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B0ACF" w14:textId="77777777" w:rsidR="00245B45" w:rsidRPr="004B217A" w:rsidRDefault="00245B45" w:rsidP="00245B45">
      <w:pPr>
        <w:keepNext w:val="0"/>
        <w:spacing w:before="0"/>
        <w:jc w:val="center"/>
        <w:rPr>
          <w:rFonts w:cs="Times New Roman"/>
          <w:sz w:val="28"/>
          <w:szCs w:val="28"/>
          <w:lang w:val="en-AU"/>
        </w:rPr>
      </w:pPr>
      <w:bookmarkStart w:id="0" w:name="_Toc107798717"/>
      <w:r w:rsidRPr="004B217A">
        <w:rPr>
          <w:rFonts w:cs="Times New Roman"/>
          <w:noProof/>
          <w:sz w:val="28"/>
          <w:szCs w:val="28"/>
        </w:rPr>
        <w:drawing>
          <wp:inline distT="0" distB="0" distL="0" distR="0" wp14:anchorId="6B0CE2C6" wp14:editId="6864A4C9">
            <wp:extent cx="2124075" cy="733425"/>
            <wp:effectExtent l="0" t="0" r="9525" b="9525"/>
            <wp:docPr id="1827929863" name="Picture 182792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4075" cy="733425"/>
                    </a:xfrm>
                    <a:prstGeom prst="rect">
                      <a:avLst/>
                    </a:prstGeom>
                    <a:noFill/>
                    <a:ln>
                      <a:noFill/>
                    </a:ln>
                  </pic:spPr>
                </pic:pic>
              </a:graphicData>
            </a:graphic>
          </wp:inline>
        </w:drawing>
      </w:r>
    </w:p>
    <w:p w14:paraId="151A586E" w14:textId="77777777" w:rsidR="00245B45" w:rsidRPr="004B217A" w:rsidRDefault="00245B45" w:rsidP="00245B45">
      <w:pPr>
        <w:pStyle w:val="Heading7"/>
        <w:tabs>
          <w:tab w:val="left" w:pos="720"/>
        </w:tabs>
        <w:jc w:val="center"/>
        <w:rPr>
          <w:rFonts w:ascii="Times New Roman" w:hAnsi="Times New Roman"/>
          <w:color w:val="auto"/>
          <w:sz w:val="28"/>
          <w:szCs w:val="28"/>
        </w:rPr>
      </w:pPr>
      <w:r w:rsidRPr="004B217A">
        <w:rPr>
          <w:rFonts w:ascii="Times New Roman" w:hAnsi="Times New Roman"/>
          <w:color w:val="auto"/>
          <w:sz w:val="28"/>
          <w:szCs w:val="28"/>
        </w:rPr>
        <w:t>TẬP ĐOÀN CÔNG NGHIỆP - VIỄN THÔNG QUÂN ĐỘI</w:t>
      </w:r>
    </w:p>
    <w:p w14:paraId="2EBF3467" w14:textId="77777777" w:rsidR="00245B45" w:rsidRPr="004B217A" w:rsidRDefault="00245B45" w:rsidP="00245B45">
      <w:pPr>
        <w:pStyle w:val="NormalTB"/>
        <w:rPr>
          <w:rFonts w:ascii="Times New Roman" w:hAnsi="Times New Roman"/>
          <w:b/>
          <w:sz w:val="28"/>
          <w:szCs w:val="28"/>
        </w:rPr>
      </w:pPr>
      <w:r w:rsidRPr="004B217A">
        <w:rPr>
          <w:rFonts w:ascii="Times New Roman" w:hAnsi="Times New Roman"/>
          <w:b/>
          <w:sz w:val="28"/>
          <w:szCs w:val="28"/>
        </w:rPr>
        <w:t>TỔNG CÔNG TY GIẢI PHÁP DOANH NGHIỆP VIETTEL</w:t>
      </w:r>
    </w:p>
    <w:p w14:paraId="784A0EFC" w14:textId="77777777" w:rsidR="00245B45" w:rsidRPr="004B217A" w:rsidRDefault="00245B45" w:rsidP="00245B45">
      <w:pPr>
        <w:jc w:val="center"/>
        <w:rPr>
          <w:rFonts w:cs="Times New Roman"/>
          <w:color w:val="000000"/>
          <w:sz w:val="28"/>
          <w:szCs w:val="28"/>
        </w:rPr>
      </w:pPr>
    </w:p>
    <w:p w14:paraId="4C2DC2E5" w14:textId="1B35B4A0" w:rsidR="00245B45" w:rsidRPr="004B217A" w:rsidRDefault="00245B45" w:rsidP="00245B45">
      <w:pPr>
        <w:jc w:val="center"/>
        <w:rPr>
          <w:rFonts w:cs="Times New Roman"/>
          <w:color w:val="000000"/>
          <w:sz w:val="28"/>
          <w:szCs w:val="28"/>
        </w:rPr>
      </w:pPr>
    </w:p>
    <w:p w14:paraId="765F17E4" w14:textId="77777777" w:rsidR="00245B45" w:rsidRPr="004B217A" w:rsidRDefault="00245B45" w:rsidP="00245B45">
      <w:pPr>
        <w:jc w:val="center"/>
        <w:rPr>
          <w:rFonts w:cs="Times New Roman"/>
          <w:color w:val="000000"/>
          <w:sz w:val="28"/>
          <w:szCs w:val="28"/>
        </w:rPr>
      </w:pPr>
    </w:p>
    <w:p w14:paraId="129AB405" w14:textId="77777777" w:rsidR="00245B45" w:rsidRPr="004B217A" w:rsidRDefault="00245B45" w:rsidP="00245B45">
      <w:pPr>
        <w:jc w:val="center"/>
        <w:rPr>
          <w:rFonts w:cs="Times New Roman"/>
          <w:color w:val="000000"/>
          <w:sz w:val="28"/>
          <w:szCs w:val="28"/>
        </w:rPr>
      </w:pPr>
    </w:p>
    <w:bookmarkEnd w:id="0"/>
    <w:p w14:paraId="53F8DBB6" w14:textId="77777777" w:rsidR="00245B45" w:rsidRPr="004B217A" w:rsidRDefault="00245B45" w:rsidP="00245B45">
      <w:pPr>
        <w:spacing w:before="360"/>
        <w:jc w:val="center"/>
        <w:rPr>
          <w:rFonts w:cs="Times New Roman"/>
          <w:b/>
          <w:color w:val="000000"/>
          <w:sz w:val="28"/>
          <w:szCs w:val="28"/>
        </w:rPr>
      </w:pPr>
    </w:p>
    <w:p w14:paraId="0D11C24B" w14:textId="77777777" w:rsidR="00245B45" w:rsidRPr="004B217A" w:rsidRDefault="00245B45" w:rsidP="00245B45">
      <w:pPr>
        <w:spacing w:before="360"/>
        <w:jc w:val="center"/>
        <w:rPr>
          <w:rFonts w:cs="Times New Roman"/>
          <w:b/>
          <w:bCs/>
          <w:color w:val="000000"/>
          <w:sz w:val="28"/>
          <w:szCs w:val="28"/>
        </w:rPr>
      </w:pPr>
      <w:r w:rsidRPr="004B217A">
        <w:rPr>
          <w:rFonts w:cs="Times New Roman"/>
          <w:b/>
          <w:bCs/>
          <w:color w:val="000000"/>
          <w:sz w:val="28"/>
          <w:szCs w:val="28"/>
        </w:rPr>
        <w:t>TÀI LIỆU HƯỚNG DẪN SỬ DỤNG</w:t>
      </w:r>
    </w:p>
    <w:p w14:paraId="2BDA1ABA" w14:textId="4185B07B" w:rsidR="000004F5" w:rsidRPr="004B217A" w:rsidRDefault="004B217A" w:rsidP="004B217A">
      <w:pPr>
        <w:keepNext w:val="0"/>
        <w:spacing w:before="0"/>
        <w:jc w:val="center"/>
        <w:rPr>
          <w:rFonts w:cs="Times New Roman"/>
          <w:b/>
          <w:bCs/>
          <w:sz w:val="28"/>
          <w:szCs w:val="28"/>
          <w:lang w:val="en-AU"/>
        </w:rPr>
      </w:pPr>
      <w:r w:rsidRPr="004B217A">
        <w:rPr>
          <w:rFonts w:cs="Times New Roman"/>
          <w:b/>
          <w:bCs/>
          <w:sz w:val="28"/>
          <w:szCs w:val="28"/>
          <w:lang w:val="en-AU"/>
        </w:rPr>
        <w:t>MODULE VĂN BẢN ĐẾN – CHUYÊN VIÊN</w:t>
      </w:r>
    </w:p>
    <w:p w14:paraId="69402257" w14:textId="58F6E027" w:rsidR="000004F5" w:rsidRPr="004B217A" w:rsidRDefault="000004F5" w:rsidP="000004F5">
      <w:pPr>
        <w:keepNext w:val="0"/>
        <w:spacing w:before="0"/>
        <w:rPr>
          <w:rFonts w:cs="Times New Roman"/>
          <w:b/>
          <w:sz w:val="28"/>
          <w:szCs w:val="28"/>
          <w:lang w:val="en-AU"/>
        </w:rPr>
      </w:pPr>
    </w:p>
    <w:p w14:paraId="12020C3E" w14:textId="244BCF0C" w:rsidR="00516956" w:rsidRPr="004B217A" w:rsidRDefault="00516956" w:rsidP="000004F5">
      <w:pPr>
        <w:keepNext w:val="0"/>
        <w:spacing w:before="0"/>
        <w:rPr>
          <w:rFonts w:cs="Times New Roman"/>
          <w:b/>
          <w:sz w:val="28"/>
          <w:szCs w:val="28"/>
          <w:lang w:val="en-AU"/>
        </w:rPr>
      </w:pPr>
    </w:p>
    <w:p w14:paraId="5C725C77" w14:textId="77777777" w:rsidR="000004F5" w:rsidRPr="004B217A" w:rsidRDefault="000004F5" w:rsidP="000004F5">
      <w:pPr>
        <w:keepNext w:val="0"/>
        <w:spacing w:before="0"/>
        <w:rPr>
          <w:rFonts w:cs="Times New Roman"/>
          <w:b/>
          <w:sz w:val="28"/>
          <w:szCs w:val="28"/>
          <w:lang w:val="en-AU"/>
        </w:rPr>
      </w:pPr>
    </w:p>
    <w:p w14:paraId="2A521A8C" w14:textId="77777777" w:rsidR="000004F5" w:rsidRPr="004B217A" w:rsidRDefault="000004F5" w:rsidP="000004F5">
      <w:pPr>
        <w:keepNext w:val="0"/>
        <w:spacing w:before="0"/>
        <w:rPr>
          <w:rFonts w:cs="Times New Roman"/>
          <w:b/>
          <w:sz w:val="28"/>
          <w:szCs w:val="28"/>
          <w:lang w:val="en-AU"/>
        </w:rPr>
      </w:pPr>
    </w:p>
    <w:p w14:paraId="231AC2D0" w14:textId="77777777" w:rsidR="000004F5" w:rsidRPr="004B217A" w:rsidRDefault="000004F5" w:rsidP="000004F5">
      <w:pPr>
        <w:keepNext w:val="0"/>
        <w:spacing w:before="0"/>
        <w:jc w:val="center"/>
        <w:rPr>
          <w:rFonts w:cs="Times New Roman"/>
          <w:sz w:val="28"/>
          <w:szCs w:val="28"/>
          <w:lang w:val="en-AU"/>
        </w:rPr>
      </w:pPr>
    </w:p>
    <w:p w14:paraId="54B06853" w14:textId="77777777" w:rsidR="000004F5" w:rsidRPr="004B217A" w:rsidRDefault="000004F5" w:rsidP="000004F5">
      <w:pPr>
        <w:keepNext w:val="0"/>
        <w:spacing w:before="0"/>
        <w:jc w:val="center"/>
        <w:rPr>
          <w:rFonts w:cs="Times New Roman"/>
          <w:sz w:val="28"/>
          <w:szCs w:val="28"/>
          <w:lang w:val="en-AU"/>
        </w:rPr>
      </w:pPr>
    </w:p>
    <w:p w14:paraId="0E9F0BED" w14:textId="77777777" w:rsidR="000004F5" w:rsidRPr="004B217A" w:rsidRDefault="000004F5" w:rsidP="000004F5">
      <w:pPr>
        <w:keepNext w:val="0"/>
        <w:spacing w:before="0"/>
        <w:jc w:val="center"/>
        <w:rPr>
          <w:rFonts w:cs="Times New Roman"/>
          <w:sz w:val="28"/>
          <w:szCs w:val="28"/>
          <w:lang w:val="en-AU"/>
        </w:rPr>
      </w:pPr>
    </w:p>
    <w:p w14:paraId="0699396D" w14:textId="77777777" w:rsidR="000004F5" w:rsidRPr="004B217A" w:rsidRDefault="000004F5" w:rsidP="000004F5">
      <w:pPr>
        <w:keepNext w:val="0"/>
        <w:spacing w:before="0"/>
        <w:jc w:val="center"/>
        <w:rPr>
          <w:rFonts w:cs="Times New Roman"/>
          <w:sz w:val="28"/>
          <w:szCs w:val="28"/>
          <w:lang w:val="en-AU"/>
        </w:rPr>
      </w:pPr>
    </w:p>
    <w:p w14:paraId="3F3CB229" w14:textId="77777777" w:rsidR="000004F5" w:rsidRPr="004B217A" w:rsidRDefault="000004F5" w:rsidP="000004F5">
      <w:pPr>
        <w:keepNext w:val="0"/>
        <w:spacing w:before="0"/>
        <w:jc w:val="center"/>
        <w:rPr>
          <w:rFonts w:cs="Times New Roman"/>
          <w:sz w:val="28"/>
          <w:szCs w:val="28"/>
          <w:lang w:val="en-AU"/>
        </w:rPr>
      </w:pPr>
    </w:p>
    <w:p w14:paraId="168BA524" w14:textId="77777777" w:rsidR="000004F5" w:rsidRPr="004B217A" w:rsidRDefault="000004F5" w:rsidP="000004F5">
      <w:pPr>
        <w:keepNext w:val="0"/>
        <w:spacing w:before="0"/>
        <w:jc w:val="center"/>
        <w:rPr>
          <w:rFonts w:cs="Times New Roman"/>
          <w:sz w:val="28"/>
          <w:szCs w:val="28"/>
          <w:lang w:val="en-AU"/>
        </w:rPr>
      </w:pPr>
    </w:p>
    <w:p w14:paraId="275F5D8B" w14:textId="6BC96363" w:rsidR="000004F5" w:rsidRPr="004B217A" w:rsidRDefault="000004F5" w:rsidP="000004F5">
      <w:pPr>
        <w:keepNext w:val="0"/>
        <w:spacing w:before="0"/>
        <w:jc w:val="center"/>
        <w:rPr>
          <w:rFonts w:cs="Times New Roman"/>
          <w:sz w:val="28"/>
          <w:szCs w:val="28"/>
          <w:lang w:val="en-AU"/>
        </w:rPr>
      </w:pPr>
    </w:p>
    <w:p w14:paraId="27F6C5FA" w14:textId="5A081A09" w:rsidR="00D900AE" w:rsidRPr="004B217A" w:rsidRDefault="00D900AE" w:rsidP="000004F5">
      <w:pPr>
        <w:keepNext w:val="0"/>
        <w:spacing w:before="0"/>
        <w:jc w:val="center"/>
        <w:rPr>
          <w:rFonts w:cs="Times New Roman"/>
          <w:sz w:val="28"/>
          <w:szCs w:val="28"/>
          <w:lang w:val="en-AU"/>
        </w:rPr>
      </w:pPr>
    </w:p>
    <w:p w14:paraId="03DB9F6B" w14:textId="1B7F7EAD" w:rsidR="00D900AE" w:rsidRPr="004B217A" w:rsidRDefault="00D900AE" w:rsidP="000004F5">
      <w:pPr>
        <w:keepNext w:val="0"/>
        <w:spacing w:before="0"/>
        <w:jc w:val="center"/>
        <w:rPr>
          <w:rFonts w:cs="Times New Roman"/>
          <w:sz w:val="28"/>
          <w:szCs w:val="28"/>
          <w:lang w:val="en-AU"/>
        </w:rPr>
      </w:pPr>
    </w:p>
    <w:p w14:paraId="052B6C2C" w14:textId="6DE185BC" w:rsidR="00D900AE" w:rsidRPr="004B217A" w:rsidRDefault="00D900AE" w:rsidP="000004F5">
      <w:pPr>
        <w:keepNext w:val="0"/>
        <w:spacing w:before="0"/>
        <w:jc w:val="center"/>
        <w:rPr>
          <w:rFonts w:cs="Times New Roman"/>
          <w:sz w:val="28"/>
          <w:szCs w:val="28"/>
          <w:lang w:val="en-AU"/>
        </w:rPr>
      </w:pPr>
    </w:p>
    <w:p w14:paraId="7FD46E83" w14:textId="77777777" w:rsidR="00D900AE" w:rsidRPr="004B217A" w:rsidRDefault="00D900AE" w:rsidP="000004F5">
      <w:pPr>
        <w:keepNext w:val="0"/>
        <w:spacing w:before="0"/>
        <w:jc w:val="center"/>
        <w:rPr>
          <w:rFonts w:cs="Times New Roman"/>
          <w:sz w:val="28"/>
          <w:szCs w:val="28"/>
          <w:lang w:val="en-AU"/>
        </w:rPr>
      </w:pPr>
    </w:p>
    <w:p w14:paraId="4E2F6C5D" w14:textId="48971870" w:rsidR="000004F5" w:rsidRPr="004B217A" w:rsidRDefault="00F8758A" w:rsidP="000004F5">
      <w:pPr>
        <w:keepNext w:val="0"/>
        <w:spacing w:before="0"/>
        <w:jc w:val="center"/>
        <w:rPr>
          <w:rFonts w:cs="Times New Roman"/>
          <w:sz w:val="28"/>
          <w:szCs w:val="28"/>
          <w:lang w:val="en-AU"/>
        </w:rPr>
      </w:pPr>
      <w:r w:rsidRPr="004B217A">
        <w:rPr>
          <w:rFonts w:cs="Times New Roman"/>
          <w:b/>
          <w:sz w:val="28"/>
          <w:szCs w:val="28"/>
        </w:rPr>
        <w:t>Hà Nội</w:t>
      </w:r>
      <w:r w:rsidR="000004F5" w:rsidRPr="004B217A">
        <w:rPr>
          <w:rFonts w:cs="Times New Roman"/>
          <w:b/>
          <w:sz w:val="28"/>
          <w:szCs w:val="28"/>
        </w:rPr>
        <w:t xml:space="preserve">, tháng </w:t>
      </w:r>
      <w:r w:rsidR="001448EC" w:rsidRPr="004B217A">
        <w:rPr>
          <w:rFonts w:cs="Times New Roman"/>
          <w:b/>
          <w:sz w:val="28"/>
          <w:szCs w:val="28"/>
        </w:rPr>
        <w:t>10</w:t>
      </w:r>
      <w:r w:rsidR="00F02910" w:rsidRPr="004B217A">
        <w:rPr>
          <w:rFonts w:cs="Times New Roman"/>
          <w:b/>
          <w:sz w:val="28"/>
          <w:szCs w:val="28"/>
        </w:rPr>
        <w:t>/202</w:t>
      </w:r>
      <w:r w:rsidR="00DB344D" w:rsidRPr="004B217A">
        <w:rPr>
          <w:rFonts w:cs="Times New Roman"/>
          <w:b/>
          <w:sz w:val="28"/>
          <w:szCs w:val="28"/>
        </w:rPr>
        <w:t>5</w:t>
      </w:r>
    </w:p>
    <w:p w14:paraId="1EB9F108" w14:textId="67F6DC0A" w:rsidR="00245B45" w:rsidRPr="004B217A" w:rsidRDefault="00245B45" w:rsidP="00245B45">
      <w:pPr>
        <w:pStyle w:val="Title"/>
        <w:keepNext w:val="0"/>
        <w:spacing w:before="0" w:after="0"/>
        <w:outlineLvl w:val="9"/>
        <w:rPr>
          <w:kern w:val="0"/>
          <w:sz w:val="28"/>
          <w:szCs w:val="28"/>
          <w:lang w:val="en-AU"/>
        </w:rPr>
      </w:pPr>
      <w:r w:rsidRPr="004B217A">
        <w:rPr>
          <w:kern w:val="0"/>
          <w:sz w:val="28"/>
          <w:szCs w:val="28"/>
          <w:lang w:val="en-AU"/>
        </w:rPr>
        <w:lastRenderedPageBreak/>
        <w:t>BẢNG GHI NHẬN THAY ĐỔI</w:t>
      </w:r>
    </w:p>
    <w:p w14:paraId="5E608630" w14:textId="77777777" w:rsidR="00245B45" w:rsidRPr="004B217A" w:rsidRDefault="00245B45" w:rsidP="00245B45">
      <w:pPr>
        <w:pStyle w:val="Title"/>
        <w:keepNext w:val="0"/>
        <w:spacing w:before="0" w:after="0"/>
        <w:outlineLvl w:val="9"/>
        <w:rPr>
          <w:rFonts w:cs="Tahoma"/>
          <w:b w:val="0"/>
          <w:sz w:val="28"/>
          <w:szCs w:val="28"/>
        </w:rPr>
      </w:pPr>
    </w:p>
    <w:p w14:paraId="3808C7D0" w14:textId="77777777" w:rsidR="00245B45" w:rsidRPr="004B217A" w:rsidRDefault="00245B45" w:rsidP="00245B45">
      <w:pPr>
        <w:keepNext w:val="0"/>
        <w:spacing w:before="0"/>
        <w:ind w:firstLine="720"/>
        <w:rPr>
          <w:rFonts w:cs="Times New Roman"/>
          <w:sz w:val="28"/>
          <w:szCs w:val="28"/>
          <w:lang w:val="en-AU"/>
        </w:rPr>
      </w:pPr>
      <w:r w:rsidRPr="004B217A">
        <w:rPr>
          <w:rFonts w:cs="Times New Roman"/>
          <w:sz w:val="28"/>
          <w:szCs w:val="28"/>
          <w:lang w:val="en-AU"/>
        </w:rPr>
        <w:t>*A – Tạo mới, M – Sửa đổi, D – Xóa bỏ</w:t>
      </w:r>
    </w:p>
    <w:tbl>
      <w:tblPr>
        <w:tblW w:w="9000"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4A0" w:firstRow="1" w:lastRow="0" w:firstColumn="1" w:lastColumn="0" w:noHBand="0" w:noVBand="1"/>
      </w:tblPr>
      <w:tblGrid>
        <w:gridCol w:w="1080"/>
        <w:gridCol w:w="1080"/>
        <w:gridCol w:w="720"/>
        <w:gridCol w:w="1440"/>
        <w:gridCol w:w="900"/>
        <w:gridCol w:w="2700"/>
        <w:gridCol w:w="1080"/>
      </w:tblGrid>
      <w:tr w:rsidR="00245B45" w:rsidRPr="004B217A" w14:paraId="2BDDFD05" w14:textId="77777777" w:rsidTr="00245B45">
        <w:tc>
          <w:tcPr>
            <w:tcW w:w="1080" w:type="dxa"/>
            <w:tcBorders>
              <w:top w:val="dotted" w:sz="4" w:space="0" w:color="auto"/>
              <w:left w:val="dotted" w:sz="4" w:space="0" w:color="auto"/>
              <w:bottom w:val="dotted" w:sz="4" w:space="0" w:color="auto"/>
              <w:right w:val="dotted" w:sz="4" w:space="0" w:color="auto"/>
            </w:tcBorders>
            <w:shd w:val="clear" w:color="auto" w:fill="C0C0C0"/>
            <w:hideMark/>
          </w:tcPr>
          <w:p w14:paraId="43E65160" w14:textId="77777777" w:rsidR="00245B45" w:rsidRPr="004B217A" w:rsidRDefault="00245B45">
            <w:pPr>
              <w:keepNext w:val="0"/>
              <w:widowControl w:val="0"/>
              <w:spacing w:before="60" w:after="60"/>
              <w:jc w:val="center"/>
              <w:rPr>
                <w:rFonts w:cs="Times New Roman"/>
                <w:b/>
                <w:sz w:val="28"/>
                <w:szCs w:val="28"/>
              </w:rPr>
            </w:pPr>
            <w:r w:rsidRPr="004B217A">
              <w:rPr>
                <w:rFonts w:cs="Times New Roman"/>
                <w:b/>
                <w:sz w:val="28"/>
                <w:szCs w:val="28"/>
              </w:rPr>
              <w:t>Ngày</w:t>
            </w:r>
          </w:p>
          <w:p w14:paraId="75CCAF68" w14:textId="77777777" w:rsidR="00245B45" w:rsidRPr="004B217A" w:rsidRDefault="00245B45">
            <w:pPr>
              <w:keepNext w:val="0"/>
              <w:widowControl w:val="0"/>
              <w:spacing w:before="60" w:after="60"/>
              <w:jc w:val="center"/>
              <w:rPr>
                <w:rFonts w:cs="Times New Roman"/>
                <w:b/>
                <w:sz w:val="28"/>
                <w:szCs w:val="28"/>
              </w:rPr>
            </w:pPr>
            <w:r w:rsidRPr="004B217A">
              <w:rPr>
                <w:rFonts w:cs="Times New Roman"/>
                <w:b/>
                <w:sz w:val="28"/>
                <w:szCs w:val="28"/>
              </w:rPr>
              <w:t>thay đổi</w:t>
            </w:r>
          </w:p>
        </w:tc>
        <w:tc>
          <w:tcPr>
            <w:tcW w:w="1080" w:type="dxa"/>
            <w:tcBorders>
              <w:top w:val="dotted" w:sz="4" w:space="0" w:color="auto"/>
              <w:left w:val="dotted" w:sz="4" w:space="0" w:color="auto"/>
              <w:bottom w:val="dotted" w:sz="4" w:space="0" w:color="auto"/>
              <w:right w:val="dotted" w:sz="4" w:space="0" w:color="auto"/>
            </w:tcBorders>
            <w:shd w:val="clear" w:color="auto" w:fill="C0C0C0"/>
            <w:hideMark/>
          </w:tcPr>
          <w:p w14:paraId="48721953" w14:textId="77777777" w:rsidR="00245B45" w:rsidRPr="004B217A" w:rsidRDefault="00245B45">
            <w:pPr>
              <w:keepNext w:val="0"/>
              <w:widowControl w:val="0"/>
              <w:spacing w:before="60" w:after="60"/>
              <w:jc w:val="center"/>
              <w:rPr>
                <w:rFonts w:cs="Times New Roman"/>
                <w:b/>
                <w:snapToGrid w:val="0"/>
                <w:sz w:val="28"/>
                <w:szCs w:val="28"/>
              </w:rPr>
            </w:pPr>
            <w:r w:rsidRPr="004B217A">
              <w:rPr>
                <w:rFonts w:cs="Times New Roman"/>
                <w:b/>
                <w:snapToGrid w:val="0"/>
                <w:sz w:val="28"/>
                <w:szCs w:val="28"/>
              </w:rPr>
              <w:t>Vị trí</w:t>
            </w:r>
          </w:p>
          <w:p w14:paraId="5C425865" w14:textId="77777777" w:rsidR="00245B45" w:rsidRPr="004B217A" w:rsidRDefault="00245B45">
            <w:pPr>
              <w:keepNext w:val="0"/>
              <w:widowControl w:val="0"/>
              <w:spacing w:before="60" w:after="60"/>
              <w:jc w:val="center"/>
              <w:rPr>
                <w:rFonts w:cs="Times New Roman"/>
                <w:b/>
                <w:snapToGrid w:val="0"/>
                <w:sz w:val="28"/>
                <w:szCs w:val="28"/>
              </w:rPr>
            </w:pPr>
            <w:r w:rsidRPr="004B217A">
              <w:rPr>
                <w:rFonts w:cs="Times New Roman"/>
                <w:b/>
                <w:snapToGrid w:val="0"/>
                <w:sz w:val="28"/>
                <w:szCs w:val="28"/>
              </w:rPr>
              <w:t>thay đổi</w:t>
            </w:r>
          </w:p>
        </w:tc>
        <w:tc>
          <w:tcPr>
            <w:tcW w:w="720" w:type="dxa"/>
            <w:tcBorders>
              <w:top w:val="dotted" w:sz="4" w:space="0" w:color="auto"/>
              <w:left w:val="dotted" w:sz="4" w:space="0" w:color="auto"/>
              <w:bottom w:val="dotted" w:sz="4" w:space="0" w:color="auto"/>
              <w:right w:val="dotted" w:sz="4" w:space="0" w:color="auto"/>
            </w:tcBorders>
            <w:shd w:val="clear" w:color="auto" w:fill="C0C0C0"/>
            <w:hideMark/>
          </w:tcPr>
          <w:p w14:paraId="78461353" w14:textId="77777777" w:rsidR="00245B45" w:rsidRPr="004B217A" w:rsidRDefault="00245B45">
            <w:pPr>
              <w:keepNext w:val="0"/>
              <w:widowControl w:val="0"/>
              <w:spacing w:before="60" w:after="60"/>
              <w:jc w:val="center"/>
              <w:rPr>
                <w:rFonts w:cs="Times New Roman"/>
                <w:b/>
                <w:sz w:val="28"/>
                <w:szCs w:val="28"/>
              </w:rPr>
            </w:pPr>
            <w:r w:rsidRPr="004B217A">
              <w:rPr>
                <w:rFonts w:cs="Times New Roman"/>
                <w:b/>
                <w:sz w:val="28"/>
                <w:szCs w:val="28"/>
              </w:rPr>
              <w:t>A*</w:t>
            </w:r>
          </w:p>
          <w:p w14:paraId="336041ED" w14:textId="77777777" w:rsidR="00245B45" w:rsidRPr="004B217A" w:rsidRDefault="00245B45">
            <w:pPr>
              <w:keepNext w:val="0"/>
              <w:widowControl w:val="0"/>
              <w:spacing w:before="60" w:after="60"/>
              <w:jc w:val="center"/>
              <w:rPr>
                <w:rFonts w:cs="Times New Roman"/>
                <w:b/>
                <w:sz w:val="28"/>
                <w:szCs w:val="28"/>
              </w:rPr>
            </w:pPr>
            <w:r w:rsidRPr="004B217A">
              <w:rPr>
                <w:rFonts w:cs="Times New Roman"/>
                <w:b/>
                <w:sz w:val="28"/>
                <w:szCs w:val="28"/>
              </w:rPr>
              <w:t>M, D</w:t>
            </w:r>
          </w:p>
        </w:tc>
        <w:tc>
          <w:tcPr>
            <w:tcW w:w="1440" w:type="dxa"/>
            <w:tcBorders>
              <w:top w:val="dotted" w:sz="4" w:space="0" w:color="auto"/>
              <w:left w:val="dotted" w:sz="4" w:space="0" w:color="auto"/>
              <w:bottom w:val="dotted" w:sz="4" w:space="0" w:color="auto"/>
              <w:right w:val="dotted" w:sz="4" w:space="0" w:color="auto"/>
            </w:tcBorders>
            <w:shd w:val="clear" w:color="auto" w:fill="C0C0C0"/>
            <w:hideMark/>
          </w:tcPr>
          <w:p w14:paraId="0ECDF4CC" w14:textId="77777777" w:rsidR="00245B45" w:rsidRPr="004B217A" w:rsidRDefault="00245B45">
            <w:pPr>
              <w:keepNext w:val="0"/>
              <w:widowControl w:val="0"/>
              <w:spacing w:before="60" w:after="60"/>
              <w:jc w:val="center"/>
              <w:rPr>
                <w:rFonts w:cs="Times New Roman"/>
                <w:b/>
                <w:sz w:val="28"/>
                <w:szCs w:val="28"/>
              </w:rPr>
            </w:pPr>
            <w:r w:rsidRPr="004B217A">
              <w:rPr>
                <w:rFonts w:cs="Times New Roman"/>
                <w:b/>
                <w:sz w:val="28"/>
                <w:szCs w:val="28"/>
              </w:rPr>
              <w:t>Nguồn gốc</w:t>
            </w:r>
          </w:p>
        </w:tc>
        <w:tc>
          <w:tcPr>
            <w:tcW w:w="900" w:type="dxa"/>
            <w:tcBorders>
              <w:top w:val="dotted" w:sz="4" w:space="0" w:color="auto"/>
              <w:left w:val="dotted" w:sz="4" w:space="0" w:color="auto"/>
              <w:bottom w:val="dotted" w:sz="4" w:space="0" w:color="auto"/>
              <w:right w:val="dotted" w:sz="4" w:space="0" w:color="auto"/>
            </w:tcBorders>
            <w:shd w:val="clear" w:color="auto" w:fill="C0C0C0"/>
            <w:hideMark/>
          </w:tcPr>
          <w:p w14:paraId="0E34E578" w14:textId="77777777" w:rsidR="00245B45" w:rsidRPr="004B217A" w:rsidRDefault="00245B45">
            <w:pPr>
              <w:keepNext w:val="0"/>
              <w:widowControl w:val="0"/>
              <w:spacing w:before="60" w:after="60"/>
              <w:jc w:val="center"/>
              <w:rPr>
                <w:rFonts w:cs="Times New Roman"/>
                <w:b/>
                <w:sz w:val="28"/>
                <w:szCs w:val="28"/>
              </w:rPr>
            </w:pPr>
            <w:r w:rsidRPr="004B217A">
              <w:rPr>
                <w:rFonts w:cs="Times New Roman"/>
                <w:b/>
                <w:sz w:val="28"/>
                <w:szCs w:val="28"/>
              </w:rPr>
              <w:t>Phiên</w:t>
            </w:r>
          </w:p>
          <w:p w14:paraId="1E53D848" w14:textId="77777777" w:rsidR="00245B45" w:rsidRPr="004B217A" w:rsidRDefault="00245B45">
            <w:pPr>
              <w:keepNext w:val="0"/>
              <w:widowControl w:val="0"/>
              <w:spacing w:before="60" w:after="60"/>
              <w:jc w:val="center"/>
              <w:rPr>
                <w:rFonts w:cs="Times New Roman"/>
                <w:b/>
                <w:sz w:val="28"/>
                <w:szCs w:val="28"/>
              </w:rPr>
            </w:pPr>
            <w:r w:rsidRPr="004B217A">
              <w:rPr>
                <w:rFonts w:cs="Times New Roman"/>
                <w:b/>
                <w:sz w:val="28"/>
                <w:szCs w:val="28"/>
              </w:rPr>
              <w:t>bản cũ</w:t>
            </w:r>
          </w:p>
        </w:tc>
        <w:tc>
          <w:tcPr>
            <w:tcW w:w="2700" w:type="dxa"/>
            <w:tcBorders>
              <w:top w:val="dotted" w:sz="4" w:space="0" w:color="auto"/>
              <w:left w:val="dotted" w:sz="4" w:space="0" w:color="auto"/>
              <w:bottom w:val="dotted" w:sz="4" w:space="0" w:color="auto"/>
              <w:right w:val="dotted" w:sz="4" w:space="0" w:color="auto"/>
            </w:tcBorders>
            <w:shd w:val="clear" w:color="auto" w:fill="C0C0C0"/>
            <w:hideMark/>
          </w:tcPr>
          <w:p w14:paraId="119CF1AA" w14:textId="77777777" w:rsidR="00245B45" w:rsidRPr="004B217A" w:rsidRDefault="00245B45">
            <w:pPr>
              <w:keepNext w:val="0"/>
              <w:widowControl w:val="0"/>
              <w:spacing w:before="60" w:after="60"/>
              <w:jc w:val="center"/>
              <w:rPr>
                <w:rFonts w:cs="Times New Roman"/>
                <w:b/>
                <w:sz w:val="28"/>
                <w:szCs w:val="28"/>
              </w:rPr>
            </w:pPr>
            <w:r w:rsidRPr="004B217A">
              <w:rPr>
                <w:rFonts w:cs="Times New Roman"/>
                <w:b/>
                <w:sz w:val="28"/>
                <w:szCs w:val="28"/>
              </w:rPr>
              <w:t>Mô tả thay đổi</w:t>
            </w:r>
          </w:p>
        </w:tc>
        <w:tc>
          <w:tcPr>
            <w:tcW w:w="1080" w:type="dxa"/>
            <w:tcBorders>
              <w:top w:val="dotted" w:sz="4" w:space="0" w:color="auto"/>
              <w:left w:val="dotted" w:sz="4" w:space="0" w:color="auto"/>
              <w:bottom w:val="dotted" w:sz="4" w:space="0" w:color="auto"/>
              <w:right w:val="dotted" w:sz="4" w:space="0" w:color="auto"/>
            </w:tcBorders>
            <w:shd w:val="clear" w:color="auto" w:fill="C0C0C0"/>
            <w:hideMark/>
          </w:tcPr>
          <w:p w14:paraId="4CEFC061" w14:textId="77777777" w:rsidR="00245B45" w:rsidRPr="004B217A" w:rsidRDefault="00245B45">
            <w:pPr>
              <w:keepNext w:val="0"/>
              <w:widowControl w:val="0"/>
              <w:spacing w:before="60" w:after="60"/>
              <w:jc w:val="center"/>
              <w:rPr>
                <w:rFonts w:cs="Times New Roman"/>
                <w:b/>
                <w:sz w:val="28"/>
                <w:szCs w:val="28"/>
              </w:rPr>
            </w:pPr>
            <w:r w:rsidRPr="004B217A">
              <w:rPr>
                <w:rFonts w:cs="Times New Roman"/>
                <w:b/>
                <w:sz w:val="28"/>
                <w:szCs w:val="28"/>
              </w:rPr>
              <w:t>Phiên</w:t>
            </w:r>
          </w:p>
          <w:p w14:paraId="24B416DE" w14:textId="77777777" w:rsidR="00245B45" w:rsidRPr="004B217A" w:rsidRDefault="00245B45">
            <w:pPr>
              <w:keepNext w:val="0"/>
              <w:widowControl w:val="0"/>
              <w:spacing w:before="60" w:after="60"/>
              <w:jc w:val="center"/>
              <w:rPr>
                <w:rFonts w:cs="Times New Roman"/>
                <w:b/>
                <w:sz w:val="28"/>
                <w:szCs w:val="28"/>
              </w:rPr>
            </w:pPr>
            <w:r w:rsidRPr="004B217A">
              <w:rPr>
                <w:rFonts w:cs="Times New Roman"/>
                <w:b/>
                <w:sz w:val="28"/>
                <w:szCs w:val="28"/>
              </w:rPr>
              <w:t>bản mới</w:t>
            </w:r>
          </w:p>
        </w:tc>
      </w:tr>
      <w:tr w:rsidR="00245B45" w:rsidRPr="004B217A" w14:paraId="357CD0BF" w14:textId="77777777" w:rsidTr="00245B45">
        <w:tc>
          <w:tcPr>
            <w:tcW w:w="1080" w:type="dxa"/>
            <w:tcBorders>
              <w:top w:val="dotted" w:sz="4" w:space="0" w:color="auto"/>
              <w:left w:val="dotted" w:sz="4" w:space="0" w:color="auto"/>
              <w:bottom w:val="dotted" w:sz="4" w:space="0" w:color="auto"/>
              <w:right w:val="dotted" w:sz="4" w:space="0" w:color="auto"/>
            </w:tcBorders>
            <w:hideMark/>
          </w:tcPr>
          <w:p w14:paraId="7E406F65" w14:textId="0E8DBCBF" w:rsidR="00245B45" w:rsidRPr="004B217A" w:rsidRDefault="00823751">
            <w:pPr>
              <w:keepNext w:val="0"/>
              <w:widowControl w:val="0"/>
              <w:spacing w:before="60" w:after="60"/>
              <w:jc w:val="both"/>
              <w:rPr>
                <w:rFonts w:cs="Times New Roman"/>
                <w:sz w:val="28"/>
                <w:szCs w:val="28"/>
              </w:rPr>
            </w:pPr>
            <w:r w:rsidRPr="004B217A">
              <w:rPr>
                <w:rFonts w:cs="Times New Roman"/>
                <w:sz w:val="28"/>
                <w:szCs w:val="28"/>
              </w:rPr>
              <w:t>10/10/2025</w:t>
            </w:r>
          </w:p>
        </w:tc>
        <w:tc>
          <w:tcPr>
            <w:tcW w:w="1080" w:type="dxa"/>
            <w:tcBorders>
              <w:top w:val="dotted" w:sz="4" w:space="0" w:color="auto"/>
              <w:left w:val="dotted" w:sz="4" w:space="0" w:color="auto"/>
              <w:bottom w:val="dotted" w:sz="4" w:space="0" w:color="auto"/>
              <w:right w:val="dotted" w:sz="4" w:space="0" w:color="auto"/>
            </w:tcBorders>
            <w:hideMark/>
          </w:tcPr>
          <w:p w14:paraId="08FE79F2" w14:textId="77777777" w:rsidR="00245B45" w:rsidRPr="004B217A" w:rsidRDefault="00245B45">
            <w:pPr>
              <w:keepNext w:val="0"/>
              <w:widowControl w:val="0"/>
              <w:spacing w:before="60" w:after="60"/>
              <w:jc w:val="both"/>
              <w:rPr>
                <w:rFonts w:cs="Times New Roman"/>
                <w:sz w:val="28"/>
                <w:szCs w:val="28"/>
              </w:rPr>
            </w:pPr>
            <w:r w:rsidRPr="004B217A">
              <w:rPr>
                <w:rFonts w:cs="Times New Roman"/>
                <w:sz w:val="28"/>
                <w:szCs w:val="28"/>
              </w:rPr>
              <w:t>Toàn bộ</w:t>
            </w:r>
          </w:p>
        </w:tc>
        <w:tc>
          <w:tcPr>
            <w:tcW w:w="720" w:type="dxa"/>
            <w:tcBorders>
              <w:top w:val="dotted" w:sz="4" w:space="0" w:color="auto"/>
              <w:left w:val="dotted" w:sz="4" w:space="0" w:color="auto"/>
              <w:bottom w:val="dotted" w:sz="4" w:space="0" w:color="auto"/>
              <w:right w:val="dotted" w:sz="4" w:space="0" w:color="auto"/>
            </w:tcBorders>
            <w:hideMark/>
          </w:tcPr>
          <w:p w14:paraId="2598DCF5" w14:textId="77777777" w:rsidR="00245B45" w:rsidRPr="004B217A" w:rsidRDefault="00245B45">
            <w:pPr>
              <w:keepNext w:val="0"/>
              <w:widowControl w:val="0"/>
              <w:spacing w:before="60" w:after="60"/>
              <w:jc w:val="both"/>
              <w:rPr>
                <w:rFonts w:cs="Times New Roman"/>
                <w:sz w:val="28"/>
                <w:szCs w:val="28"/>
              </w:rPr>
            </w:pPr>
            <w:r w:rsidRPr="004B217A">
              <w:rPr>
                <w:rFonts w:cs="Times New Roman"/>
                <w:sz w:val="28"/>
                <w:szCs w:val="28"/>
              </w:rPr>
              <w:t>A</w:t>
            </w:r>
          </w:p>
        </w:tc>
        <w:tc>
          <w:tcPr>
            <w:tcW w:w="1440" w:type="dxa"/>
            <w:tcBorders>
              <w:top w:val="dotted" w:sz="4" w:space="0" w:color="auto"/>
              <w:left w:val="dotted" w:sz="4" w:space="0" w:color="auto"/>
              <w:bottom w:val="dotted" w:sz="4" w:space="0" w:color="auto"/>
              <w:right w:val="dotted" w:sz="4" w:space="0" w:color="auto"/>
            </w:tcBorders>
            <w:hideMark/>
          </w:tcPr>
          <w:p w14:paraId="746164A3" w14:textId="3F349195" w:rsidR="00245B45" w:rsidRPr="004B217A" w:rsidRDefault="004B217A">
            <w:pPr>
              <w:keepNext w:val="0"/>
              <w:widowControl w:val="0"/>
              <w:spacing w:before="60" w:after="60"/>
              <w:jc w:val="both"/>
              <w:rPr>
                <w:rFonts w:cs="Times New Roman"/>
                <w:sz w:val="28"/>
                <w:szCs w:val="28"/>
              </w:rPr>
            </w:pPr>
            <w:r w:rsidRPr="004B217A">
              <w:rPr>
                <w:rFonts w:cs="Times New Roman"/>
                <w:sz w:val="28"/>
                <w:szCs w:val="28"/>
              </w:rPr>
              <w:t>N/A</w:t>
            </w:r>
          </w:p>
        </w:tc>
        <w:tc>
          <w:tcPr>
            <w:tcW w:w="900" w:type="dxa"/>
            <w:tcBorders>
              <w:top w:val="dotted" w:sz="4" w:space="0" w:color="auto"/>
              <w:left w:val="dotted" w:sz="4" w:space="0" w:color="auto"/>
              <w:bottom w:val="dotted" w:sz="4" w:space="0" w:color="auto"/>
              <w:right w:val="dotted" w:sz="4" w:space="0" w:color="auto"/>
            </w:tcBorders>
          </w:tcPr>
          <w:p w14:paraId="575EC5E9"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hideMark/>
          </w:tcPr>
          <w:p w14:paraId="69DB6FDB" w14:textId="77777777" w:rsidR="00245B45" w:rsidRPr="004B217A" w:rsidRDefault="00245B45">
            <w:pPr>
              <w:keepNext w:val="0"/>
              <w:widowControl w:val="0"/>
              <w:spacing w:before="60" w:after="60"/>
              <w:jc w:val="both"/>
              <w:rPr>
                <w:rFonts w:cs="Times New Roman"/>
                <w:sz w:val="28"/>
                <w:szCs w:val="28"/>
              </w:rPr>
            </w:pPr>
            <w:r w:rsidRPr="004B217A">
              <w:rPr>
                <w:rFonts w:cs="Times New Roman"/>
                <w:sz w:val="28"/>
                <w:szCs w:val="28"/>
              </w:rPr>
              <w:t>Xây dựng mới hệ thống</w:t>
            </w:r>
          </w:p>
        </w:tc>
        <w:tc>
          <w:tcPr>
            <w:tcW w:w="1080" w:type="dxa"/>
            <w:tcBorders>
              <w:top w:val="dotted" w:sz="4" w:space="0" w:color="auto"/>
              <w:left w:val="dotted" w:sz="4" w:space="0" w:color="auto"/>
              <w:bottom w:val="dotted" w:sz="4" w:space="0" w:color="auto"/>
              <w:right w:val="dotted" w:sz="4" w:space="0" w:color="auto"/>
            </w:tcBorders>
            <w:hideMark/>
          </w:tcPr>
          <w:p w14:paraId="225F1A33" w14:textId="77777777" w:rsidR="00245B45" w:rsidRPr="004B217A" w:rsidRDefault="00245B45">
            <w:pPr>
              <w:keepNext w:val="0"/>
              <w:widowControl w:val="0"/>
              <w:spacing w:before="60" w:after="60"/>
              <w:jc w:val="both"/>
              <w:rPr>
                <w:rFonts w:cs="Times New Roman"/>
                <w:sz w:val="28"/>
                <w:szCs w:val="28"/>
              </w:rPr>
            </w:pPr>
            <w:r w:rsidRPr="004B217A">
              <w:rPr>
                <w:rFonts w:cs="Times New Roman"/>
                <w:sz w:val="28"/>
                <w:szCs w:val="28"/>
              </w:rPr>
              <w:t>V1.0</w:t>
            </w:r>
          </w:p>
        </w:tc>
      </w:tr>
      <w:tr w:rsidR="00245B45" w:rsidRPr="004B217A" w14:paraId="0F466D52" w14:textId="77777777" w:rsidTr="00245B45">
        <w:tc>
          <w:tcPr>
            <w:tcW w:w="1080" w:type="dxa"/>
            <w:tcBorders>
              <w:top w:val="dotted" w:sz="4" w:space="0" w:color="auto"/>
              <w:left w:val="dotted" w:sz="4" w:space="0" w:color="auto"/>
              <w:bottom w:val="dotted" w:sz="4" w:space="0" w:color="auto"/>
              <w:right w:val="dotted" w:sz="4" w:space="0" w:color="auto"/>
            </w:tcBorders>
          </w:tcPr>
          <w:p w14:paraId="77DAF7C3"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265FE31C" w14:textId="77777777" w:rsidR="00245B45" w:rsidRPr="004B217A" w:rsidRDefault="00245B45">
            <w:pPr>
              <w:keepNext w:val="0"/>
              <w:widowControl w:val="0"/>
              <w:spacing w:before="60" w:after="60"/>
              <w:jc w:val="both"/>
              <w:rPr>
                <w:rFonts w:cs="Times New Roman"/>
                <w:sz w:val="28"/>
                <w:szCs w:val="28"/>
              </w:rPr>
            </w:pPr>
          </w:p>
        </w:tc>
        <w:tc>
          <w:tcPr>
            <w:tcW w:w="720" w:type="dxa"/>
            <w:tcBorders>
              <w:top w:val="dotted" w:sz="4" w:space="0" w:color="auto"/>
              <w:left w:val="dotted" w:sz="4" w:space="0" w:color="auto"/>
              <w:bottom w:val="dotted" w:sz="4" w:space="0" w:color="auto"/>
              <w:right w:val="dotted" w:sz="4" w:space="0" w:color="auto"/>
            </w:tcBorders>
          </w:tcPr>
          <w:p w14:paraId="479878F8" w14:textId="77777777" w:rsidR="00245B45" w:rsidRPr="004B217A" w:rsidRDefault="00245B45">
            <w:pPr>
              <w:keepNext w:val="0"/>
              <w:widowControl w:val="0"/>
              <w:spacing w:before="60" w:after="60"/>
              <w:jc w:val="both"/>
              <w:rPr>
                <w:rFonts w:cs="Times New Roman"/>
                <w:sz w:val="28"/>
                <w:szCs w:val="28"/>
              </w:rPr>
            </w:pPr>
          </w:p>
        </w:tc>
        <w:tc>
          <w:tcPr>
            <w:tcW w:w="1440" w:type="dxa"/>
            <w:tcBorders>
              <w:top w:val="dotted" w:sz="4" w:space="0" w:color="auto"/>
              <w:left w:val="dotted" w:sz="4" w:space="0" w:color="auto"/>
              <w:bottom w:val="dotted" w:sz="4" w:space="0" w:color="auto"/>
              <w:right w:val="dotted" w:sz="4" w:space="0" w:color="auto"/>
            </w:tcBorders>
          </w:tcPr>
          <w:p w14:paraId="3F65AD17" w14:textId="77777777" w:rsidR="00245B45" w:rsidRPr="004B217A" w:rsidRDefault="00245B45">
            <w:pPr>
              <w:keepNext w:val="0"/>
              <w:widowControl w:val="0"/>
              <w:spacing w:before="60" w:after="60"/>
              <w:jc w:val="both"/>
              <w:rPr>
                <w:rFonts w:cs="Times New Roman"/>
                <w:sz w:val="28"/>
                <w:szCs w:val="28"/>
              </w:rPr>
            </w:pPr>
          </w:p>
        </w:tc>
        <w:tc>
          <w:tcPr>
            <w:tcW w:w="900" w:type="dxa"/>
            <w:tcBorders>
              <w:top w:val="dotted" w:sz="4" w:space="0" w:color="auto"/>
              <w:left w:val="dotted" w:sz="4" w:space="0" w:color="auto"/>
              <w:bottom w:val="dotted" w:sz="4" w:space="0" w:color="auto"/>
              <w:right w:val="dotted" w:sz="4" w:space="0" w:color="auto"/>
            </w:tcBorders>
          </w:tcPr>
          <w:p w14:paraId="3AAE33E2"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tcPr>
          <w:p w14:paraId="4809277D"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223CBDB4" w14:textId="77777777" w:rsidR="00245B45" w:rsidRPr="004B217A" w:rsidRDefault="00245B45">
            <w:pPr>
              <w:keepNext w:val="0"/>
              <w:widowControl w:val="0"/>
              <w:spacing w:before="60" w:after="60"/>
              <w:jc w:val="both"/>
              <w:rPr>
                <w:rFonts w:cs="Times New Roman"/>
                <w:sz w:val="28"/>
                <w:szCs w:val="28"/>
              </w:rPr>
            </w:pPr>
          </w:p>
        </w:tc>
      </w:tr>
      <w:tr w:rsidR="00245B45" w:rsidRPr="004B217A" w14:paraId="6E1DE321" w14:textId="77777777" w:rsidTr="00245B45">
        <w:tc>
          <w:tcPr>
            <w:tcW w:w="1080" w:type="dxa"/>
            <w:tcBorders>
              <w:top w:val="dotted" w:sz="4" w:space="0" w:color="auto"/>
              <w:left w:val="dotted" w:sz="4" w:space="0" w:color="auto"/>
              <w:bottom w:val="dotted" w:sz="4" w:space="0" w:color="auto"/>
              <w:right w:val="dotted" w:sz="4" w:space="0" w:color="auto"/>
            </w:tcBorders>
          </w:tcPr>
          <w:p w14:paraId="1BDCAED8"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7C2C55F4" w14:textId="77777777" w:rsidR="00245B45" w:rsidRPr="004B217A" w:rsidRDefault="00245B45">
            <w:pPr>
              <w:keepNext w:val="0"/>
              <w:widowControl w:val="0"/>
              <w:spacing w:before="60" w:after="60"/>
              <w:jc w:val="both"/>
              <w:rPr>
                <w:rFonts w:cs="Times New Roman"/>
                <w:sz w:val="28"/>
                <w:szCs w:val="28"/>
              </w:rPr>
            </w:pPr>
          </w:p>
        </w:tc>
        <w:tc>
          <w:tcPr>
            <w:tcW w:w="720" w:type="dxa"/>
            <w:tcBorders>
              <w:top w:val="dotted" w:sz="4" w:space="0" w:color="auto"/>
              <w:left w:val="dotted" w:sz="4" w:space="0" w:color="auto"/>
              <w:bottom w:val="dotted" w:sz="4" w:space="0" w:color="auto"/>
              <w:right w:val="dotted" w:sz="4" w:space="0" w:color="auto"/>
            </w:tcBorders>
          </w:tcPr>
          <w:p w14:paraId="4BEA6867" w14:textId="77777777" w:rsidR="00245B45" w:rsidRPr="004B217A" w:rsidRDefault="00245B45">
            <w:pPr>
              <w:keepNext w:val="0"/>
              <w:widowControl w:val="0"/>
              <w:spacing w:before="60" w:after="60"/>
              <w:jc w:val="both"/>
              <w:rPr>
                <w:rFonts w:cs="Times New Roman"/>
                <w:sz w:val="28"/>
                <w:szCs w:val="28"/>
              </w:rPr>
            </w:pPr>
          </w:p>
        </w:tc>
        <w:tc>
          <w:tcPr>
            <w:tcW w:w="1440" w:type="dxa"/>
            <w:tcBorders>
              <w:top w:val="dotted" w:sz="4" w:space="0" w:color="auto"/>
              <w:left w:val="dotted" w:sz="4" w:space="0" w:color="auto"/>
              <w:bottom w:val="dotted" w:sz="4" w:space="0" w:color="auto"/>
              <w:right w:val="dotted" w:sz="4" w:space="0" w:color="auto"/>
            </w:tcBorders>
          </w:tcPr>
          <w:p w14:paraId="7AB40D82" w14:textId="77777777" w:rsidR="00245B45" w:rsidRPr="004B217A" w:rsidRDefault="00245B45">
            <w:pPr>
              <w:keepNext w:val="0"/>
              <w:widowControl w:val="0"/>
              <w:spacing w:before="60" w:after="60"/>
              <w:jc w:val="both"/>
              <w:rPr>
                <w:rFonts w:cs="Times New Roman"/>
                <w:sz w:val="28"/>
                <w:szCs w:val="28"/>
              </w:rPr>
            </w:pPr>
          </w:p>
        </w:tc>
        <w:tc>
          <w:tcPr>
            <w:tcW w:w="900" w:type="dxa"/>
            <w:tcBorders>
              <w:top w:val="dotted" w:sz="4" w:space="0" w:color="auto"/>
              <w:left w:val="dotted" w:sz="4" w:space="0" w:color="auto"/>
              <w:bottom w:val="dotted" w:sz="4" w:space="0" w:color="auto"/>
              <w:right w:val="dotted" w:sz="4" w:space="0" w:color="auto"/>
            </w:tcBorders>
          </w:tcPr>
          <w:p w14:paraId="6877291D"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tcPr>
          <w:p w14:paraId="3E712529"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15AB77C1" w14:textId="77777777" w:rsidR="00245B45" w:rsidRPr="004B217A" w:rsidRDefault="00245B45">
            <w:pPr>
              <w:keepNext w:val="0"/>
              <w:widowControl w:val="0"/>
              <w:spacing w:before="60" w:after="60"/>
              <w:jc w:val="both"/>
              <w:rPr>
                <w:rFonts w:cs="Times New Roman"/>
                <w:sz w:val="28"/>
                <w:szCs w:val="28"/>
              </w:rPr>
            </w:pPr>
          </w:p>
        </w:tc>
      </w:tr>
      <w:tr w:rsidR="00245B45" w:rsidRPr="004B217A" w14:paraId="0D5FA915" w14:textId="77777777" w:rsidTr="00245B45">
        <w:tc>
          <w:tcPr>
            <w:tcW w:w="1080" w:type="dxa"/>
            <w:tcBorders>
              <w:top w:val="dotted" w:sz="4" w:space="0" w:color="auto"/>
              <w:left w:val="dotted" w:sz="4" w:space="0" w:color="auto"/>
              <w:bottom w:val="dotted" w:sz="4" w:space="0" w:color="auto"/>
              <w:right w:val="dotted" w:sz="4" w:space="0" w:color="auto"/>
            </w:tcBorders>
          </w:tcPr>
          <w:p w14:paraId="0B9F55CA"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7AAACFF7" w14:textId="77777777" w:rsidR="00245B45" w:rsidRPr="004B217A" w:rsidRDefault="00245B45">
            <w:pPr>
              <w:keepNext w:val="0"/>
              <w:widowControl w:val="0"/>
              <w:spacing w:before="60" w:after="60"/>
              <w:jc w:val="both"/>
              <w:rPr>
                <w:rFonts w:cs="Times New Roman"/>
                <w:sz w:val="28"/>
                <w:szCs w:val="28"/>
              </w:rPr>
            </w:pPr>
          </w:p>
        </w:tc>
        <w:tc>
          <w:tcPr>
            <w:tcW w:w="720" w:type="dxa"/>
            <w:tcBorders>
              <w:top w:val="dotted" w:sz="4" w:space="0" w:color="auto"/>
              <w:left w:val="dotted" w:sz="4" w:space="0" w:color="auto"/>
              <w:bottom w:val="dotted" w:sz="4" w:space="0" w:color="auto"/>
              <w:right w:val="dotted" w:sz="4" w:space="0" w:color="auto"/>
            </w:tcBorders>
          </w:tcPr>
          <w:p w14:paraId="05F92FAB" w14:textId="77777777" w:rsidR="00245B45" w:rsidRPr="004B217A" w:rsidRDefault="00245B45">
            <w:pPr>
              <w:keepNext w:val="0"/>
              <w:widowControl w:val="0"/>
              <w:spacing w:before="60" w:after="60"/>
              <w:jc w:val="both"/>
              <w:rPr>
                <w:rFonts w:cs="Times New Roman"/>
                <w:sz w:val="28"/>
                <w:szCs w:val="28"/>
              </w:rPr>
            </w:pPr>
          </w:p>
        </w:tc>
        <w:tc>
          <w:tcPr>
            <w:tcW w:w="1440" w:type="dxa"/>
            <w:tcBorders>
              <w:top w:val="dotted" w:sz="4" w:space="0" w:color="auto"/>
              <w:left w:val="dotted" w:sz="4" w:space="0" w:color="auto"/>
              <w:bottom w:val="dotted" w:sz="4" w:space="0" w:color="auto"/>
              <w:right w:val="dotted" w:sz="4" w:space="0" w:color="auto"/>
            </w:tcBorders>
          </w:tcPr>
          <w:p w14:paraId="43A66D31" w14:textId="77777777" w:rsidR="00245B45" w:rsidRPr="004B217A" w:rsidRDefault="00245B45">
            <w:pPr>
              <w:keepNext w:val="0"/>
              <w:widowControl w:val="0"/>
              <w:spacing w:before="60" w:after="60"/>
              <w:jc w:val="both"/>
              <w:rPr>
                <w:rFonts w:cs="Times New Roman"/>
                <w:sz w:val="28"/>
                <w:szCs w:val="28"/>
              </w:rPr>
            </w:pPr>
          </w:p>
        </w:tc>
        <w:tc>
          <w:tcPr>
            <w:tcW w:w="900" w:type="dxa"/>
            <w:tcBorders>
              <w:top w:val="dotted" w:sz="4" w:space="0" w:color="auto"/>
              <w:left w:val="dotted" w:sz="4" w:space="0" w:color="auto"/>
              <w:bottom w:val="dotted" w:sz="4" w:space="0" w:color="auto"/>
              <w:right w:val="dotted" w:sz="4" w:space="0" w:color="auto"/>
            </w:tcBorders>
          </w:tcPr>
          <w:p w14:paraId="62B7C1DF"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tcPr>
          <w:p w14:paraId="3E957662"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06EB5670" w14:textId="77777777" w:rsidR="00245B45" w:rsidRPr="004B217A" w:rsidRDefault="00245B45">
            <w:pPr>
              <w:keepNext w:val="0"/>
              <w:widowControl w:val="0"/>
              <w:spacing w:before="60" w:after="60"/>
              <w:jc w:val="both"/>
              <w:rPr>
                <w:rFonts w:cs="Times New Roman"/>
                <w:sz w:val="28"/>
                <w:szCs w:val="28"/>
              </w:rPr>
            </w:pPr>
          </w:p>
        </w:tc>
      </w:tr>
      <w:tr w:rsidR="00245B45" w:rsidRPr="004B217A" w14:paraId="1AFA3713" w14:textId="77777777" w:rsidTr="00245B45">
        <w:tc>
          <w:tcPr>
            <w:tcW w:w="1080" w:type="dxa"/>
            <w:tcBorders>
              <w:top w:val="dotted" w:sz="4" w:space="0" w:color="auto"/>
              <w:left w:val="dotted" w:sz="4" w:space="0" w:color="auto"/>
              <w:bottom w:val="dotted" w:sz="4" w:space="0" w:color="auto"/>
              <w:right w:val="dotted" w:sz="4" w:space="0" w:color="auto"/>
            </w:tcBorders>
          </w:tcPr>
          <w:p w14:paraId="29E64C6B"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030E6AC9" w14:textId="77777777" w:rsidR="00245B45" w:rsidRPr="004B217A" w:rsidRDefault="00245B45">
            <w:pPr>
              <w:keepNext w:val="0"/>
              <w:widowControl w:val="0"/>
              <w:spacing w:before="60" w:after="60"/>
              <w:jc w:val="both"/>
              <w:rPr>
                <w:rFonts w:cs="Times New Roman"/>
                <w:sz w:val="28"/>
                <w:szCs w:val="28"/>
              </w:rPr>
            </w:pPr>
          </w:p>
        </w:tc>
        <w:tc>
          <w:tcPr>
            <w:tcW w:w="720" w:type="dxa"/>
            <w:tcBorders>
              <w:top w:val="dotted" w:sz="4" w:space="0" w:color="auto"/>
              <w:left w:val="dotted" w:sz="4" w:space="0" w:color="auto"/>
              <w:bottom w:val="dotted" w:sz="4" w:space="0" w:color="auto"/>
              <w:right w:val="dotted" w:sz="4" w:space="0" w:color="auto"/>
            </w:tcBorders>
          </w:tcPr>
          <w:p w14:paraId="5B234030" w14:textId="77777777" w:rsidR="00245B45" w:rsidRPr="004B217A" w:rsidRDefault="00245B45">
            <w:pPr>
              <w:keepNext w:val="0"/>
              <w:widowControl w:val="0"/>
              <w:spacing w:before="60" w:after="60"/>
              <w:jc w:val="both"/>
              <w:rPr>
                <w:rFonts w:cs="Times New Roman"/>
                <w:sz w:val="28"/>
                <w:szCs w:val="28"/>
              </w:rPr>
            </w:pPr>
          </w:p>
        </w:tc>
        <w:tc>
          <w:tcPr>
            <w:tcW w:w="1440" w:type="dxa"/>
            <w:tcBorders>
              <w:top w:val="dotted" w:sz="4" w:space="0" w:color="auto"/>
              <w:left w:val="dotted" w:sz="4" w:space="0" w:color="auto"/>
              <w:bottom w:val="dotted" w:sz="4" w:space="0" w:color="auto"/>
              <w:right w:val="dotted" w:sz="4" w:space="0" w:color="auto"/>
            </w:tcBorders>
          </w:tcPr>
          <w:p w14:paraId="726260DB" w14:textId="77777777" w:rsidR="00245B45" w:rsidRPr="004B217A" w:rsidRDefault="00245B45">
            <w:pPr>
              <w:keepNext w:val="0"/>
              <w:widowControl w:val="0"/>
              <w:spacing w:before="60" w:after="60"/>
              <w:jc w:val="both"/>
              <w:rPr>
                <w:rFonts w:cs="Times New Roman"/>
                <w:sz w:val="28"/>
                <w:szCs w:val="28"/>
              </w:rPr>
            </w:pPr>
          </w:p>
        </w:tc>
        <w:tc>
          <w:tcPr>
            <w:tcW w:w="900" w:type="dxa"/>
            <w:tcBorders>
              <w:top w:val="dotted" w:sz="4" w:space="0" w:color="auto"/>
              <w:left w:val="dotted" w:sz="4" w:space="0" w:color="auto"/>
              <w:bottom w:val="dotted" w:sz="4" w:space="0" w:color="auto"/>
              <w:right w:val="dotted" w:sz="4" w:space="0" w:color="auto"/>
            </w:tcBorders>
          </w:tcPr>
          <w:p w14:paraId="432AA639"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tcPr>
          <w:p w14:paraId="5637AB80"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30BB42B0" w14:textId="77777777" w:rsidR="00245B45" w:rsidRPr="004B217A" w:rsidRDefault="00245B45">
            <w:pPr>
              <w:keepNext w:val="0"/>
              <w:widowControl w:val="0"/>
              <w:spacing w:before="60" w:after="60"/>
              <w:jc w:val="both"/>
              <w:rPr>
                <w:rFonts w:cs="Times New Roman"/>
                <w:sz w:val="28"/>
                <w:szCs w:val="28"/>
              </w:rPr>
            </w:pPr>
          </w:p>
        </w:tc>
      </w:tr>
      <w:tr w:rsidR="00245B45" w:rsidRPr="004B217A" w14:paraId="26C88F77" w14:textId="77777777" w:rsidTr="00245B45">
        <w:tc>
          <w:tcPr>
            <w:tcW w:w="1080" w:type="dxa"/>
            <w:tcBorders>
              <w:top w:val="dotted" w:sz="4" w:space="0" w:color="auto"/>
              <w:left w:val="dotted" w:sz="4" w:space="0" w:color="auto"/>
              <w:bottom w:val="dotted" w:sz="4" w:space="0" w:color="auto"/>
              <w:right w:val="dotted" w:sz="4" w:space="0" w:color="auto"/>
            </w:tcBorders>
          </w:tcPr>
          <w:p w14:paraId="0C1FA547"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3514524F" w14:textId="77777777" w:rsidR="00245B45" w:rsidRPr="004B217A" w:rsidRDefault="00245B45">
            <w:pPr>
              <w:keepNext w:val="0"/>
              <w:widowControl w:val="0"/>
              <w:spacing w:before="60" w:after="60"/>
              <w:jc w:val="both"/>
              <w:rPr>
                <w:rFonts w:cs="Times New Roman"/>
                <w:sz w:val="28"/>
                <w:szCs w:val="28"/>
              </w:rPr>
            </w:pPr>
          </w:p>
        </w:tc>
        <w:tc>
          <w:tcPr>
            <w:tcW w:w="720" w:type="dxa"/>
            <w:tcBorders>
              <w:top w:val="dotted" w:sz="4" w:space="0" w:color="auto"/>
              <w:left w:val="dotted" w:sz="4" w:space="0" w:color="auto"/>
              <w:bottom w:val="dotted" w:sz="4" w:space="0" w:color="auto"/>
              <w:right w:val="dotted" w:sz="4" w:space="0" w:color="auto"/>
            </w:tcBorders>
          </w:tcPr>
          <w:p w14:paraId="67A67F68" w14:textId="77777777" w:rsidR="00245B45" w:rsidRPr="004B217A" w:rsidRDefault="00245B45">
            <w:pPr>
              <w:keepNext w:val="0"/>
              <w:widowControl w:val="0"/>
              <w:spacing w:before="60" w:after="60"/>
              <w:jc w:val="both"/>
              <w:rPr>
                <w:rFonts w:cs="Times New Roman"/>
                <w:sz w:val="28"/>
                <w:szCs w:val="28"/>
              </w:rPr>
            </w:pPr>
          </w:p>
        </w:tc>
        <w:tc>
          <w:tcPr>
            <w:tcW w:w="1440" w:type="dxa"/>
            <w:tcBorders>
              <w:top w:val="dotted" w:sz="4" w:space="0" w:color="auto"/>
              <w:left w:val="dotted" w:sz="4" w:space="0" w:color="auto"/>
              <w:bottom w:val="dotted" w:sz="4" w:space="0" w:color="auto"/>
              <w:right w:val="dotted" w:sz="4" w:space="0" w:color="auto"/>
            </w:tcBorders>
          </w:tcPr>
          <w:p w14:paraId="7972A965" w14:textId="77777777" w:rsidR="00245B45" w:rsidRPr="004B217A" w:rsidRDefault="00245B45">
            <w:pPr>
              <w:keepNext w:val="0"/>
              <w:widowControl w:val="0"/>
              <w:spacing w:before="60" w:after="60"/>
              <w:jc w:val="both"/>
              <w:rPr>
                <w:rFonts w:cs="Times New Roman"/>
                <w:sz w:val="28"/>
                <w:szCs w:val="28"/>
              </w:rPr>
            </w:pPr>
          </w:p>
        </w:tc>
        <w:tc>
          <w:tcPr>
            <w:tcW w:w="900" w:type="dxa"/>
            <w:tcBorders>
              <w:top w:val="dotted" w:sz="4" w:space="0" w:color="auto"/>
              <w:left w:val="dotted" w:sz="4" w:space="0" w:color="auto"/>
              <w:bottom w:val="dotted" w:sz="4" w:space="0" w:color="auto"/>
              <w:right w:val="dotted" w:sz="4" w:space="0" w:color="auto"/>
            </w:tcBorders>
          </w:tcPr>
          <w:p w14:paraId="3ED9881E"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tcPr>
          <w:p w14:paraId="3A47CDA0"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6FA84E16" w14:textId="77777777" w:rsidR="00245B45" w:rsidRPr="004B217A" w:rsidRDefault="00245B45">
            <w:pPr>
              <w:keepNext w:val="0"/>
              <w:widowControl w:val="0"/>
              <w:spacing w:before="60" w:after="60"/>
              <w:jc w:val="both"/>
              <w:rPr>
                <w:rFonts w:cs="Times New Roman"/>
                <w:sz w:val="28"/>
                <w:szCs w:val="28"/>
              </w:rPr>
            </w:pPr>
          </w:p>
        </w:tc>
      </w:tr>
      <w:tr w:rsidR="00245B45" w:rsidRPr="004B217A" w14:paraId="0CCC3957" w14:textId="77777777" w:rsidTr="00245B45">
        <w:tc>
          <w:tcPr>
            <w:tcW w:w="1080" w:type="dxa"/>
            <w:tcBorders>
              <w:top w:val="dotted" w:sz="4" w:space="0" w:color="auto"/>
              <w:left w:val="dotted" w:sz="4" w:space="0" w:color="auto"/>
              <w:bottom w:val="dotted" w:sz="4" w:space="0" w:color="auto"/>
              <w:right w:val="dotted" w:sz="4" w:space="0" w:color="auto"/>
            </w:tcBorders>
          </w:tcPr>
          <w:p w14:paraId="77348A3D"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35A84756" w14:textId="77777777" w:rsidR="00245B45" w:rsidRPr="004B217A" w:rsidRDefault="00245B45">
            <w:pPr>
              <w:keepNext w:val="0"/>
              <w:widowControl w:val="0"/>
              <w:spacing w:before="60" w:after="60"/>
              <w:jc w:val="both"/>
              <w:rPr>
                <w:rFonts w:cs="Times New Roman"/>
                <w:sz w:val="28"/>
                <w:szCs w:val="28"/>
              </w:rPr>
            </w:pPr>
          </w:p>
        </w:tc>
        <w:tc>
          <w:tcPr>
            <w:tcW w:w="720" w:type="dxa"/>
            <w:tcBorders>
              <w:top w:val="dotted" w:sz="4" w:space="0" w:color="auto"/>
              <w:left w:val="dotted" w:sz="4" w:space="0" w:color="auto"/>
              <w:bottom w:val="dotted" w:sz="4" w:space="0" w:color="auto"/>
              <w:right w:val="dotted" w:sz="4" w:space="0" w:color="auto"/>
            </w:tcBorders>
          </w:tcPr>
          <w:p w14:paraId="13C58DC7" w14:textId="77777777" w:rsidR="00245B45" w:rsidRPr="004B217A" w:rsidRDefault="00245B45">
            <w:pPr>
              <w:keepNext w:val="0"/>
              <w:widowControl w:val="0"/>
              <w:spacing w:before="60" w:after="60"/>
              <w:jc w:val="both"/>
              <w:rPr>
                <w:rFonts w:cs="Times New Roman"/>
                <w:sz w:val="28"/>
                <w:szCs w:val="28"/>
              </w:rPr>
            </w:pPr>
          </w:p>
        </w:tc>
        <w:tc>
          <w:tcPr>
            <w:tcW w:w="1440" w:type="dxa"/>
            <w:tcBorders>
              <w:top w:val="dotted" w:sz="4" w:space="0" w:color="auto"/>
              <w:left w:val="dotted" w:sz="4" w:space="0" w:color="auto"/>
              <w:bottom w:val="dotted" w:sz="4" w:space="0" w:color="auto"/>
              <w:right w:val="dotted" w:sz="4" w:space="0" w:color="auto"/>
            </w:tcBorders>
          </w:tcPr>
          <w:p w14:paraId="1CDCD579" w14:textId="77777777" w:rsidR="00245B45" w:rsidRPr="004B217A" w:rsidRDefault="00245B45">
            <w:pPr>
              <w:keepNext w:val="0"/>
              <w:widowControl w:val="0"/>
              <w:spacing w:before="60" w:after="60"/>
              <w:jc w:val="both"/>
              <w:rPr>
                <w:rFonts w:cs="Times New Roman"/>
                <w:sz w:val="28"/>
                <w:szCs w:val="28"/>
              </w:rPr>
            </w:pPr>
          </w:p>
        </w:tc>
        <w:tc>
          <w:tcPr>
            <w:tcW w:w="900" w:type="dxa"/>
            <w:tcBorders>
              <w:top w:val="dotted" w:sz="4" w:space="0" w:color="auto"/>
              <w:left w:val="dotted" w:sz="4" w:space="0" w:color="auto"/>
              <w:bottom w:val="dotted" w:sz="4" w:space="0" w:color="auto"/>
              <w:right w:val="dotted" w:sz="4" w:space="0" w:color="auto"/>
            </w:tcBorders>
          </w:tcPr>
          <w:p w14:paraId="5EF6560D"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tcPr>
          <w:p w14:paraId="2B501B6C"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3B38CAE3" w14:textId="77777777" w:rsidR="00245B45" w:rsidRPr="004B217A" w:rsidRDefault="00245B45">
            <w:pPr>
              <w:keepNext w:val="0"/>
              <w:widowControl w:val="0"/>
              <w:spacing w:before="60" w:after="60"/>
              <w:jc w:val="both"/>
              <w:rPr>
                <w:rFonts w:cs="Times New Roman"/>
                <w:sz w:val="28"/>
                <w:szCs w:val="28"/>
              </w:rPr>
            </w:pPr>
          </w:p>
        </w:tc>
      </w:tr>
      <w:tr w:rsidR="00245B45" w:rsidRPr="004B217A" w14:paraId="441F8A48" w14:textId="77777777" w:rsidTr="00245B45">
        <w:tc>
          <w:tcPr>
            <w:tcW w:w="1080" w:type="dxa"/>
            <w:tcBorders>
              <w:top w:val="dotted" w:sz="4" w:space="0" w:color="auto"/>
              <w:left w:val="dotted" w:sz="4" w:space="0" w:color="auto"/>
              <w:bottom w:val="dotted" w:sz="4" w:space="0" w:color="auto"/>
              <w:right w:val="dotted" w:sz="4" w:space="0" w:color="auto"/>
            </w:tcBorders>
          </w:tcPr>
          <w:p w14:paraId="11C06E0A"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1E4A2849" w14:textId="77777777" w:rsidR="00245B45" w:rsidRPr="004B217A" w:rsidRDefault="00245B45">
            <w:pPr>
              <w:keepNext w:val="0"/>
              <w:widowControl w:val="0"/>
              <w:spacing w:before="60" w:after="60"/>
              <w:jc w:val="both"/>
              <w:rPr>
                <w:rFonts w:cs="Times New Roman"/>
                <w:sz w:val="28"/>
                <w:szCs w:val="28"/>
              </w:rPr>
            </w:pPr>
          </w:p>
        </w:tc>
        <w:tc>
          <w:tcPr>
            <w:tcW w:w="720" w:type="dxa"/>
            <w:tcBorders>
              <w:top w:val="dotted" w:sz="4" w:space="0" w:color="auto"/>
              <w:left w:val="dotted" w:sz="4" w:space="0" w:color="auto"/>
              <w:bottom w:val="dotted" w:sz="4" w:space="0" w:color="auto"/>
              <w:right w:val="dotted" w:sz="4" w:space="0" w:color="auto"/>
            </w:tcBorders>
          </w:tcPr>
          <w:p w14:paraId="1DF84A45" w14:textId="77777777" w:rsidR="00245B45" w:rsidRPr="004B217A" w:rsidRDefault="00245B45">
            <w:pPr>
              <w:keepNext w:val="0"/>
              <w:widowControl w:val="0"/>
              <w:spacing w:before="60" w:after="60"/>
              <w:jc w:val="both"/>
              <w:rPr>
                <w:rFonts w:cs="Times New Roman"/>
                <w:sz w:val="28"/>
                <w:szCs w:val="28"/>
              </w:rPr>
            </w:pPr>
          </w:p>
        </w:tc>
        <w:tc>
          <w:tcPr>
            <w:tcW w:w="1440" w:type="dxa"/>
            <w:tcBorders>
              <w:top w:val="dotted" w:sz="4" w:space="0" w:color="auto"/>
              <w:left w:val="dotted" w:sz="4" w:space="0" w:color="auto"/>
              <w:bottom w:val="dotted" w:sz="4" w:space="0" w:color="auto"/>
              <w:right w:val="dotted" w:sz="4" w:space="0" w:color="auto"/>
            </w:tcBorders>
          </w:tcPr>
          <w:p w14:paraId="5945F30F" w14:textId="77777777" w:rsidR="00245B45" w:rsidRPr="004B217A" w:rsidRDefault="00245B45">
            <w:pPr>
              <w:keepNext w:val="0"/>
              <w:widowControl w:val="0"/>
              <w:spacing w:before="60" w:after="60"/>
              <w:jc w:val="both"/>
              <w:rPr>
                <w:rFonts w:cs="Times New Roman"/>
                <w:sz w:val="28"/>
                <w:szCs w:val="28"/>
              </w:rPr>
            </w:pPr>
          </w:p>
        </w:tc>
        <w:tc>
          <w:tcPr>
            <w:tcW w:w="900" w:type="dxa"/>
            <w:tcBorders>
              <w:top w:val="dotted" w:sz="4" w:space="0" w:color="auto"/>
              <w:left w:val="dotted" w:sz="4" w:space="0" w:color="auto"/>
              <w:bottom w:val="dotted" w:sz="4" w:space="0" w:color="auto"/>
              <w:right w:val="dotted" w:sz="4" w:space="0" w:color="auto"/>
            </w:tcBorders>
          </w:tcPr>
          <w:p w14:paraId="6B8A76EA"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tcPr>
          <w:p w14:paraId="3A00E180"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4ED7B3F5" w14:textId="77777777" w:rsidR="00245B45" w:rsidRPr="004B217A" w:rsidRDefault="00245B45">
            <w:pPr>
              <w:keepNext w:val="0"/>
              <w:widowControl w:val="0"/>
              <w:spacing w:before="60" w:after="60"/>
              <w:jc w:val="both"/>
              <w:rPr>
                <w:rFonts w:cs="Times New Roman"/>
                <w:sz w:val="28"/>
                <w:szCs w:val="28"/>
              </w:rPr>
            </w:pPr>
          </w:p>
        </w:tc>
      </w:tr>
      <w:tr w:rsidR="00245B45" w:rsidRPr="004B217A" w14:paraId="14BA53B3" w14:textId="77777777" w:rsidTr="00245B45">
        <w:tc>
          <w:tcPr>
            <w:tcW w:w="1080" w:type="dxa"/>
            <w:tcBorders>
              <w:top w:val="dotted" w:sz="4" w:space="0" w:color="auto"/>
              <w:left w:val="dotted" w:sz="4" w:space="0" w:color="auto"/>
              <w:bottom w:val="dotted" w:sz="4" w:space="0" w:color="auto"/>
              <w:right w:val="dotted" w:sz="4" w:space="0" w:color="auto"/>
            </w:tcBorders>
          </w:tcPr>
          <w:p w14:paraId="0908C28D"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301C5F42" w14:textId="77777777" w:rsidR="00245B45" w:rsidRPr="004B217A" w:rsidRDefault="00245B45">
            <w:pPr>
              <w:keepNext w:val="0"/>
              <w:widowControl w:val="0"/>
              <w:spacing w:before="60" w:after="60"/>
              <w:jc w:val="both"/>
              <w:rPr>
                <w:rFonts w:cs="Times New Roman"/>
                <w:sz w:val="28"/>
                <w:szCs w:val="28"/>
              </w:rPr>
            </w:pPr>
          </w:p>
        </w:tc>
        <w:tc>
          <w:tcPr>
            <w:tcW w:w="720" w:type="dxa"/>
            <w:tcBorders>
              <w:top w:val="dotted" w:sz="4" w:space="0" w:color="auto"/>
              <w:left w:val="dotted" w:sz="4" w:space="0" w:color="auto"/>
              <w:bottom w:val="dotted" w:sz="4" w:space="0" w:color="auto"/>
              <w:right w:val="dotted" w:sz="4" w:space="0" w:color="auto"/>
            </w:tcBorders>
          </w:tcPr>
          <w:p w14:paraId="4B7F3E1E" w14:textId="77777777" w:rsidR="00245B45" w:rsidRPr="004B217A" w:rsidRDefault="00245B45">
            <w:pPr>
              <w:keepNext w:val="0"/>
              <w:widowControl w:val="0"/>
              <w:spacing w:before="60" w:after="60"/>
              <w:jc w:val="both"/>
              <w:rPr>
                <w:rFonts w:cs="Times New Roman"/>
                <w:sz w:val="28"/>
                <w:szCs w:val="28"/>
              </w:rPr>
            </w:pPr>
          </w:p>
        </w:tc>
        <w:tc>
          <w:tcPr>
            <w:tcW w:w="1440" w:type="dxa"/>
            <w:tcBorders>
              <w:top w:val="dotted" w:sz="4" w:space="0" w:color="auto"/>
              <w:left w:val="dotted" w:sz="4" w:space="0" w:color="auto"/>
              <w:bottom w:val="dotted" w:sz="4" w:space="0" w:color="auto"/>
              <w:right w:val="dotted" w:sz="4" w:space="0" w:color="auto"/>
            </w:tcBorders>
          </w:tcPr>
          <w:p w14:paraId="6B7EE840" w14:textId="77777777" w:rsidR="00245B45" w:rsidRPr="004B217A" w:rsidRDefault="00245B45">
            <w:pPr>
              <w:keepNext w:val="0"/>
              <w:widowControl w:val="0"/>
              <w:spacing w:before="60" w:after="60"/>
              <w:jc w:val="both"/>
              <w:rPr>
                <w:rFonts w:cs="Times New Roman"/>
                <w:sz w:val="28"/>
                <w:szCs w:val="28"/>
              </w:rPr>
            </w:pPr>
          </w:p>
        </w:tc>
        <w:tc>
          <w:tcPr>
            <w:tcW w:w="900" w:type="dxa"/>
            <w:tcBorders>
              <w:top w:val="dotted" w:sz="4" w:space="0" w:color="auto"/>
              <w:left w:val="dotted" w:sz="4" w:space="0" w:color="auto"/>
              <w:bottom w:val="dotted" w:sz="4" w:space="0" w:color="auto"/>
              <w:right w:val="dotted" w:sz="4" w:space="0" w:color="auto"/>
            </w:tcBorders>
          </w:tcPr>
          <w:p w14:paraId="7EA0D9E7"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tcPr>
          <w:p w14:paraId="7BD48074"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2250E6FE" w14:textId="77777777" w:rsidR="00245B45" w:rsidRPr="004B217A" w:rsidRDefault="00245B45">
            <w:pPr>
              <w:keepNext w:val="0"/>
              <w:widowControl w:val="0"/>
              <w:spacing w:before="60" w:after="60"/>
              <w:jc w:val="both"/>
              <w:rPr>
                <w:rFonts w:cs="Times New Roman"/>
                <w:sz w:val="28"/>
                <w:szCs w:val="28"/>
              </w:rPr>
            </w:pPr>
          </w:p>
        </w:tc>
      </w:tr>
      <w:tr w:rsidR="00245B45" w:rsidRPr="004B217A" w14:paraId="516184EB" w14:textId="77777777" w:rsidTr="00245B45">
        <w:tc>
          <w:tcPr>
            <w:tcW w:w="1080" w:type="dxa"/>
            <w:tcBorders>
              <w:top w:val="dotted" w:sz="4" w:space="0" w:color="auto"/>
              <w:left w:val="dotted" w:sz="4" w:space="0" w:color="auto"/>
              <w:bottom w:val="dotted" w:sz="4" w:space="0" w:color="auto"/>
              <w:right w:val="dotted" w:sz="4" w:space="0" w:color="auto"/>
            </w:tcBorders>
          </w:tcPr>
          <w:p w14:paraId="4B29C10F"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1BE03DC9" w14:textId="77777777" w:rsidR="00245B45" w:rsidRPr="004B217A" w:rsidRDefault="00245B45">
            <w:pPr>
              <w:keepNext w:val="0"/>
              <w:widowControl w:val="0"/>
              <w:spacing w:before="60" w:after="60"/>
              <w:jc w:val="both"/>
              <w:rPr>
                <w:rFonts w:cs="Times New Roman"/>
                <w:sz w:val="28"/>
                <w:szCs w:val="28"/>
              </w:rPr>
            </w:pPr>
          </w:p>
        </w:tc>
        <w:tc>
          <w:tcPr>
            <w:tcW w:w="720" w:type="dxa"/>
            <w:tcBorders>
              <w:top w:val="dotted" w:sz="4" w:space="0" w:color="auto"/>
              <w:left w:val="dotted" w:sz="4" w:space="0" w:color="auto"/>
              <w:bottom w:val="dotted" w:sz="4" w:space="0" w:color="auto"/>
              <w:right w:val="dotted" w:sz="4" w:space="0" w:color="auto"/>
            </w:tcBorders>
          </w:tcPr>
          <w:p w14:paraId="04AEF9A0" w14:textId="77777777" w:rsidR="00245B45" w:rsidRPr="004B217A" w:rsidRDefault="00245B45">
            <w:pPr>
              <w:keepNext w:val="0"/>
              <w:widowControl w:val="0"/>
              <w:spacing w:before="60" w:after="60"/>
              <w:jc w:val="both"/>
              <w:rPr>
                <w:rFonts w:cs="Times New Roman"/>
                <w:sz w:val="28"/>
                <w:szCs w:val="28"/>
              </w:rPr>
            </w:pPr>
          </w:p>
        </w:tc>
        <w:tc>
          <w:tcPr>
            <w:tcW w:w="1440" w:type="dxa"/>
            <w:tcBorders>
              <w:top w:val="dotted" w:sz="4" w:space="0" w:color="auto"/>
              <w:left w:val="dotted" w:sz="4" w:space="0" w:color="auto"/>
              <w:bottom w:val="dotted" w:sz="4" w:space="0" w:color="auto"/>
              <w:right w:val="dotted" w:sz="4" w:space="0" w:color="auto"/>
            </w:tcBorders>
          </w:tcPr>
          <w:p w14:paraId="47AB2C0B" w14:textId="77777777" w:rsidR="00245B45" w:rsidRPr="004B217A" w:rsidRDefault="00245B45">
            <w:pPr>
              <w:keepNext w:val="0"/>
              <w:widowControl w:val="0"/>
              <w:spacing w:before="60" w:after="60"/>
              <w:jc w:val="both"/>
              <w:rPr>
                <w:rFonts w:cs="Times New Roman"/>
                <w:sz w:val="28"/>
                <w:szCs w:val="28"/>
              </w:rPr>
            </w:pPr>
          </w:p>
        </w:tc>
        <w:tc>
          <w:tcPr>
            <w:tcW w:w="900" w:type="dxa"/>
            <w:tcBorders>
              <w:top w:val="dotted" w:sz="4" w:space="0" w:color="auto"/>
              <w:left w:val="dotted" w:sz="4" w:space="0" w:color="auto"/>
              <w:bottom w:val="dotted" w:sz="4" w:space="0" w:color="auto"/>
              <w:right w:val="dotted" w:sz="4" w:space="0" w:color="auto"/>
            </w:tcBorders>
          </w:tcPr>
          <w:p w14:paraId="0CC56F53"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tcPr>
          <w:p w14:paraId="0D4C8804"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4C0AB228" w14:textId="77777777" w:rsidR="00245B45" w:rsidRPr="004B217A" w:rsidRDefault="00245B45">
            <w:pPr>
              <w:keepNext w:val="0"/>
              <w:widowControl w:val="0"/>
              <w:spacing w:before="60" w:after="60"/>
              <w:jc w:val="both"/>
              <w:rPr>
                <w:rFonts w:cs="Times New Roman"/>
                <w:sz w:val="28"/>
                <w:szCs w:val="28"/>
              </w:rPr>
            </w:pPr>
          </w:p>
        </w:tc>
      </w:tr>
      <w:tr w:rsidR="00245B45" w:rsidRPr="004B217A" w14:paraId="03496E51" w14:textId="77777777" w:rsidTr="00245B45">
        <w:tc>
          <w:tcPr>
            <w:tcW w:w="1080" w:type="dxa"/>
            <w:tcBorders>
              <w:top w:val="dotted" w:sz="4" w:space="0" w:color="auto"/>
              <w:left w:val="dotted" w:sz="4" w:space="0" w:color="auto"/>
              <w:bottom w:val="dotted" w:sz="4" w:space="0" w:color="auto"/>
              <w:right w:val="dotted" w:sz="4" w:space="0" w:color="auto"/>
            </w:tcBorders>
          </w:tcPr>
          <w:p w14:paraId="253503CA"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7DDF1CBE" w14:textId="77777777" w:rsidR="00245B45" w:rsidRPr="004B217A" w:rsidRDefault="00245B45">
            <w:pPr>
              <w:keepNext w:val="0"/>
              <w:widowControl w:val="0"/>
              <w:spacing w:before="60" w:after="60"/>
              <w:jc w:val="both"/>
              <w:rPr>
                <w:rFonts w:cs="Times New Roman"/>
                <w:sz w:val="28"/>
                <w:szCs w:val="28"/>
              </w:rPr>
            </w:pPr>
          </w:p>
        </w:tc>
        <w:tc>
          <w:tcPr>
            <w:tcW w:w="720" w:type="dxa"/>
            <w:tcBorders>
              <w:top w:val="dotted" w:sz="4" w:space="0" w:color="auto"/>
              <w:left w:val="dotted" w:sz="4" w:space="0" w:color="auto"/>
              <w:bottom w:val="dotted" w:sz="4" w:space="0" w:color="auto"/>
              <w:right w:val="dotted" w:sz="4" w:space="0" w:color="auto"/>
            </w:tcBorders>
          </w:tcPr>
          <w:p w14:paraId="735EA659" w14:textId="77777777" w:rsidR="00245B45" w:rsidRPr="004B217A" w:rsidRDefault="00245B45">
            <w:pPr>
              <w:keepNext w:val="0"/>
              <w:widowControl w:val="0"/>
              <w:spacing w:before="60" w:after="60"/>
              <w:jc w:val="both"/>
              <w:rPr>
                <w:rFonts w:cs="Times New Roman"/>
                <w:sz w:val="28"/>
                <w:szCs w:val="28"/>
              </w:rPr>
            </w:pPr>
          </w:p>
        </w:tc>
        <w:tc>
          <w:tcPr>
            <w:tcW w:w="1440" w:type="dxa"/>
            <w:tcBorders>
              <w:top w:val="dotted" w:sz="4" w:space="0" w:color="auto"/>
              <w:left w:val="dotted" w:sz="4" w:space="0" w:color="auto"/>
              <w:bottom w:val="dotted" w:sz="4" w:space="0" w:color="auto"/>
              <w:right w:val="dotted" w:sz="4" w:space="0" w:color="auto"/>
            </w:tcBorders>
          </w:tcPr>
          <w:p w14:paraId="112091F5" w14:textId="77777777" w:rsidR="00245B45" w:rsidRPr="004B217A" w:rsidRDefault="00245B45">
            <w:pPr>
              <w:keepNext w:val="0"/>
              <w:widowControl w:val="0"/>
              <w:spacing w:before="60" w:after="60"/>
              <w:jc w:val="both"/>
              <w:rPr>
                <w:rFonts w:cs="Times New Roman"/>
                <w:sz w:val="28"/>
                <w:szCs w:val="28"/>
              </w:rPr>
            </w:pPr>
          </w:p>
        </w:tc>
        <w:tc>
          <w:tcPr>
            <w:tcW w:w="900" w:type="dxa"/>
            <w:tcBorders>
              <w:top w:val="dotted" w:sz="4" w:space="0" w:color="auto"/>
              <w:left w:val="dotted" w:sz="4" w:space="0" w:color="auto"/>
              <w:bottom w:val="dotted" w:sz="4" w:space="0" w:color="auto"/>
              <w:right w:val="dotted" w:sz="4" w:space="0" w:color="auto"/>
            </w:tcBorders>
          </w:tcPr>
          <w:p w14:paraId="298C0D97"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tcPr>
          <w:p w14:paraId="7CF22C6C"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719F31E1" w14:textId="77777777" w:rsidR="00245B45" w:rsidRPr="004B217A" w:rsidRDefault="00245B45">
            <w:pPr>
              <w:keepNext w:val="0"/>
              <w:widowControl w:val="0"/>
              <w:spacing w:before="60" w:after="60"/>
              <w:jc w:val="both"/>
              <w:rPr>
                <w:rFonts w:cs="Times New Roman"/>
                <w:sz w:val="28"/>
                <w:szCs w:val="28"/>
              </w:rPr>
            </w:pPr>
          </w:p>
        </w:tc>
      </w:tr>
      <w:tr w:rsidR="00245B45" w:rsidRPr="004B217A" w14:paraId="5B9838FC" w14:textId="77777777" w:rsidTr="00245B45">
        <w:tc>
          <w:tcPr>
            <w:tcW w:w="1080" w:type="dxa"/>
            <w:tcBorders>
              <w:top w:val="dotted" w:sz="4" w:space="0" w:color="auto"/>
              <w:left w:val="dotted" w:sz="4" w:space="0" w:color="auto"/>
              <w:bottom w:val="dotted" w:sz="4" w:space="0" w:color="auto"/>
              <w:right w:val="dotted" w:sz="4" w:space="0" w:color="auto"/>
            </w:tcBorders>
          </w:tcPr>
          <w:p w14:paraId="3319CA5B"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7F74CFFC" w14:textId="77777777" w:rsidR="00245B45" w:rsidRPr="004B217A" w:rsidRDefault="00245B45">
            <w:pPr>
              <w:keepNext w:val="0"/>
              <w:widowControl w:val="0"/>
              <w:spacing w:before="60" w:after="60"/>
              <w:jc w:val="both"/>
              <w:rPr>
                <w:rFonts w:cs="Times New Roman"/>
                <w:sz w:val="28"/>
                <w:szCs w:val="28"/>
              </w:rPr>
            </w:pPr>
          </w:p>
        </w:tc>
        <w:tc>
          <w:tcPr>
            <w:tcW w:w="720" w:type="dxa"/>
            <w:tcBorders>
              <w:top w:val="dotted" w:sz="4" w:space="0" w:color="auto"/>
              <w:left w:val="dotted" w:sz="4" w:space="0" w:color="auto"/>
              <w:bottom w:val="dotted" w:sz="4" w:space="0" w:color="auto"/>
              <w:right w:val="dotted" w:sz="4" w:space="0" w:color="auto"/>
            </w:tcBorders>
          </w:tcPr>
          <w:p w14:paraId="3F5BFFF7" w14:textId="77777777" w:rsidR="00245B45" w:rsidRPr="004B217A" w:rsidRDefault="00245B45">
            <w:pPr>
              <w:keepNext w:val="0"/>
              <w:widowControl w:val="0"/>
              <w:spacing w:before="60" w:after="60"/>
              <w:jc w:val="both"/>
              <w:rPr>
                <w:rFonts w:cs="Times New Roman"/>
                <w:sz w:val="28"/>
                <w:szCs w:val="28"/>
              </w:rPr>
            </w:pPr>
          </w:p>
        </w:tc>
        <w:tc>
          <w:tcPr>
            <w:tcW w:w="1440" w:type="dxa"/>
            <w:tcBorders>
              <w:top w:val="dotted" w:sz="4" w:space="0" w:color="auto"/>
              <w:left w:val="dotted" w:sz="4" w:space="0" w:color="auto"/>
              <w:bottom w:val="dotted" w:sz="4" w:space="0" w:color="auto"/>
              <w:right w:val="dotted" w:sz="4" w:space="0" w:color="auto"/>
            </w:tcBorders>
          </w:tcPr>
          <w:p w14:paraId="477785AA" w14:textId="77777777" w:rsidR="00245B45" w:rsidRPr="004B217A" w:rsidRDefault="00245B45">
            <w:pPr>
              <w:keepNext w:val="0"/>
              <w:widowControl w:val="0"/>
              <w:spacing w:before="60" w:after="60"/>
              <w:jc w:val="both"/>
              <w:rPr>
                <w:rFonts w:cs="Times New Roman"/>
                <w:sz w:val="28"/>
                <w:szCs w:val="28"/>
              </w:rPr>
            </w:pPr>
          </w:p>
        </w:tc>
        <w:tc>
          <w:tcPr>
            <w:tcW w:w="900" w:type="dxa"/>
            <w:tcBorders>
              <w:top w:val="dotted" w:sz="4" w:space="0" w:color="auto"/>
              <w:left w:val="dotted" w:sz="4" w:space="0" w:color="auto"/>
              <w:bottom w:val="dotted" w:sz="4" w:space="0" w:color="auto"/>
              <w:right w:val="dotted" w:sz="4" w:space="0" w:color="auto"/>
            </w:tcBorders>
          </w:tcPr>
          <w:p w14:paraId="4F4FA9EB"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tcPr>
          <w:p w14:paraId="3E366A12"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48901C3D" w14:textId="77777777" w:rsidR="00245B45" w:rsidRPr="004B217A" w:rsidRDefault="00245B45">
            <w:pPr>
              <w:keepNext w:val="0"/>
              <w:widowControl w:val="0"/>
              <w:spacing w:before="60" w:after="60"/>
              <w:jc w:val="both"/>
              <w:rPr>
                <w:rFonts w:cs="Times New Roman"/>
                <w:sz w:val="28"/>
                <w:szCs w:val="28"/>
              </w:rPr>
            </w:pPr>
          </w:p>
        </w:tc>
      </w:tr>
      <w:tr w:rsidR="00245B45" w:rsidRPr="004B217A" w14:paraId="572CB8A3" w14:textId="77777777" w:rsidTr="00245B45">
        <w:tc>
          <w:tcPr>
            <w:tcW w:w="1080" w:type="dxa"/>
            <w:tcBorders>
              <w:top w:val="dotted" w:sz="4" w:space="0" w:color="auto"/>
              <w:left w:val="dotted" w:sz="4" w:space="0" w:color="auto"/>
              <w:bottom w:val="dotted" w:sz="4" w:space="0" w:color="auto"/>
              <w:right w:val="dotted" w:sz="4" w:space="0" w:color="auto"/>
            </w:tcBorders>
          </w:tcPr>
          <w:p w14:paraId="79CEF9CE"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14524102" w14:textId="77777777" w:rsidR="00245B45" w:rsidRPr="004B217A" w:rsidRDefault="00245B45">
            <w:pPr>
              <w:keepNext w:val="0"/>
              <w:widowControl w:val="0"/>
              <w:spacing w:before="60" w:after="60"/>
              <w:jc w:val="both"/>
              <w:rPr>
                <w:rFonts w:cs="Times New Roman"/>
                <w:sz w:val="28"/>
                <w:szCs w:val="28"/>
              </w:rPr>
            </w:pPr>
          </w:p>
        </w:tc>
        <w:tc>
          <w:tcPr>
            <w:tcW w:w="720" w:type="dxa"/>
            <w:tcBorders>
              <w:top w:val="dotted" w:sz="4" w:space="0" w:color="auto"/>
              <w:left w:val="dotted" w:sz="4" w:space="0" w:color="auto"/>
              <w:bottom w:val="dotted" w:sz="4" w:space="0" w:color="auto"/>
              <w:right w:val="dotted" w:sz="4" w:space="0" w:color="auto"/>
            </w:tcBorders>
          </w:tcPr>
          <w:p w14:paraId="3294B63B" w14:textId="77777777" w:rsidR="00245B45" w:rsidRPr="004B217A" w:rsidRDefault="00245B45">
            <w:pPr>
              <w:keepNext w:val="0"/>
              <w:widowControl w:val="0"/>
              <w:spacing w:before="60" w:after="60"/>
              <w:jc w:val="both"/>
              <w:rPr>
                <w:rFonts w:cs="Times New Roman"/>
                <w:sz w:val="28"/>
                <w:szCs w:val="28"/>
              </w:rPr>
            </w:pPr>
          </w:p>
        </w:tc>
        <w:tc>
          <w:tcPr>
            <w:tcW w:w="1440" w:type="dxa"/>
            <w:tcBorders>
              <w:top w:val="dotted" w:sz="4" w:space="0" w:color="auto"/>
              <w:left w:val="dotted" w:sz="4" w:space="0" w:color="auto"/>
              <w:bottom w:val="dotted" w:sz="4" w:space="0" w:color="auto"/>
              <w:right w:val="dotted" w:sz="4" w:space="0" w:color="auto"/>
            </w:tcBorders>
          </w:tcPr>
          <w:p w14:paraId="0E1FBA5F" w14:textId="77777777" w:rsidR="00245B45" w:rsidRPr="004B217A" w:rsidRDefault="00245B45">
            <w:pPr>
              <w:keepNext w:val="0"/>
              <w:widowControl w:val="0"/>
              <w:spacing w:before="60" w:after="60"/>
              <w:jc w:val="both"/>
              <w:rPr>
                <w:rFonts w:cs="Times New Roman"/>
                <w:sz w:val="28"/>
                <w:szCs w:val="28"/>
              </w:rPr>
            </w:pPr>
          </w:p>
        </w:tc>
        <w:tc>
          <w:tcPr>
            <w:tcW w:w="900" w:type="dxa"/>
            <w:tcBorders>
              <w:top w:val="dotted" w:sz="4" w:space="0" w:color="auto"/>
              <w:left w:val="dotted" w:sz="4" w:space="0" w:color="auto"/>
              <w:bottom w:val="dotted" w:sz="4" w:space="0" w:color="auto"/>
              <w:right w:val="dotted" w:sz="4" w:space="0" w:color="auto"/>
            </w:tcBorders>
          </w:tcPr>
          <w:p w14:paraId="723D862E"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tcPr>
          <w:p w14:paraId="3D519157"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7D418F8B" w14:textId="77777777" w:rsidR="00245B45" w:rsidRPr="004B217A" w:rsidRDefault="00245B45">
            <w:pPr>
              <w:keepNext w:val="0"/>
              <w:widowControl w:val="0"/>
              <w:spacing w:before="60" w:after="60"/>
              <w:jc w:val="both"/>
              <w:rPr>
                <w:rFonts w:cs="Times New Roman"/>
                <w:sz w:val="28"/>
                <w:szCs w:val="28"/>
              </w:rPr>
            </w:pPr>
          </w:p>
        </w:tc>
      </w:tr>
      <w:tr w:rsidR="00245B45" w:rsidRPr="004B217A" w14:paraId="191D507C" w14:textId="77777777" w:rsidTr="00245B45">
        <w:tc>
          <w:tcPr>
            <w:tcW w:w="1080" w:type="dxa"/>
            <w:tcBorders>
              <w:top w:val="dotted" w:sz="4" w:space="0" w:color="auto"/>
              <w:left w:val="dotted" w:sz="4" w:space="0" w:color="auto"/>
              <w:bottom w:val="dotted" w:sz="4" w:space="0" w:color="auto"/>
              <w:right w:val="dotted" w:sz="4" w:space="0" w:color="auto"/>
            </w:tcBorders>
          </w:tcPr>
          <w:p w14:paraId="69B429D7"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3FB61B23" w14:textId="77777777" w:rsidR="00245B45" w:rsidRPr="004B217A" w:rsidRDefault="00245B45">
            <w:pPr>
              <w:keepNext w:val="0"/>
              <w:widowControl w:val="0"/>
              <w:spacing w:before="60" w:after="60"/>
              <w:jc w:val="both"/>
              <w:rPr>
                <w:rFonts w:cs="Times New Roman"/>
                <w:sz w:val="28"/>
                <w:szCs w:val="28"/>
              </w:rPr>
            </w:pPr>
          </w:p>
        </w:tc>
        <w:tc>
          <w:tcPr>
            <w:tcW w:w="720" w:type="dxa"/>
            <w:tcBorders>
              <w:top w:val="dotted" w:sz="4" w:space="0" w:color="auto"/>
              <w:left w:val="dotted" w:sz="4" w:space="0" w:color="auto"/>
              <w:bottom w:val="dotted" w:sz="4" w:space="0" w:color="auto"/>
              <w:right w:val="dotted" w:sz="4" w:space="0" w:color="auto"/>
            </w:tcBorders>
          </w:tcPr>
          <w:p w14:paraId="483BD51F" w14:textId="77777777" w:rsidR="00245B45" w:rsidRPr="004B217A" w:rsidRDefault="00245B45">
            <w:pPr>
              <w:keepNext w:val="0"/>
              <w:widowControl w:val="0"/>
              <w:spacing w:before="60" w:after="60"/>
              <w:jc w:val="both"/>
              <w:rPr>
                <w:rFonts w:cs="Times New Roman"/>
                <w:sz w:val="28"/>
                <w:szCs w:val="28"/>
              </w:rPr>
            </w:pPr>
          </w:p>
        </w:tc>
        <w:tc>
          <w:tcPr>
            <w:tcW w:w="1440" w:type="dxa"/>
            <w:tcBorders>
              <w:top w:val="dotted" w:sz="4" w:space="0" w:color="auto"/>
              <w:left w:val="dotted" w:sz="4" w:space="0" w:color="auto"/>
              <w:bottom w:val="dotted" w:sz="4" w:space="0" w:color="auto"/>
              <w:right w:val="dotted" w:sz="4" w:space="0" w:color="auto"/>
            </w:tcBorders>
          </w:tcPr>
          <w:p w14:paraId="3A6BE413" w14:textId="77777777" w:rsidR="00245B45" w:rsidRPr="004B217A" w:rsidRDefault="00245B45">
            <w:pPr>
              <w:keepNext w:val="0"/>
              <w:widowControl w:val="0"/>
              <w:spacing w:before="60" w:after="60"/>
              <w:jc w:val="both"/>
              <w:rPr>
                <w:rFonts w:cs="Times New Roman"/>
                <w:sz w:val="28"/>
                <w:szCs w:val="28"/>
              </w:rPr>
            </w:pPr>
          </w:p>
        </w:tc>
        <w:tc>
          <w:tcPr>
            <w:tcW w:w="900" w:type="dxa"/>
            <w:tcBorders>
              <w:top w:val="dotted" w:sz="4" w:space="0" w:color="auto"/>
              <w:left w:val="dotted" w:sz="4" w:space="0" w:color="auto"/>
              <w:bottom w:val="dotted" w:sz="4" w:space="0" w:color="auto"/>
              <w:right w:val="dotted" w:sz="4" w:space="0" w:color="auto"/>
            </w:tcBorders>
          </w:tcPr>
          <w:p w14:paraId="58197043"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tcPr>
          <w:p w14:paraId="62F49F7E"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5D9786DA" w14:textId="77777777" w:rsidR="00245B45" w:rsidRPr="004B217A" w:rsidRDefault="00245B45">
            <w:pPr>
              <w:keepNext w:val="0"/>
              <w:widowControl w:val="0"/>
              <w:spacing w:before="60" w:after="60"/>
              <w:jc w:val="both"/>
              <w:rPr>
                <w:rFonts w:cs="Times New Roman"/>
                <w:sz w:val="28"/>
                <w:szCs w:val="28"/>
              </w:rPr>
            </w:pPr>
          </w:p>
        </w:tc>
      </w:tr>
      <w:tr w:rsidR="00245B45" w:rsidRPr="004B217A" w14:paraId="18353BB5" w14:textId="77777777" w:rsidTr="00245B45">
        <w:tc>
          <w:tcPr>
            <w:tcW w:w="1080" w:type="dxa"/>
            <w:tcBorders>
              <w:top w:val="dotted" w:sz="4" w:space="0" w:color="auto"/>
              <w:left w:val="dotted" w:sz="4" w:space="0" w:color="auto"/>
              <w:bottom w:val="dotted" w:sz="4" w:space="0" w:color="auto"/>
              <w:right w:val="dotted" w:sz="4" w:space="0" w:color="auto"/>
            </w:tcBorders>
          </w:tcPr>
          <w:p w14:paraId="14A55F1F"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273ED2F9" w14:textId="77777777" w:rsidR="00245B45" w:rsidRPr="004B217A" w:rsidRDefault="00245B45">
            <w:pPr>
              <w:keepNext w:val="0"/>
              <w:widowControl w:val="0"/>
              <w:spacing w:before="60" w:after="60"/>
              <w:jc w:val="both"/>
              <w:rPr>
                <w:rFonts w:cs="Times New Roman"/>
                <w:sz w:val="28"/>
                <w:szCs w:val="28"/>
              </w:rPr>
            </w:pPr>
          </w:p>
        </w:tc>
        <w:tc>
          <w:tcPr>
            <w:tcW w:w="720" w:type="dxa"/>
            <w:tcBorders>
              <w:top w:val="dotted" w:sz="4" w:space="0" w:color="auto"/>
              <w:left w:val="dotted" w:sz="4" w:space="0" w:color="auto"/>
              <w:bottom w:val="dotted" w:sz="4" w:space="0" w:color="auto"/>
              <w:right w:val="dotted" w:sz="4" w:space="0" w:color="auto"/>
            </w:tcBorders>
          </w:tcPr>
          <w:p w14:paraId="30306277" w14:textId="77777777" w:rsidR="00245B45" w:rsidRPr="004B217A" w:rsidRDefault="00245B45">
            <w:pPr>
              <w:keepNext w:val="0"/>
              <w:widowControl w:val="0"/>
              <w:spacing w:before="60" w:after="60"/>
              <w:jc w:val="both"/>
              <w:rPr>
                <w:rFonts w:cs="Times New Roman"/>
                <w:sz w:val="28"/>
                <w:szCs w:val="28"/>
              </w:rPr>
            </w:pPr>
          </w:p>
        </w:tc>
        <w:tc>
          <w:tcPr>
            <w:tcW w:w="1440" w:type="dxa"/>
            <w:tcBorders>
              <w:top w:val="dotted" w:sz="4" w:space="0" w:color="auto"/>
              <w:left w:val="dotted" w:sz="4" w:space="0" w:color="auto"/>
              <w:bottom w:val="dotted" w:sz="4" w:space="0" w:color="auto"/>
              <w:right w:val="dotted" w:sz="4" w:space="0" w:color="auto"/>
            </w:tcBorders>
          </w:tcPr>
          <w:p w14:paraId="4B3E380F" w14:textId="77777777" w:rsidR="00245B45" w:rsidRPr="004B217A" w:rsidRDefault="00245B45">
            <w:pPr>
              <w:keepNext w:val="0"/>
              <w:widowControl w:val="0"/>
              <w:spacing w:before="60" w:after="60"/>
              <w:jc w:val="both"/>
              <w:rPr>
                <w:rFonts w:cs="Times New Roman"/>
                <w:sz w:val="28"/>
                <w:szCs w:val="28"/>
              </w:rPr>
            </w:pPr>
          </w:p>
        </w:tc>
        <w:tc>
          <w:tcPr>
            <w:tcW w:w="900" w:type="dxa"/>
            <w:tcBorders>
              <w:top w:val="dotted" w:sz="4" w:space="0" w:color="auto"/>
              <w:left w:val="dotted" w:sz="4" w:space="0" w:color="auto"/>
              <w:bottom w:val="dotted" w:sz="4" w:space="0" w:color="auto"/>
              <w:right w:val="dotted" w:sz="4" w:space="0" w:color="auto"/>
            </w:tcBorders>
          </w:tcPr>
          <w:p w14:paraId="2CF98692" w14:textId="77777777" w:rsidR="00245B45" w:rsidRPr="004B217A" w:rsidRDefault="00245B45">
            <w:pPr>
              <w:keepNext w:val="0"/>
              <w:widowControl w:val="0"/>
              <w:spacing w:before="60" w:after="60"/>
              <w:jc w:val="both"/>
              <w:rPr>
                <w:rFonts w:cs="Times New Roman"/>
                <w:sz w:val="28"/>
                <w:szCs w:val="28"/>
              </w:rPr>
            </w:pPr>
          </w:p>
        </w:tc>
        <w:tc>
          <w:tcPr>
            <w:tcW w:w="2700" w:type="dxa"/>
            <w:tcBorders>
              <w:top w:val="dotted" w:sz="4" w:space="0" w:color="auto"/>
              <w:left w:val="dotted" w:sz="4" w:space="0" w:color="auto"/>
              <w:bottom w:val="dotted" w:sz="4" w:space="0" w:color="auto"/>
              <w:right w:val="dotted" w:sz="4" w:space="0" w:color="auto"/>
            </w:tcBorders>
          </w:tcPr>
          <w:p w14:paraId="7BAC50D3" w14:textId="77777777" w:rsidR="00245B45" w:rsidRPr="004B217A" w:rsidRDefault="00245B45">
            <w:pPr>
              <w:keepNext w:val="0"/>
              <w:widowControl w:val="0"/>
              <w:spacing w:before="60" w:after="60"/>
              <w:jc w:val="both"/>
              <w:rPr>
                <w:rFonts w:cs="Times New Roman"/>
                <w:sz w:val="28"/>
                <w:szCs w:val="28"/>
              </w:rPr>
            </w:pPr>
          </w:p>
        </w:tc>
        <w:tc>
          <w:tcPr>
            <w:tcW w:w="1080" w:type="dxa"/>
            <w:tcBorders>
              <w:top w:val="dotted" w:sz="4" w:space="0" w:color="auto"/>
              <w:left w:val="dotted" w:sz="4" w:space="0" w:color="auto"/>
              <w:bottom w:val="dotted" w:sz="4" w:space="0" w:color="auto"/>
              <w:right w:val="dotted" w:sz="4" w:space="0" w:color="auto"/>
            </w:tcBorders>
          </w:tcPr>
          <w:p w14:paraId="1CA59AED" w14:textId="77777777" w:rsidR="00245B45" w:rsidRPr="004B217A" w:rsidRDefault="00245B45">
            <w:pPr>
              <w:keepNext w:val="0"/>
              <w:widowControl w:val="0"/>
              <w:spacing w:before="60" w:after="60"/>
              <w:jc w:val="both"/>
              <w:rPr>
                <w:rFonts w:cs="Times New Roman"/>
                <w:sz w:val="28"/>
                <w:szCs w:val="28"/>
              </w:rPr>
            </w:pPr>
          </w:p>
        </w:tc>
      </w:tr>
    </w:tbl>
    <w:p w14:paraId="4D405EC7" w14:textId="77777777" w:rsidR="00245B45" w:rsidRPr="004B217A" w:rsidRDefault="00245B45" w:rsidP="00245B45">
      <w:pPr>
        <w:keepNext w:val="0"/>
        <w:spacing w:before="0"/>
        <w:rPr>
          <w:rFonts w:cs="Times New Roman"/>
          <w:b/>
          <w:sz w:val="28"/>
          <w:szCs w:val="28"/>
          <w:lang w:val="en-AU"/>
        </w:rPr>
      </w:pPr>
    </w:p>
    <w:p w14:paraId="5E8E2988" w14:textId="081EB13D" w:rsidR="000004F5" w:rsidRPr="004B217A" w:rsidRDefault="000004F5" w:rsidP="008B41E3">
      <w:pPr>
        <w:jc w:val="center"/>
        <w:outlineLvl w:val="0"/>
        <w:rPr>
          <w:rFonts w:cs="Times New Roman"/>
          <w:sz w:val="28"/>
          <w:szCs w:val="28"/>
        </w:rPr>
      </w:pPr>
      <w:r w:rsidRPr="004B217A">
        <w:rPr>
          <w:rFonts w:cs="Times New Roman"/>
          <w:sz w:val="28"/>
          <w:szCs w:val="28"/>
          <w:lang w:val="en-AU"/>
        </w:rPr>
        <w:br w:type="page"/>
      </w:r>
      <w:bookmarkStart w:id="1" w:name="_Toc369705982"/>
      <w:bookmarkStart w:id="2" w:name="_Toc392682989"/>
    </w:p>
    <w:p w14:paraId="0EDC306F" w14:textId="77777777" w:rsidR="000004F5" w:rsidRPr="004B217A" w:rsidRDefault="000004F5" w:rsidP="000004F5">
      <w:pPr>
        <w:jc w:val="center"/>
        <w:outlineLvl w:val="0"/>
        <w:rPr>
          <w:rFonts w:cs="Times New Roman"/>
          <w:b/>
          <w:bCs/>
          <w:sz w:val="28"/>
          <w:szCs w:val="28"/>
        </w:rPr>
      </w:pPr>
      <w:bookmarkStart w:id="3" w:name="_Toc211446100"/>
      <w:r w:rsidRPr="004B217A">
        <w:rPr>
          <w:rFonts w:cs="Times New Roman"/>
          <w:b/>
          <w:bCs/>
          <w:sz w:val="28"/>
          <w:szCs w:val="28"/>
        </w:rPr>
        <w:lastRenderedPageBreak/>
        <w:t>MỤC LỤC</w:t>
      </w:r>
      <w:bookmarkEnd w:id="1"/>
      <w:bookmarkEnd w:id="2"/>
      <w:bookmarkEnd w:id="3"/>
    </w:p>
    <w:p w14:paraId="49A9FE64" w14:textId="0AD0BBF6" w:rsidR="004B217A" w:rsidRPr="00E3007A" w:rsidRDefault="00974812">
      <w:pPr>
        <w:pStyle w:val="TOC1"/>
        <w:rPr>
          <w:rFonts w:asciiTheme="minorHAnsi" w:eastAsiaTheme="minorEastAsia" w:hAnsiTheme="minorHAnsi" w:cstheme="minorBidi"/>
          <w:b w:val="0"/>
          <w:bCs w:val="0"/>
          <w:caps w:val="0"/>
          <w:kern w:val="2"/>
          <w:sz w:val="28"/>
          <w:szCs w:val="28"/>
          <w14:ligatures w14:val="standardContextual"/>
        </w:rPr>
      </w:pPr>
      <w:r w:rsidRPr="004B217A">
        <w:rPr>
          <w:rFonts w:cs="Times New Roman"/>
          <w:sz w:val="28"/>
          <w:szCs w:val="28"/>
        </w:rPr>
        <w:fldChar w:fldCharType="begin"/>
      </w:r>
      <w:r w:rsidRPr="004B217A">
        <w:rPr>
          <w:rFonts w:cs="Times New Roman"/>
          <w:sz w:val="28"/>
          <w:szCs w:val="28"/>
        </w:rPr>
        <w:instrText xml:space="preserve"> TOC \o "1-5" \h \z \u </w:instrText>
      </w:r>
      <w:r w:rsidRPr="004B217A">
        <w:rPr>
          <w:rFonts w:cs="Times New Roman"/>
          <w:sz w:val="28"/>
          <w:szCs w:val="28"/>
        </w:rPr>
        <w:fldChar w:fldCharType="separate"/>
      </w:r>
      <w:hyperlink w:anchor="_Toc211446100" w:history="1">
        <w:r w:rsidR="004B217A" w:rsidRPr="00E3007A">
          <w:rPr>
            <w:rStyle w:val="Hyperlink"/>
            <w:rFonts w:cs="Times New Roman"/>
            <w:sz w:val="28"/>
            <w:szCs w:val="28"/>
          </w:rPr>
          <w:t>MỤC LỤC</w:t>
        </w:r>
        <w:r w:rsidR="004B217A" w:rsidRPr="00E3007A">
          <w:rPr>
            <w:webHidden/>
            <w:sz w:val="28"/>
            <w:szCs w:val="28"/>
          </w:rPr>
          <w:tab/>
        </w:r>
        <w:r w:rsidR="004B217A" w:rsidRPr="00E3007A">
          <w:rPr>
            <w:webHidden/>
            <w:sz w:val="28"/>
            <w:szCs w:val="28"/>
          </w:rPr>
          <w:fldChar w:fldCharType="begin"/>
        </w:r>
        <w:r w:rsidR="004B217A" w:rsidRPr="00E3007A">
          <w:rPr>
            <w:webHidden/>
            <w:sz w:val="28"/>
            <w:szCs w:val="28"/>
          </w:rPr>
          <w:instrText xml:space="preserve"> PAGEREF _Toc211446100 \h </w:instrText>
        </w:r>
        <w:r w:rsidR="004B217A" w:rsidRPr="00E3007A">
          <w:rPr>
            <w:webHidden/>
            <w:sz w:val="28"/>
            <w:szCs w:val="28"/>
          </w:rPr>
        </w:r>
        <w:r w:rsidR="004B217A" w:rsidRPr="00E3007A">
          <w:rPr>
            <w:webHidden/>
            <w:sz w:val="28"/>
            <w:szCs w:val="28"/>
          </w:rPr>
          <w:fldChar w:fldCharType="separate"/>
        </w:r>
        <w:r w:rsidR="004B217A" w:rsidRPr="00E3007A">
          <w:rPr>
            <w:webHidden/>
            <w:sz w:val="28"/>
            <w:szCs w:val="28"/>
          </w:rPr>
          <w:t>3</w:t>
        </w:r>
        <w:r w:rsidR="004B217A" w:rsidRPr="00E3007A">
          <w:rPr>
            <w:webHidden/>
            <w:sz w:val="28"/>
            <w:szCs w:val="28"/>
          </w:rPr>
          <w:fldChar w:fldCharType="end"/>
        </w:r>
      </w:hyperlink>
    </w:p>
    <w:p w14:paraId="199116C6" w14:textId="7799AF72" w:rsidR="004B217A" w:rsidRPr="00E3007A" w:rsidRDefault="004B217A">
      <w:pPr>
        <w:pStyle w:val="TOC1"/>
        <w:rPr>
          <w:rFonts w:asciiTheme="minorHAnsi" w:eastAsiaTheme="minorEastAsia" w:hAnsiTheme="minorHAnsi" w:cstheme="minorBidi"/>
          <w:b w:val="0"/>
          <w:bCs w:val="0"/>
          <w:caps w:val="0"/>
          <w:kern w:val="2"/>
          <w:sz w:val="28"/>
          <w:szCs w:val="28"/>
          <w14:ligatures w14:val="standardContextual"/>
        </w:rPr>
      </w:pPr>
      <w:hyperlink w:anchor="_Toc211446101" w:history="1">
        <w:r w:rsidRPr="00E3007A">
          <w:rPr>
            <w:rStyle w:val="Hyperlink"/>
            <w:sz w:val="28"/>
            <w:szCs w:val="28"/>
          </w:rPr>
          <w:t>1.</w:t>
        </w:r>
        <w:r w:rsidRPr="00E3007A">
          <w:rPr>
            <w:rFonts w:asciiTheme="minorHAnsi" w:eastAsiaTheme="minorEastAsia" w:hAnsiTheme="minorHAnsi" w:cstheme="minorBidi"/>
            <w:b w:val="0"/>
            <w:bCs w:val="0"/>
            <w:caps w:val="0"/>
            <w:kern w:val="2"/>
            <w:sz w:val="28"/>
            <w:szCs w:val="28"/>
            <w14:ligatures w14:val="standardContextual"/>
          </w:rPr>
          <w:tab/>
        </w:r>
        <w:r w:rsidRPr="00E3007A">
          <w:rPr>
            <w:rStyle w:val="Hyperlink"/>
            <w:sz w:val="28"/>
            <w:szCs w:val="28"/>
          </w:rPr>
          <w:t>GIỚI THIỆU</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_Toc211446101 \h </w:instrText>
        </w:r>
        <w:r w:rsidRPr="00E3007A">
          <w:rPr>
            <w:webHidden/>
            <w:sz w:val="28"/>
            <w:szCs w:val="28"/>
          </w:rPr>
        </w:r>
        <w:r w:rsidRPr="00E3007A">
          <w:rPr>
            <w:webHidden/>
            <w:sz w:val="28"/>
            <w:szCs w:val="28"/>
          </w:rPr>
          <w:fldChar w:fldCharType="separate"/>
        </w:r>
        <w:r w:rsidRPr="00E3007A">
          <w:rPr>
            <w:webHidden/>
            <w:sz w:val="28"/>
            <w:szCs w:val="28"/>
          </w:rPr>
          <w:t>6</w:t>
        </w:r>
        <w:r w:rsidRPr="00E3007A">
          <w:rPr>
            <w:webHidden/>
            <w:sz w:val="28"/>
            <w:szCs w:val="28"/>
          </w:rPr>
          <w:fldChar w:fldCharType="end"/>
        </w:r>
      </w:hyperlink>
    </w:p>
    <w:p w14:paraId="6E23789A" w14:textId="5741F2DB" w:rsidR="004B217A" w:rsidRPr="00E3007A" w:rsidRDefault="004B217A">
      <w:pPr>
        <w:pStyle w:val="TOC2"/>
        <w:rPr>
          <w:rFonts w:asciiTheme="minorHAnsi" w:eastAsiaTheme="minorEastAsia" w:hAnsiTheme="minorHAnsi" w:cstheme="minorBidi"/>
          <w:kern w:val="2"/>
          <w:sz w:val="28"/>
          <w:szCs w:val="28"/>
          <w14:ligatures w14:val="standardContextual"/>
        </w:rPr>
      </w:pPr>
      <w:hyperlink w:anchor="_Toc211446102" w:history="1">
        <w:r w:rsidRPr="00E3007A">
          <w:rPr>
            <w:rStyle w:val="Hyperlink"/>
            <w:sz w:val="28"/>
            <w:szCs w:val="28"/>
          </w:rPr>
          <w:t>1.1.</w:t>
        </w:r>
        <w:r w:rsidRPr="00E3007A">
          <w:rPr>
            <w:rFonts w:asciiTheme="minorHAnsi" w:eastAsiaTheme="minorEastAsia" w:hAnsiTheme="minorHAnsi" w:cstheme="minorBidi"/>
            <w:kern w:val="2"/>
            <w:sz w:val="28"/>
            <w:szCs w:val="28"/>
            <w14:ligatures w14:val="standardContextual"/>
          </w:rPr>
          <w:tab/>
        </w:r>
        <w:r w:rsidRPr="00E3007A">
          <w:rPr>
            <w:rStyle w:val="Hyperlink"/>
            <w:sz w:val="28"/>
            <w:szCs w:val="28"/>
          </w:rPr>
          <w:t>Mục đích và ý nghĩa của Tài liệu</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_Toc211446102 \h </w:instrText>
        </w:r>
        <w:r w:rsidRPr="00E3007A">
          <w:rPr>
            <w:webHidden/>
            <w:sz w:val="28"/>
            <w:szCs w:val="28"/>
          </w:rPr>
        </w:r>
        <w:r w:rsidRPr="00E3007A">
          <w:rPr>
            <w:webHidden/>
            <w:sz w:val="28"/>
            <w:szCs w:val="28"/>
          </w:rPr>
          <w:fldChar w:fldCharType="separate"/>
        </w:r>
        <w:r w:rsidRPr="00E3007A">
          <w:rPr>
            <w:webHidden/>
            <w:sz w:val="28"/>
            <w:szCs w:val="28"/>
          </w:rPr>
          <w:t>6</w:t>
        </w:r>
        <w:r w:rsidRPr="00E3007A">
          <w:rPr>
            <w:webHidden/>
            <w:sz w:val="28"/>
            <w:szCs w:val="28"/>
          </w:rPr>
          <w:fldChar w:fldCharType="end"/>
        </w:r>
      </w:hyperlink>
    </w:p>
    <w:p w14:paraId="61D6A182" w14:textId="05467C0C" w:rsidR="004B217A" w:rsidRPr="00E3007A" w:rsidRDefault="004B217A">
      <w:pPr>
        <w:pStyle w:val="TOC2"/>
        <w:rPr>
          <w:rFonts w:asciiTheme="minorHAnsi" w:eastAsiaTheme="minorEastAsia" w:hAnsiTheme="minorHAnsi" w:cstheme="minorBidi"/>
          <w:kern w:val="2"/>
          <w:sz w:val="28"/>
          <w:szCs w:val="28"/>
          <w14:ligatures w14:val="standardContextual"/>
        </w:rPr>
      </w:pPr>
      <w:hyperlink w:anchor="_Toc211446103" w:history="1">
        <w:r w:rsidRPr="00E3007A">
          <w:rPr>
            <w:rStyle w:val="Hyperlink"/>
            <w:sz w:val="28"/>
            <w:szCs w:val="28"/>
          </w:rPr>
          <w:t>1.2.</w:t>
        </w:r>
        <w:r w:rsidRPr="00E3007A">
          <w:rPr>
            <w:rFonts w:asciiTheme="minorHAnsi" w:eastAsiaTheme="minorEastAsia" w:hAnsiTheme="minorHAnsi" w:cstheme="minorBidi"/>
            <w:kern w:val="2"/>
            <w:sz w:val="28"/>
            <w:szCs w:val="28"/>
            <w14:ligatures w14:val="standardContextual"/>
          </w:rPr>
          <w:tab/>
        </w:r>
        <w:r w:rsidRPr="00E3007A">
          <w:rPr>
            <w:rStyle w:val="Hyperlink"/>
            <w:sz w:val="28"/>
            <w:szCs w:val="28"/>
          </w:rPr>
          <w:t>Phạm vi tài liệu</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_Toc211446103 \h </w:instrText>
        </w:r>
        <w:r w:rsidRPr="00E3007A">
          <w:rPr>
            <w:webHidden/>
            <w:sz w:val="28"/>
            <w:szCs w:val="28"/>
          </w:rPr>
        </w:r>
        <w:r w:rsidRPr="00E3007A">
          <w:rPr>
            <w:webHidden/>
            <w:sz w:val="28"/>
            <w:szCs w:val="28"/>
          </w:rPr>
          <w:fldChar w:fldCharType="separate"/>
        </w:r>
        <w:r w:rsidRPr="00E3007A">
          <w:rPr>
            <w:webHidden/>
            <w:sz w:val="28"/>
            <w:szCs w:val="28"/>
          </w:rPr>
          <w:t>6</w:t>
        </w:r>
        <w:r w:rsidRPr="00E3007A">
          <w:rPr>
            <w:webHidden/>
            <w:sz w:val="28"/>
            <w:szCs w:val="28"/>
          </w:rPr>
          <w:fldChar w:fldCharType="end"/>
        </w:r>
      </w:hyperlink>
    </w:p>
    <w:p w14:paraId="01FED1EB" w14:textId="46489845" w:rsidR="004B217A" w:rsidRPr="00E3007A" w:rsidRDefault="004B217A">
      <w:pPr>
        <w:pStyle w:val="TOC2"/>
        <w:rPr>
          <w:rFonts w:asciiTheme="minorHAnsi" w:eastAsiaTheme="minorEastAsia" w:hAnsiTheme="minorHAnsi" w:cstheme="minorBidi"/>
          <w:kern w:val="2"/>
          <w:sz w:val="28"/>
          <w:szCs w:val="28"/>
          <w14:ligatures w14:val="standardContextual"/>
        </w:rPr>
      </w:pPr>
      <w:hyperlink w:anchor="_Toc211446104" w:history="1">
        <w:r w:rsidRPr="00E3007A">
          <w:rPr>
            <w:rStyle w:val="Hyperlink"/>
            <w:sz w:val="28"/>
            <w:szCs w:val="28"/>
          </w:rPr>
          <w:t>1.3.</w:t>
        </w:r>
        <w:r w:rsidRPr="00E3007A">
          <w:rPr>
            <w:rFonts w:asciiTheme="minorHAnsi" w:eastAsiaTheme="minorEastAsia" w:hAnsiTheme="minorHAnsi" w:cstheme="minorBidi"/>
            <w:kern w:val="2"/>
            <w:sz w:val="28"/>
            <w:szCs w:val="28"/>
            <w14:ligatures w14:val="standardContextual"/>
          </w:rPr>
          <w:tab/>
        </w:r>
        <w:r w:rsidRPr="00E3007A">
          <w:rPr>
            <w:rStyle w:val="Hyperlink"/>
            <w:sz w:val="28"/>
            <w:szCs w:val="28"/>
          </w:rPr>
          <w:t>Các thuật ngữ và từ viết tắt</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_Toc211446104 \h </w:instrText>
        </w:r>
        <w:r w:rsidRPr="00E3007A">
          <w:rPr>
            <w:webHidden/>
            <w:sz w:val="28"/>
            <w:szCs w:val="28"/>
          </w:rPr>
        </w:r>
        <w:r w:rsidRPr="00E3007A">
          <w:rPr>
            <w:webHidden/>
            <w:sz w:val="28"/>
            <w:szCs w:val="28"/>
          </w:rPr>
          <w:fldChar w:fldCharType="separate"/>
        </w:r>
        <w:r w:rsidRPr="00E3007A">
          <w:rPr>
            <w:webHidden/>
            <w:sz w:val="28"/>
            <w:szCs w:val="28"/>
          </w:rPr>
          <w:t>6</w:t>
        </w:r>
        <w:r w:rsidRPr="00E3007A">
          <w:rPr>
            <w:webHidden/>
            <w:sz w:val="28"/>
            <w:szCs w:val="28"/>
          </w:rPr>
          <w:fldChar w:fldCharType="end"/>
        </w:r>
      </w:hyperlink>
    </w:p>
    <w:p w14:paraId="27C7E81C" w14:textId="13C81463" w:rsidR="004B217A" w:rsidRPr="00E3007A" w:rsidRDefault="004B217A">
      <w:pPr>
        <w:pStyle w:val="TOC2"/>
        <w:rPr>
          <w:rFonts w:asciiTheme="minorHAnsi" w:eastAsiaTheme="minorEastAsia" w:hAnsiTheme="minorHAnsi" w:cstheme="minorBidi"/>
          <w:kern w:val="2"/>
          <w:sz w:val="28"/>
          <w:szCs w:val="28"/>
          <w14:ligatures w14:val="standardContextual"/>
        </w:rPr>
      </w:pPr>
      <w:hyperlink w:anchor="_Toc211446105" w:history="1">
        <w:r w:rsidRPr="00E3007A">
          <w:rPr>
            <w:rStyle w:val="Hyperlink"/>
            <w:sz w:val="28"/>
            <w:szCs w:val="28"/>
          </w:rPr>
          <w:t>1.4.</w:t>
        </w:r>
        <w:r w:rsidRPr="00E3007A">
          <w:rPr>
            <w:rFonts w:asciiTheme="minorHAnsi" w:eastAsiaTheme="minorEastAsia" w:hAnsiTheme="minorHAnsi" w:cstheme="minorBidi"/>
            <w:kern w:val="2"/>
            <w:sz w:val="28"/>
            <w:szCs w:val="28"/>
            <w14:ligatures w14:val="standardContextual"/>
          </w:rPr>
          <w:tab/>
        </w:r>
        <w:r w:rsidRPr="00E3007A">
          <w:rPr>
            <w:rStyle w:val="Hyperlink"/>
            <w:sz w:val="28"/>
            <w:szCs w:val="28"/>
          </w:rPr>
          <w:t>Cấu trúc Tài liệu</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_Toc211446105 \h </w:instrText>
        </w:r>
        <w:r w:rsidRPr="00E3007A">
          <w:rPr>
            <w:webHidden/>
            <w:sz w:val="28"/>
            <w:szCs w:val="28"/>
          </w:rPr>
        </w:r>
        <w:r w:rsidRPr="00E3007A">
          <w:rPr>
            <w:webHidden/>
            <w:sz w:val="28"/>
            <w:szCs w:val="28"/>
          </w:rPr>
          <w:fldChar w:fldCharType="separate"/>
        </w:r>
        <w:r w:rsidRPr="00E3007A">
          <w:rPr>
            <w:webHidden/>
            <w:sz w:val="28"/>
            <w:szCs w:val="28"/>
          </w:rPr>
          <w:t>6</w:t>
        </w:r>
        <w:r w:rsidRPr="00E3007A">
          <w:rPr>
            <w:webHidden/>
            <w:sz w:val="28"/>
            <w:szCs w:val="28"/>
          </w:rPr>
          <w:fldChar w:fldCharType="end"/>
        </w:r>
      </w:hyperlink>
    </w:p>
    <w:p w14:paraId="3B203571" w14:textId="3589B723" w:rsidR="004B217A" w:rsidRPr="00E3007A" w:rsidRDefault="004B217A">
      <w:pPr>
        <w:pStyle w:val="TOC1"/>
        <w:rPr>
          <w:rFonts w:asciiTheme="minorHAnsi" w:eastAsiaTheme="minorEastAsia" w:hAnsiTheme="minorHAnsi" w:cstheme="minorBidi"/>
          <w:b w:val="0"/>
          <w:bCs w:val="0"/>
          <w:caps w:val="0"/>
          <w:kern w:val="2"/>
          <w:sz w:val="28"/>
          <w:szCs w:val="28"/>
          <w14:ligatures w14:val="standardContextual"/>
        </w:rPr>
      </w:pPr>
      <w:hyperlink w:anchor="_Toc211446106" w:history="1">
        <w:r w:rsidRPr="00E3007A">
          <w:rPr>
            <w:rStyle w:val="Hyperlink"/>
            <w:sz w:val="28"/>
            <w:szCs w:val="28"/>
          </w:rPr>
          <w:t>2.</w:t>
        </w:r>
        <w:r w:rsidRPr="00E3007A">
          <w:rPr>
            <w:rFonts w:asciiTheme="minorHAnsi" w:eastAsiaTheme="minorEastAsia" w:hAnsiTheme="minorHAnsi" w:cstheme="minorBidi"/>
            <w:b w:val="0"/>
            <w:bCs w:val="0"/>
            <w:caps w:val="0"/>
            <w:kern w:val="2"/>
            <w:sz w:val="28"/>
            <w:szCs w:val="28"/>
            <w14:ligatures w14:val="standardContextual"/>
          </w:rPr>
          <w:tab/>
        </w:r>
        <w:r w:rsidRPr="00E3007A">
          <w:rPr>
            <w:rStyle w:val="Hyperlink"/>
            <w:sz w:val="28"/>
            <w:szCs w:val="28"/>
          </w:rPr>
          <w:t>TỔNG QUAN</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_Toc211446106 \h </w:instrText>
        </w:r>
        <w:r w:rsidRPr="00E3007A">
          <w:rPr>
            <w:webHidden/>
            <w:sz w:val="28"/>
            <w:szCs w:val="28"/>
          </w:rPr>
        </w:r>
        <w:r w:rsidRPr="00E3007A">
          <w:rPr>
            <w:webHidden/>
            <w:sz w:val="28"/>
            <w:szCs w:val="28"/>
          </w:rPr>
          <w:fldChar w:fldCharType="separate"/>
        </w:r>
        <w:r w:rsidRPr="00E3007A">
          <w:rPr>
            <w:webHidden/>
            <w:sz w:val="28"/>
            <w:szCs w:val="28"/>
          </w:rPr>
          <w:t>7</w:t>
        </w:r>
        <w:r w:rsidRPr="00E3007A">
          <w:rPr>
            <w:webHidden/>
            <w:sz w:val="28"/>
            <w:szCs w:val="28"/>
          </w:rPr>
          <w:fldChar w:fldCharType="end"/>
        </w:r>
      </w:hyperlink>
    </w:p>
    <w:p w14:paraId="5DAF1487" w14:textId="5D9A8A9A" w:rsidR="004B217A" w:rsidRPr="00E3007A" w:rsidRDefault="004B217A">
      <w:pPr>
        <w:pStyle w:val="TOC2"/>
        <w:rPr>
          <w:rFonts w:asciiTheme="minorHAnsi" w:eastAsiaTheme="minorEastAsia" w:hAnsiTheme="minorHAnsi" w:cstheme="minorBidi"/>
          <w:kern w:val="2"/>
          <w:sz w:val="28"/>
          <w:szCs w:val="28"/>
          <w14:ligatures w14:val="standardContextual"/>
        </w:rPr>
      </w:pPr>
      <w:hyperlink w:anchor="_Toc211446107" w:history="1">
        <w:r w:rsidRPr="00E3007A">
          <w:rPr>
            <w:rStyle w:val="Hyperlink"/>
            <w:sz w:val="28"/>
            <w:szCs w:val="28"/>
          </w:rPr>
          <w:t>2.1 Tổng quan về sản phẩm</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_Toc211446107 \h </w:instrText>
        </w:r>
        <w:r w:rsidRPr="00E3007A">
          <w:rPr>
            <w:webHidden/>
            <w:sz w:val="28"/>
            <w:szCs w:val="28"/>
          </w:rPr>
        </w:r>
        <w:r w:rsidRPr="00E3007A">
          <w:rPr>
            <w:webHidden/>
            <w:sz w:val="28"/>
            <w:szCs w:val="28"/>
          </w:rPr>
          <w:fldChar w:fldCharType="separate"/>
        </w:r>
        <w:r w:rsidRPr="00E3007A">
          <w:rPr>
            <w:webHidden/>
            <w:sz w:val="28"/>
            <w:szCs w:val="28"/>
          </w:rPr>
          <w:t>7</w:t>
        </w:r>
        <w:r w:rsidRPr="00E3007A">
          <w:rPr>
            <w:webHidden/>
            <w:sz w:val="28"/>
            <w:szCs w:val="28"/>
          </w:rPr>
          <w:fldChar w:fldCharType="end"/>
        </w:r>
      </w:hyperlink>
    </w:p>
    <w:p w14:paraId="20B36F23" w14:textId="5BFCBCE4" w:rsidR="004B217A" w:rsidRPr="00E3007A" w:rsidRDefault="004B217A">
      <w:pPr>
        <w:pStyle w:val="TOC2"/>
        <w:rPr>
          <w:rFonts w:asciiTheme="minorHAnsi" w:eastAsiaTheme="minorEastAsia" w:hAnsiTheme="minorHAnsi" w:cstheme="minorBidi"/>
          <w:kern w:val="2"/>
          <w:sz w:val="28"/>
          <w:szCs w:val="28"/>
          <w14:ligatures w14:val="standardContextual"/>
        </w:rPr>
      </w:pPr>
      <w:hyperlink w:anchor="_Toc211446108" w:history="1">
        <w:r w:rsidRPr="00E3007A">
          <w:rPr>
            <w:rStyle w:val="Hyperlink"/>
            <w:sz w:val="28"/>
            <w:szCs w:val="28"/>
          </w:rPr>
          <w:t>2.2 Đầu mối hỗ trợ, hướng dẫn sử dụng</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_Toc211446108 \h </w:instrText>
        </w:r>
        <w:r w:rsidRPr="00E3007A">
          <w:rPr>
            <w:webHidden/>
            <w:sz w:val="28"/>
            <w:szCs w:val="28"/>
          </w:rPr>
        </w:r>
        <w:r w:rsidRPr="00E3007A">
          <w:rPr>
            <w:webHidden/>
            <w:sz w:val="28"/>
            <w:szCs w:val="28"/>
          </w:rPr>
          <w:fldChar w:fldCharType="separate"/>
        </w:r>
        <w:r w:rsidRPr="00E3007A">
          <w:rPr>
            <w:webHidden/>
            <w:sz w:val="28"/>
            <w:szCs w:val="28"/>
          </w:rPr>
          <w:t>7</w:t>
        </w:r>
        <w:r w:rsidRPr="00E3007A">
          <w:rPr>
            <w:webHidden/>
            <w:sz w:val="28"/>
            <w:szCs w:val="28"/>
          </w:rPr>
          <w:fldChar w:fldCharType="end"/>
        </w:r>
      </w:hyperlink>
    </w:p>
    <w:p w14:paraId="1EBB615E" w14:textId="0E6F8F5C" w:rsidR="004B217A" w:rsidRPr="00E3007A" w:rsidRDefault="004B217A">
      <w:pPr>
        <w:pStyle w:val="TOC2"/>
        <w:rPr>
          <w:rFonts w:asciiTheme="minorHAnsi" w:eastAsiaTheme="minorEastAsia" w:hAnsiTheme="minorHAnsi" w:cstheme="minorBidi"/>
          <w:kern w:val="2"/>
          <w:sz w:val="28"/>
          <w:szCs w:val="28"/>
          <w14:ligatures w14:val="standardContextual"/>
        </w:rPr>
      </w:pPr>
      <w:hyperlink w:anchor="_Toc211446109" w:history="1">
        <w:r w:rsidRPr="00E3007A">
          <w:rPr>
            <w:rStyle w:val="Hyperlink"/>
            <w:sz w:val="28"/>
            <w:szCs w:val="28"/>
          </w:rPr>
          <w:t>2.3 Các nội dung khác</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_Toc211446109 \h </w:instrText>
        </w:r>
        <w:r w:rsidRPr="00E3007A">
          <w:rPr>
            <w:webHidden/>
            <w:sz w:val="28"/>
            <w:szCs w:val="28"/>
          </w:rPr>
        </w:r>
        <w:r w:rsidRPr="00E3007A">
          <w:rPr>
            <w:webHidden/>
            <w:sz w:val="28"/>
            <w:szCs w:val="28"/>
          </w:rPr>
          <w:fldChar w:fldCharType="separate"/>
        </w:r>
        <w:r w:rsidRPr="00E3007A">
          <w:rPr>
            <w:webHidden/>
            <w:sz w:val="28"/>
            <w:szCs w:val="28"/>
          </w:rPr>
          <w:t>7</w:t>
        </w:r>
        <w:r w:rsidRPr="00E3007A">
          <w:rPr>
            <w:webHidden/>
            <w:sz w:val="28"/>
            <w:szCs w:val="28"/>
          </w:rPr>
          <w:fldChar w:fldCharType="end"/>
        </w:r>
      </w:hyperlink>
    </w:p>
    <w:p w14:paraId="159309D9" w14:textId="45EA9605" w:rsidR="004B217A" w:rsidRPr="00E3007A" w:rsidRDefault="004B217A">
      <w:pPr>
        <w:pStyle w:val="TOC1"/>
        <w:rPr>
          <w:rFonts w:asciiTheme="minorHAnsi" w:eastAsiaTheme="minorEastAsia" w:hAnsiTheme="minorHAnsi" w:cstheme="minorBidi"/>
          <w:b w:val="0"/>
          <w:bCs w:val="0"/>
          <w:caps w:val="0"/>
          <w:kern w:val="2"/>
          <w:sz w:val="28"/>
          <w:szCs w:val="28"/>
          <w14:ligatures w14:val="standardContextual"/>
        </w:rPr>
      </w:pPr>
      <w:hyperlink w:anchor="_Toc211446110" w:history="1">
        <w:r w:rsidRPr="00E3007A">
          <w:rPr>
            <w:rStyle w:val="Hyperlink"/>
            <w:sz w:val="28"/>
            <w:szCs w:val="28"/>
          </w:rPr>
          <w:t>3.</w:t>
        </w:r>
        <w:r w:rsidRPr="00E3007A">
          <w:rPr>
            <w:rFonts w:asciiTheme="minorHAnsi" w:eastAsiaTheme="minorEastAsia" w:hAnsiTheme="minorHAnsi" w:cstheme="minorBidi"/>
            <w:b w:val="0"/>
            <w:bCs w:val="0"/>
            <w:caps w:val="0"/>
            <w:kern w:val="2"/>
            <w:sz w:val="28"/>
            <w:szCs w:val="28"/>
            <w14:ligatures w14:val="standardContextual"/>
          </w:rPr>
          <w:tab/>
        </w:r>
        <w:r w:rsidRPr="00E3007A">
          <w:rPr>
            <w:rStyle w:val="Hyperlink"/>
            <w:sz w:val="28"/>
            <w:szCs w:val="28"/>
          </w:rPr>
          <w:t>GIỚI THIỆU CÁC CHỨC NĂNG</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_Toc211446110 \h </w:instrText>
        </w:r>
        <w:r w:rsidRPr="00E3007A">
          <w:rPr>
            <w:webHidden/>
            <w:sz w:val="28"/>
            <w:szCs w:val="28"/>
          </w:rPr>
        </w:r>
        <w:r w:rsidRPr="00E3007A">
          <w:rPr>
            <w:webHidden/>
            <w:sz w:val="28"/>
            <w:szCs w:val="28"/>
          </w:rPr>
          <w:fldChar w:fldCharType="separate"/>
        </w:r>
        <w:r w:rsidRPr="00E3007A">
          <w:rPr>
            <w:webHidden/>
            <w:sz w:val="28"/>
            <w:szCs w:val="28"/>
          </w:rPr>
          <w:t>8</w:t>
        </w:r>
        <w:r w:rsidRPr="00E3007A">
          <w:rPr>
            <w:webHidden/>
            <w:sz w:val="28"/>
            <w:szCs w:val="28"/>
          </w:rPr>
          <w:fldChar w:fldCharType="end"/>
        </w:r>
      </w:hyperlink>
    </w:p>
    <w:p w14:paraId="44ED943C" w14:textId="72C324D3" w:rsidR="004B217A" w:rsidRPr="00E3007A" w:rsidRDefault="004B217A">
      <w:pPr>
        <w:pStyle w:val="TOC1"/>
        <w:rPr>
          <w:rFonts w:asciiTheme="minorHAnsi" w:eastAsiaTheme="minorEastAsia" w:hAnsiTheme="minorHAnsi" w:cstheme="minorBidi"/>
          <w:b w:val="0"/>
          <w:bCs w:val="0"/>
          <w:caps w:val="0"/>
          <w:kern w:val="2"/>
          <w:sz w:val="28"/>
          <w:szCs w:val="28"/>
          <w14:ligatures w14:val="standardContextual"/>
        </w:rPr>
      </w:pPr>
      <w:hyperlink w:anchor="_Toc211446111" w:history="1">
        <w:r w:rsidRPr="00E3007A">
          <w:rPr>
            <w:rStyle w:val="Hyperlink"/>
            <w:sz w:val="28"/>
            <w:szCs w:val="28"/>
          </w:rPr>
          <w:t>4.</w:t>
        </w:r>
        <w:r w:rsidRPr="00E3007A">
          <w:rPr>
            <w:rFonts w:asciiTheme="minorHAnsi" w:eastAsiaTheme="minorEastAsia" w:hAnsiTheme="minorHAnsi" w:cstheme="minorBidi"/>
            <w:b w:val="0"/>
            <w:bCs w:val="0"/>
            <w:caps w:val="0"/>
            <w:kern w:val="2"/>
            <w:sz w:val="28"/>
            <w:szCs w:val="28"/>
            <w14:ligatures w14:val="standardContextual"/>
          </w:rPr>
          <w:tab/>
        </w:r>
        <w:r w:rsidRPr="00E3007A">
          <w:rPr>
            <w:rStyle w:val="Hyperlink"/>
            <w:sz w:val="28"/>
            <w:szCs w:val="28"/>
          </w:rPr>
          <w:t>HƯỚNG DẪN SỬ DỤNG CÁC CHỨC NĂNG HỆ THỐNG</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_Toc211446111 \h </w:instrText>
        </w:r>
        <w:r w:rsidRPr="00E3007A">
          <w:rPr>
            <w:webHidden/>
            <w:sz w:val="28"/>
            <w:szCs w:val="28"/>
          </w:rPr>
        </w:r>
        <w:r w:rsidRPr="00E3007A">
          <w:rPr>
            <w:webHidden/>
            <w:sz w:val="28"/>
            <w:szCs w:val="28"/>
          </w:rPr>
          <w:fldChar w:fldCharType="separate"/>
        </w:r>
        <w:r w:rsidRPr="00E3007A">
          <w:rPr>
            <w:webHidden/>
            <w:sz w:val="28"/>
            <w:szCs w:val="28"/>
          </w:rPr>
          <w:t>9</w:t>
        </w:r>
        <w:r w:rsidRPr="00E3007A">
          <w:rPr>
            <w:webHidden/>
            <w:sz w:val="28"/>
            <w:szCs w:val="28"/>
          </w:rPr>
          <w:fldChar w:fldCharType="end"/>
        </w:r>
      </w:hyperlink>
    </w:p>
    <w:p w14:paraId="695CA9CC" w14:textId="1E300085" w:rsidR="004B217A" w:rsidRPr="00E3007A" w:rsidRDefault="004B217A">
      <w:pPr>
        <w:pStyle w:val="TOC2"/>
        <w:rPr>
          <w:rFonts w:asciiTheme="minorHAnsi" w:eastAsiaTheme="minorEastAsia" w:hAnsiTheme="minorHAnsi" w:cstheme="minorBidi"/>
          <w:kern w:val="2"/>
          <w:sz w:val="28"/>
          <w:szCs w:val="28"/>
          <w14:ligatures w14:val="standardContextual"/>
        </w:rPr>
      </w:pPr>
      <w:hyperlink w:anchor="_Toc211446112" w:history="1">
        <w:r w:rsidRPr="00E3007A">
          <w:rPr>
            <w:rStyle w:val="Hyperlink"/>
            <w:sz w:val="28"/>
            <w:szCs w:val="28"/>
          </w:rPr>
          <w:t>4.1. Văn bản Chờ xử lý</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_Toc211446112 \h </w:instrText>
        </w:r>
        <w:r w:rsidRPr="00E3007A">
          <w:rPr>
            <w:webHidden/>
            <w:sz w:val="28"/>
            <w:szCs w:val="28"/>
          </w:rPr>
        </w:r>
        <w:r w:rsidRPr="00E3007A">
          <w:rPr>
            <w:webHidden/>
            <w:sz w:val="28"/>
            <w:szCs w:val="28"/>
          </w:rPr>
          <w:fldChar w:fldCharType="separate"/>
        </w:r>
        <w:r w:rsidRPr="00E3007A">
          <w:rPr>
            <w:webHidden/>
            <w:sz w:val="28"/>
            <w:szCs w:val="28"/>
          </w:rPr>
          <w:t>9</w:t>
        </w:r>
        <w:r w:rsidRPr="00E3007A">
          <w:rPr>
            <w:webHidden/>
            <w:sz w:val="28"/>
            <w:szCs w:val="28"/>
          </w:rPr>
          <w:fldChar w:fldCharType="end"/>
        </w:r>
      </w:hyperlink>
    </w:p>
    <w:p w14:paraId="22EAD572" w14:textId="75AF2B78"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13" w:history="1">
        <w:r w:rsidRPr="00E3007A">
          <w:rPr>
            <w:rStyle w:val="Hyperlink"/>
            <w:noProof/>
            <w:sz w:val="28"/>
            <w:szCs w:val="28"/>
          </w:rPr>
          <w:t>4.1.1</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Tìm kiếm văn bản Chờ xử lý</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_Toc211446113 \h </w:instrText>
        </w:r>
        <w:r w:rsidRPr="00E3007A">
          <w:rPr>
            <w:noProof/>
            <w:webHidden/>
            <w:sz w:val="28"/>
            <w:szCs w:val="28"/>
          </w:rPr>
        </w:r>
        <w:r w:rsidRPr="00E3007A">
          <w:rPr>
            <w:noProof/>
            <w:webHidden/>
            <w:sz w:val="28"/>
            <w:szCs w:val="28"/>
          </w:rPr>
          <w:fldChar w:fldCharType="separate"/>
        </w:r>
        <w:r w:rsidRPr="00E3007A">
          <w:rPr>
            <w:noProof/>
            <w:webHidden/>
            <w:sz w:val="28"/>
            <w:szCs w:val="28"/>
          </w:rPr>
          <w:t>9</w:t>
        </w:r>
        <w:r w:rsidRPr="00E3007A">
          <w:rPr>
            <w:noProof/>
            <w:webHidden/>
            <w:sz w:val="28"/>
            <w:szCs w:val="28"/>
          </w:rPr>
          <w:fldChar w:fldCharType="end"/>
        </w:r>
      </w:hyperlink>
    </w:p>
    <w:p w14:paraId="260B4431" w14:textId="5CEDB62B"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14" w:history="1">
        <w:r w:rsidRPr="00E3007A">
          <w:rPr>
            <w:rStyle w:val="Hyperlink"/>
            <w:noProof/>
            <w:sz w:val="28"/>
            <w:szCs w:val="28"/>
          </w:rPr>
          <w:t>4.1.2</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Tìm kiếm văn bản Đã trả lại</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_Toc211446114 \h </w:instrText>
        </w:r>
        <w:r w:rsidRPr="00E3007A">
          <w:rPr>
            <w:noProof/>
            <w:webHidden/>
            <w:sz w:val="28"/>
            <w:szCs w:val="28"/>
          </w:rPr>
        </w:r>
        <w:r w:rsidRPr="00E3007A">
          <w:rPr>
            <w:noProof/>
            <w:webHidden/>
            <w:sz w:val="28"/>
            <w:szCs w:val="28"/>
          </w:rPr>
          <w:fldChar w:fldCharType="separate"/>
        </w:r>
        <w:r w:rsidRPr="00E3007A">
          <w:rPr>
            <w:noProof/>
            <w:webHidden/>
            <w:sz w:val="28"/>
            <w:szCs w:val="28"/>
          </w:rPr>
          <w:t>10</w:t>
        </w:r>
        <w:r w:rsidRPr="00E3007A">
          <w:rPr>
            <w:noProof/>
            <w:webHidden/>
            <w:sz w:val="28"/>
            <w:szCs w:val="28"/>
          </w:rPr>
          <w:fldChar w:fldCharType="end"/>
        </w:r>
      </w:hyperlink>
    </w:p>
    <w:p w14:paraId="1943D41C" w14:textId="100DB0FB"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15" w:history="1">
        <w:r w:rsidRPr="00E3007A">
          <w:rPr>
            <w:rStyle w:val="Hyperlink"/>
            <w:noProof/>
            <w:sz w:val="28"/>
            <w:szCs w:val="28"/>
          </w:rPr>
          <w:t>4.1.3</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Tìm kiếm Tất cả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_Toc211446115 \h </w:instrText>
        </w:r>
        <w:r w:rsidRPr="00E3007A">
          <w:rPr>
            <w:noProof/>
            <w:webHidden/>
            <w:sz w:val="28"/>
            <w:szCs w:val="28"/>
          </w:rPr>
        </w:r>
        <w:r w:rsidRPr="00E3007A">
          <w:rPr>
            <w:noProof/>
            <w:webHidden/>
            <w:sz w:val="28"/>
            <w:szCs w:val="28"/>
          </w:rPr>
          <w:fldChar w:fldCharType="separate"/>
        </w:r>
        <w:r w:rsidRPr="00E3007A">
          <w:rPr>
            <w:noProof/>
            <w:webHidden/>
            <w:sz w:val="28"/>
            <w:szCs w:val="28"/>
          </w:rPr>
          <w:t>10</w:t>
        </w:r>
        <w:r w:rsidRPr="00E3007A">
          <w:rPr>
            <w:noProof/>
            <w:webHidden/>
            <w:sz w:val="28"/>
            <w:szCs w:val="28"/>
          </w:rPr>
          <w:fldChar w:fldCharType="end"/>
        </w:r>
      </w:hyperlink>
    </w:p>
    <w:p w14:paraId="5A2CF483" w14:textId="79754B24"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16" w:history="1">
        <w:r w:rsidRPr="00E3007A">
          <w:rPr>
            <w:rStyle w:val="Hyperlink"/>
            <w:noProof/>
            <w:sz w:val="28"/>
            <w:szCs w:val="28"/>
          </w:rPr>
          <w:t>4.1.4</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Tìm kiếm nâng cao</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_Toc211446116 \h </w:instrText>
        </w:r>
        <w:r w:rsidRPr="00E3007A">
          <w:rPr>
            <w:noProof/>
            <w:webHidden/>
            <w:sz w:val="28"/>
            <w:szCs w:val="28"/>
          </w:rPr>
        </w:r>
        <w:r w:rsidRPr="00E3007A">
          <w:rPr>
            <w:noProof/>
            <w:webHidden/>
            <w:sz w:val="28"/>
            <w:szCs w:val="28"/>
          </w:rPr>
          <w:fldChar w:fldCharType="separate"/>
        </w:r>
        <w:r w:rsidRPr="00E3007A">
          <w:rPr>
            <w:noProof/>
            <w:webHidden/>
            <w:sz w:val="28"/>
            <w:szCs w:val="28"/>
          </w:rPr>
          <w:t>11</w:t>
        </w:r>
        <w:r w:rsidRPr="00E3007A">
          <w:rPr>
            <w:noProof/>
            <w:webHidden/>
            <w:sz w:val="28"/>
            <w:szCs w:val="28"/>
          </w:rPr>
          <w:fldChar w:fldCharType="end"/>
        </w:r>
      </w:hyperlink>
    </w:p>
    <w:p w14:paraId="09AD243A" w14:textId="1674AD52"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17" w:history="1">
        <w:r w:rsidRPr="00E3007A">
          <w:rPr>
            <w:rStyle w:val="Hyperlink"/>
            <w:noProof/>
            <w:sz w:val="28"/>
            <w:szCs w:val="28"/>
          </w:rPr>
          <w:t>4.1.5</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Trả lại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_Toc211446117 \h </w:instrText>
        </w:r>
        <w:r w:rsidRPr="00E3007A">
          <w:rPr>
            <w:noProof/>
            <w:webHidden/>
            <w:sz w:val="28"/>
            <w:szCs w:val="28"/>
          </w:rPr>
        </w:r>
        <w:r w:rsidRPr="00E3007A">
          <w:rPr>
            <w:noProof/>
            <w:webHidden/>
            <w:sz w:val="28"/>
            <w:szCs w:val="28"/>
          </w:rPr>
          <w:fldChar w:fldCharType="separate"/>
        </w:r>
        <w:r w:rsidRPr="00E3007A">
          <w:rPr>
            <w:noProof/>
            <w:webHidden/>
            <w:sz w:val="28"/>
            <w:szCs w:val="28"/>
          </w:rPr>
          <w:t>12</w:t>
        </w:r>
        <w:r w:rsidRPr="00E3007A">
          <w:rPr>
            <w:noProof/>
            <w:webHidden/>
            <w:sz w:val="28"/>
            <w:szCs w:val="28"/>
          </w:rPr>
          <w:fldChar w:fldCharType="end"/>
        </w:r>
      </w:hyperlink>
    </w:p>
    <w:p w14:paraId="5253885B" w14:textId="012D5EF5"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18" w:history="1">
        <w:r w:rsidRPr="00E3007A">
          <w:rPr>
            <w:rStyle w:val="Hyperlink"/>
            <w:noProof/>
            <w:sz w:val="28"/>
            <w:szCs w:val="28"/>
          </w:rPr>
          <w:t>4.1.6</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Xem chi tiết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_Toc211446118 \h </w:instrText>
        </w:r>
        <w:r w:rsidRPr="00E3007A">
          <w:rPr>
            <w:noProof/>
            <w:webHidden/>
            <w:sz w:val="28"/>
            <w:szCs w:val="28"/>
          </w:rPr>
        </w:r>
        <w:r w:rsidRPr="00E3007A">
          <w:rPr>
            <w:noProof/>
            <w:webHidden/>
            <w:sz w:val="28"/>
            <w:szCs w:val="28"/>
          </w:rPr>
          <w:fldChar w:fldCharType="separate"/>
        </w:r>
        <w:r w:rsidRPr="00E3007A">
          <w:rPr>
            <w:noProof/>
            <w:webHidden/>
            <w:sz w:val="28"/>
            <w:szCs w:val="28"/>
          </w:rPr>
          <w:t>13</w:t>
        </w:r>
        <w:r w:rsidRPr="00E3007A">
          <w:rPr>
            <w:noProof/>
            <w:webHidden/>
            <w:sz w:val="28"/>
            <w:szCs w:val="28"/>
          </w:rPr>
          <w:fldChar w:fldCharType="end"/>
        </w:r>
      </w:hyperlink>
    </w:p>
    <w:p w14:paraId="69A2E93E" w14:textId="5DB6FD29"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19" w:history="1">
        <w:r w:rsidRPr="00E3007A">
          <w:rPr>
            <w:rStyle w:val="Hyperlink"/>
            <w:noProof/>
            <w:sz w:val="28"/>
            <w:szCs w:val="28"/>
          </w:rPr>
          <w:t>4.1.6.1</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Chuyển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_Toc211446119 \h </w:instrText>
        </w:r>
        <w:r w:rsidRPr="00E3007A">
          <w:rPr>
            <w:noProof/>
            <w:webHidden/>
            <w:sz w:val="28"/>
            <w:szCs w:val="28"/>
          </w:rPr>
        </w:r>
        <w:r w:rsidRPr="00E3007A">
          <w:rPr>
            <w:noProof/>
            <w:webHidden/>
            <w:sz w:val="28"/>
            <w:szCs w:val="28"/>
          </w:rPr>
          <w:fldChar w:fldCharType="separate"/>
        </w:r>
        <w:r w:rsidRPr="00E3007A">
          <w:rPr>
            <w:noProof/>
            <w:webHidden/>
            <w:sz w:val="28"/>
            <w:szCs w:val="28"/>
          </w:rPr>
          <w:t>15</w:t>
        </w:r>
        <w:r w:rsidRPr="00E3007A">
          <w:rPr>
            <w:noProof/>
            <w:webHidden/>
            <w:sz w:val="28"/>
            <w:szCs w:val="28"/>
          </w:rPr>
          <w:fldChar w:fldCharType="end"/>
        </w:r>
      </w:hyperlink>
    </w:p>
    <w:p w14:paraId="29DAD5BA" w14:textId="32C5EE25"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20" w:history="1">
        <w:r w:rsidRPr="00E3007A">
          <w:rPr>
            <w:rStyle w:val="Hyperlink"/>
            <w:noProof/>
            <w:sz w:val="28"/>
            <w:szCs w:val="28"/>
          </w:rPr>
          <w:t>4.1.6.2</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Xem luân chuyển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_Toc211446120 \h </w:instrText>
        </w:r>
        <w:r w:rsidRPr="00E3007A">
          <w:rPr>
            <w:noProof/>
            <w:webHidden/>
            <w:sz w:val="28"/>
            <w:szCs w:val="28"/>
          </w:rPr>
        </w:r>
        <w:r w:rsidRPr="00E3007A">
          <w:rPr>
            <w:noProof/>
            <w:webHidden/>
            <w:sz w:val="28"/>
            <w:szCs w:val="28"/>
          </w:rPr>
          <w:fldChar w:fldCharType="separate"/>
        </w:r>
        <w:r w:rsidRPr="00E3007A">
          <w:rPr>
            <w:noProof/>
            <w:webHidden/>
            <w:sz w:val="28"/>
            <w:szCs w:val="28"/>
          </w:rPr>
          <w:t>16</w:t>
        </w:r>
        <w:r w:rsidRPr="00E3007A">
          <w:rPr>
            <w:noProof/>
            <w:webHidden/>
            <w:sz w:val="28"/>
            <w:szCs w:val="28"/>
          </w:rPr>
          <w:fldChar w:fldCharType="end"/>
        </w:r>
      </w:hyperlink>
    </w:p>
    <w:p w14:paraId="4B46111E" w14:textId="37C61A2A"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21" w:history="1">
        <w:r w:rsidRPr="00E3007A">
          <w:rPr>
            <w:rStyle w:val="Hyperlink"/>
            <w:noProof/>
            <w:sz w:val="28"/>
            <w:szCs w:val="28"/>
          </w:rPr>
          <w:t>4.1.6.3</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Hoàn thành</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_Toc211446121 \h </w:instrText>
        </w:r>
        <w:r w:rsidRPr="00E3007A">
          <w:rPr>
            <w:noProof/>
            <w:webHidden/>
            <w:sz w:val="28"/>
            <w:szCs w:val="28"/>
          </w:rPr>
        </w:r>
        <w:r w:rsidRPr="00E3007A">
          <w:rPr>
            <w:noProof/>
            <w:webHidden/>
            <w:sz w:val="28"/>
            <w:szCs w:val="28"/>
          </w:rPr>
          <w:fldChar w:fldCharType="separate"/>
        </w:r>
        <w:r w:rsidRPr="00E3007A">
          <w:rPr>
            <w:noProof/>
            <w:webHidden/>
            <w:sz w:val="28"/>
            <w:szCs w:val="28"/>
          </w:rPr>
          <w:t>18</w:t>
        </w:r>
        <w:r w:rsidRPr="00E3007A">
          <w:rPr>
            <w:noProof/>
            <w:webHidden/>
            <w:sz w:val="28"/>
            <w:szCs w:val="28"/>
          </w:rPr>
          <w:fldChar w:fldCharType="end"/>
        </w:r>
      </w:hyperlink>
    </w:p>
    <w:p w14:paraId="5A0B8FDA" w14:textId="364019CB"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22" w:history="1">
        <w:r w:rsidRPr="00E3007A">
          <w:rPr>
            <w:rStyle w:val="Hyperlink"/>
            <w:noProof/>
            <w:sz w:val="28"/>
            <w:szCs w:val="28"/>
          </w:rPr>
          <w:t>4.1.6.4</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Trả lại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_Toc211446122 \h </w:instrText>
        </w:r>
        <w:r w:rsidRPr="00E3007A">
          <w:rPr>
            <w:noProof/>
            <w:webHidden/>
            <w:sz w:val="28"/>
            <w:szCs w:val="28"/>
          </w:rPr>
        </w:r>
        <w:r w:rsidRPr="00E3007A">
          <w:rPr>
            <w:noProof/>
            <w:webHidden/>
            <w:sz w:val="28"/>
            <w:szCs w:val="28"/>
          </w:rPr>
          <w:fldChar w:fldCharType="separate"/>
        </w:r>
        <w:r w:rsidRPr="00E3007A">
          <w:rPr>
            <w:noProof/>
            <w:webHidden/>
            <w:sz w:val="28"/>
            <w:szCs w:val="28"/>
          </w:rPr>
          <w:t>19</w:t>
        </w:r>
        <w:r w:rsidRPr="00E3007A">
          <w:rPr>
            <w:noProof/>
            <w:webHidden/>
            <w:sz w:val="28"/>
            <w:szCs w:val="28"/>
          </w:rPr>
          <w:fldChar w:fldCharType="end"/>
        </w:r>
      </w:hyperlink>
    </w:p>
    <w:p w14:paraId="089A83E0" w14:textId="79352EE7"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23" w:history="1">
        <w:r w:rsidRPr="00E3007A">
          <w:rPr>
            <w:rStyle w:val="Hyperlink"/>
            <w:noProof/>
            <w:sz w:val="28"/>
            <w:szCs w:val="28"/>
          </w:rPr>
          <w:t>4.1.6.5</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Biểu đồ xử lý</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_Toc211446123 \h </w:instrText>
        </w:r>
        <w:r w:rsidRPr="00E3007A">
          <w:rPr>
            <w:noProof/>
            <w:webHidden/>
            <w:sz w:val="28"/>
            <w:szCs w:val="28"/>
          </w:rPr>
        </w:r>
        <w:r w:rsidRPr="00E3007A">
          <w:rPr>
            <w:noProof/>
            <w:webHidden/>
            <w:sz w:val="28"/>
            <w:szCs w:val="28"/>
          </w:rPr>
          <w:fldChar w:fldCharType="separate"/>
        </w:r>
        <w:r w:rsidRPr="00E3007A">
          <w:rPr>
            <w:noProof/>
            <w:webHidden/>
            <w:sz w:val="28"/>
            <w:szCs w:val="28"/>
          </w:rPr>
          <w:t>19</w:t>
        </w:r>
        <w:r w:rsidRPr="00E3007A">
          <w:rPr>
            <w:noProof/>
            <w:webHidden/>
            <w:sz w:val="28"/>
            <w:szCs w:val="28"/>
          </w:rPr>
          <w:fldChar w:fldCharType="end"/>
        </w:r>
      </w:hyperlink>
    </w:p>
    <w:p w14:paraId="2AC1EE82" w14:textId="48952888"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24" w:history="1">
        <w:r w:rsidRPr="00E3007A">
          <w:rPr>
            <w:rStyle w:val="Hyperlink"/>
            <w:noProof/>
            <w:sz w:val="28"/>
            <w:szCs w:val="28"/>
          </w:rPr>
          <w:t>4.1.6.6</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Lưu tài liệu cá nhân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_Toc211446124 \h </w:instrText>
        </w:r>
        <w:r w:rsidRPr="00E3007A">
          <w:rPr>
            <w:noProof/>
            <w:webHidden/>
            <w:sz w:val="28"/>
            <w:szCs w:val="28"/>
          </w:rPr>
        </w:r>
        <w:r w:rsidRPr="00E3007A">
          <w:rPr>
            <w:noProof/>
            <w:webHidden/>
            <w:sz w:val="28"/>
            <w:szCs w:val="28"/>
          </w:rPr>
          <w:fldChar w:fldCharType="separate"/>
        </w:r>
        <w:r w:rsidRPr="00E3007A">
          <w:rPr>
            <w:noProof/>
            <w:webHidden/>
            <w:sz w:val="28"/>
            <w:szCs w:val="28"/>
          </w:rPr>
          <w:t>21</w:t>
        </w:r>
        <w:r w:rsidRPr="00E3007A">
          <w:rPr>
            <w:noProof/>
            <w:webHidden/>
            <w:sz w:val="28"/>
            <w:szCs w:val="28"/>
          </w:rPr>
          <w:fldChar w:fldCharType="end"/>
        </w:r>
      </w:hyperlink>
    </w:p>
    <w:p w14:paraId="6CE7CBAA" w14:textId="58753AB9"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25" w:history="1">
        <w:r w:rsidRPr="00E3007A">
          <w:rPr>
            <w:rStyle w:val="Hyperlink"/>
            <w:noProof/>
            <w:sz w:val="28"/>
            <w:szCs w:val="28"/>
          </w:rPr>
          <w:t>4.1.6.7</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Đọc và tải file</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_Toc211446125 \h </w:instrText>
        </w:r>
        <w:r w:rsidRPr="00E3007A">
          <w:rPr>
            <w:noProof/>
            <w:webHidden/>
            <w:sz w:val="28"/>
            <w:szCs w:val="28"/>
          </w:rPr>
        </w:r>
        <w:r w:rsidRPr="00E3007A">
          <w:rPr>
            <w:noProof/>
            <w:webHidden/>
            <w:sz w:val="28"/>
            <w:szCs w:val="28"/>
          </w:rPr>
          <w:fldChar w:fldCharType="separate"/>
        </w:r>
        <w:r w:rsidRPr="00E3007A">
          <w:rPr>
            <w:noProof/>
            <w:webHidden/>
            <w:sz w:val="28"/>
            <w:szCs w:val="28"/>
          </w:rPr>
          <w:t>23</w:t>
        </w:r>
        <w:r w:rsidRPr="00E3007A">
          <w:rPr>
            <w:noProof/>
            <w:webHidden/>
            <w:sz w:val="28"/>
            <w:szCs w:val="28"/>
          </w:rPr>
          <w:fldChar w:fldCharType="end"/>
        </w:r>
      </w:hyperlink>
    </w:p>
    <w:p w14:paraId="137D1BD1" w14:textId="44387201"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26" w:history="1">
        <w:r w:rsidRPr="00E3007A">
          <w:rPr>
            <w:rStyle w:val="Hyperlink"/>
            <w:noProof/>
            <w:sz w:val="28"/>
            <w:szCs w:val="28"/>
          </w:rPr>
          <w:t>4.1.6.8</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Tạo dự thảo</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_Toc211446126 \h </w:instrText>
        </w:r>
        <w:r w:rsidRPr="00E3007A">
          <w:rPr>
            <w:noProof/>
            <w:webHidden/>
            <w:sz w:val="28"/>
            <w:szCs w:val="28"/>
          </w:rPr>
        </w:r>
        <w:r w:rsidRPr="00E3007A">
          <w:rPr>
            <w:noProof/>
            <w:webHidden/>
            <w:sz w:val="28"/>
            <w:szCs w:val="28"/>
          </w:rPr>
          <w:fldChar w:fldCharType="separate"/>
        </w:r>
        <w:r w:rsidRPr="00E3007A">
          <w:rPr>
            <w:noProof/>
            <w:webHidden/>
            <w:sz w:val="28"/>
            <w:szCs w:val="28"/>
          </w:rPr>
          <w:t>24</w:t>
        </w:r>
        <w:r w:rsidRPr="00E3007A">
          <w:rPr>
            <w:noProof/>
            <w:webHidden/>
            <w:sz w:val="28"/>
            <w:szCs w:val="28"/>
          </w:rPr>
          <w:fldChar w:fldCharType="end"/>
        </w:r>
      </w:hyperlink>
    </w:p>
    <w:p w14:paraId="41A0D97F" w14:textId="29ECA02C"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27" w:history="1">
        <w:r w:rsidRPr="00E3007A">
          <w:rPr>
            <w:rStyle w:val="Hyperlink"/>
            <w:noProof/>
            <w:sz w:val="28"/>
            <w:szCs w:val="28"/>
          </w:rPr>
          <w:t>4.1.6.9</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Tạo lịch họp</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_Toc211446127 \h </w:instrText>
        </w:r>
        <w:r w:rsidRPr="00E3007A">
          <w:rPr>
            <w:noProof/>
            <w:webHidden/>
            <w:sz w:val="28"/>
            <w:szCs w:val="28"/>
          </w:rPr>
        </w:r>
        <w:r w:rsidRPr="00E3007A">
          <w:rPr>
            <w:noProof/>
            <w:webHidden/>
            <w:sz w:val="28"/>
            <w:szCs w:val="28"/>
          </w:rPr>
          <w:fldChar w:fldCharType="separate"/>
        </w:r>
        <w:r w:rsidRPr="00E3007A">
          <w:rPr>
            <w:noProof/>
            <w:webHidden/>
            <w:sz w:val="28"/>
            <w:szCs w:val="28"/>
          </w:rPr>
          <w:t>24</w:t>
        </w:r>
        <w:r w:rsidRPr="00E3007A">
          <w:rPr>
            <w:noProof/>
            <w:webHidden/>
            <w:sz w:val="28"/>
            <w:szCs w:val="28"/>
          </w:rPr>
          <w:fldChar w:fldCharType="end"/>
        </w:r>
      </w:hyperlink>
    </w:p>
    <w:p w14:paraId="52C4BC4B" w14:textId="4F738E44" w:rsidR="004B217A" w:rsidRPr="00E3007A" w:rsidRDefault="004B217A">
      <w:pPr>
        <w:pStyle w:val="TOC4"/>
        <w:tabs>
          <w:tab w:val="left" w:pos="1600"/>
        </w:tabs>
        <w:rPr>
          <w:rFonts w:asciiTheme="minorHAnsi" w:eastAsiaTheme="minorEastAsia" w:hAnsiTheme="minorHAnsi" w:cstheme="minorBidi"/>
          <w:noProof/>
          <w:kern w:val="2"/>
          <w:sz w:val="28"/>
          <w:szCs w:val="28"/>
          <w14:ligatures w14:val="standardContextual"/>
        </w:rPr>
      </w:pPr>
      <w:hyperlink w:anchor="_Toc211446128" w:history="1">
        <w:r w:rsidRPr="00E3007A">
          <w:rPr>
            <w:rStyle w:val="Hyperlink"/>
            <w:noProof/>
            <w:sz w:val="28"/>
            <w:szCs w:val="28"/>
          </w:rPr>
          <w:t>4.1.6.10</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Ghi chú</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_Toc211446128 \h </w:instrText>
        </w:r>
        <w:r w:rsidRPr="00E3007A">
          <w:rPr>
            <w:noProof/>
            <w:webHidden/>
            <w:sz w:val="28"/>
            <w:szCs w:val="28"/>
          </w:rPr>
        </w:r>
        <w:r w:rsidRPr="00E3007A">
          <w:rPr>
            <w:noProof/>
            <w:webHidden/>
            <w:sz w:val="28"/>
            <w:szCs w:val="28"/>
          </w:rPr>
          <w:fldChar w:fldCharType="separate"/>
        </w:r>
        <w:r w:rsidRPr="00E3007A">
          <w:rPr>
            <w:noProof/>
            <w:webHidden/>
            <w:sz w:val="28"/>
            <w:szCs w:val="28"/>
          </w:rPr>
          <w:t>25</w:t>
        </w:r>
        <w:r w:rsidRPr="00E3007A">
          <w:rPr>
            <w:noProof/>
            <w:webHidden/>
            <w:sz w:val="28"/>
            <w:szCs w:val="28"/>
          </w:rPr>
          <w:fldChar w:fldCharType="end"/>
        </w:r>
      </w:hyperlink>
    </w:p>
    <w:p w14:paraId="60787D4F" w14:textId="01E8C209" w:rsidR="004B217A" w:rsidRPr="00E3007A" w:rsidRDefault="004B217A">
      <w:pPr>
        <w:pStyle w:val="TOC4"/>
        <w:tabs>
          <w:tab w:val="left" w:pos="1600"/>
        </w:tabs>
        <w:rPr>
          <w:rFonts w:asciiTheme="minorHAnsi" w:eastAsiaTheme="minorEastAsia" w:hAnsiTheme="minorHAnsi" w:cstheme="minorBidi"/>
          <w:noProof/>
          <w:kern w:val="2"/>
          <w:sz w:val="28"/>
          <w:szCs w:val="28"/>
          <w14:ligatures w14:val="standardContextual"/>
        </w:rPr>
      </w:pPr>
      <w:hyperlink w:anchor="_Toc211446129" w:history="1">
        <w:r w:rsidRPr="00E3007A">
          <w:rPr>
            <w:rStyle w:val="Hyperlink"/>
            <w:noProof/>
            <w:sz w:val="28"/>
            <w:szCs w:val="28"/>
          </w:rPr>
          <w:t>4.1.6.11</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Tạo phiếu trình</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_Toc211446129 \h </w:instrText>
        </w:r>
        <w:r w:rsidRPr="00E3007A">
          <w:rPr>
            <w:noProof/>
            <w:webHidden/>
            <w:sz w:val="28"/>
            <w:szCs w:val="28"/>
          </w:rPr>
        </w:r>
        <w:r w:rsidRPr="00E3007A">
          <w:rPr>
            <w:noProof/>
            <w:webHidden/>
            <w:sz w:val="28"/>
            <w:szCs w:val="28"/>
          </w:rPr>
          <w:fldChar w:fldCharType="separate"/>
        </w:r>
        <w:r w:rsidRPr="00E3007A">
          <w:rPr>
            <w:noProof/>
            <w:webHidden/>
            <w:sz w:val="28"/>
            <w:szCs w:val="28"/>
          </w:rPr>
          <w:t>26</w:t>
        </w:r>
        <w:r w:rsidRPr="00E3007A">
          <w:rPr>
            <w:noProof/>
            <w:webHidden/>
            <w:sz w:val="28"/>
            <w:szCs w:val="28"/>
          </w:rPr>
          <w:fldChar w:fldCharType="end"/>
        </w:r>
      </w:hyperlink>
    </w:p>
    <w:p w14:paraId="096C2767" w14:textId="1770FCCF" w:rsidR="004B217A" w:rsidRPr="00E3007A" w:rsidRDefault="004B217A">
      <w:pPr>
        <w:pStyle w:val="TOC4"/>
        <w:tabs>
          <w:tab w:val="left" w:pos="1600"/>
        </w:tabs>
        <w:rPr>
          <w:rFonts w:asciiTheme="minorHAnsi" w:eastAsiaTheme="minorEastAsia" w:hAnsiTheme="minorHAnsi" w:cstheme="minorBidi"/>
          <w:noProof/>
          <w:kern w:val="2"/>
          <w:sz w:val="28"/>
          <w:szCs w:val="28"/>
          <w14:ligatures w14:val="standardContextual"/>
        </w:rPr>
      </w:pPr>
      <w:hyperlink w:anchor="_Toc211446130" w:history="1">
        <w:r w:rsidRPr="00E3007A">
          <w:rPr>
            <w:rStyle w:val="Hyperlink"/>
            <w:noProof/>
            <w:sz w:val="28"/>
            <w:szCs w:val="28"/>
          </w:rPr>
          <w:t>4.1.6.12</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Lưu vào hồ sơ</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_Toc211446130 \h </w:instrText>
        </w:r>
        <w:r w:rsidRPr="00E3007A">
          <w:rPr>
            <w:noProof/>
            <w:webHidden/>
            <w:sz w:val="28"/>
            <w:szCs w:val="28"/>
          </w:rPr>
        </w:r>
        <w:r w:rsidRPr="00E3007A">
          <w:rPr>
            <w:noProof/>
            <w:webHidden/>
            <w:sz w:val="28"/>
            <w:szCs w:val="28"/>
          </w:rPr>
          <w:fldChar w:fldCharType="separate"/>
        </w:r>
        <w:r w:rsidRPr="00E3007A">
          <w:rPr>
            <w:noProof/>
            <w:webHidden/>
            <w:sz w:val="28"/>
            <w:szCs w:val="28"/>
          </w:rPr>
          <w:t>27</w:t>
        </w:r>
        <w:r w:rsidRPr="00E3007A">
          <w:rPr>
            <w:noProof/>
            <w:webHidden/>
            <w:sz w:val="28"/>
            <w:szCs w:val="28"/>
          </w:rPr>
          <w:fldChar w:fldCharType="end"/>
        </w:r>
      </w:hyperlink>
    </w:p>
    <w:p w14:paraId="15305CE2" w14:textId="4ECC7EFE" w:rsidR="004B217A" w:rsidRPr="00E3007A" w:rsidRDefault="004B217A">
      <w:pPr>
        <w:pStyle w:val="TOC4"/>
        <w:tabs>
          <w:tab w:val="left" w:pos="1600"/>
        </w:tabs>
        <w:rPr>
          <w:rFonts w:asciiTheme="minorHAnsi" w:eastAsiaTheme="minorEastAsia" w:hAnsiTheme="minorHAnsi" w:cstheme="minorBidi"/>
          <w:noProof/>
          <w:kern w:val="2"/>
          <w:sz w:val="28"/>
          <w:szCs w:val="28"/>
          <w14:ligatures w14:val="standardContextual"/>
        </w:rPr>
      </w:pPr>
      <w:hyperlink w:anchor="_Toc211446131" w:history="1">
        <w:r w:rsidRPr="00E3007A">
          <w:rPr>
            <w:rStyle w:val="Hyperlink"/>
            <w:noProof/>
            <w:sz w:val="28"/>
            <w:szCs w:val="28"/>
          </w:rPr>
          <w:t>4.1.6.13</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Bổ sung thông tin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_Toc211446131 \h </w:instrText>
        </w:r>
        <w:r w:rsidRPr="00E3007A">
          <w:rPr>
            <w:noProof/>
            <w:webHidden/>
            <w:sz w:val="28"/>
            <w:szCs w:val="28"/>
          </w:rPr>
        </w:r>
        <w:r w:rsidRPr="00E3007A">
          <w:rPr>
            <w:noProof/>
            <w:webHidden/>
            <w:sz w:val="28"/>
            <w:szCs w:val="28"/>
          </w:rPr>
          <w:fldChar w:fldCharType="separate"/>
        </w:r>
        <w:r w:rsidRPr="00E3007A">
          <w:rPr>
            <w:noProof/>
            <w:webHidden/>
            <w:sz w:val="28"/>
            <w:szCs w:val="28"/>
          </w:rPr>
          <w:t>27</w:t>
        </w:r>
        <w:r w:rsidRPr="00E3007A">
          <w:rPr>
            <w:noProof/>
            <w:webHidden/>
            <w:sz w:val="28"/>
            <w:szCs w:val="28"/>
          </w:rPr>
          <w:fldChar w:fldCharType="end"/>
        </w:r>
      </w:hyperlink>
    </w:p>
    <w:p w14:paraId="7B6801FF" w14:textId="638B0998"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32" w:history="1">
        <w:r w:rsidRPr="00E3007A">
          <w:rPr>
            <w:rStyle w:val="Hyperlink"/>
            <w:noProof/>
            <w:sz w:val="28"/>
            <w:szCs w:val="28"/>
          </w:rPr>
          <w:t>4.1.7</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Lưu văn bản vào hồ sơ</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_Toc211446132 \h </w:instrText>
        </w:r>
        <w:r w:rsidRPr="00E3007A">
          <w:rPr>
            <w:noProof/>
            <w:webHidden/>
            <w:sz w:val="28"/>
            <w:szCs w:val="28"/>
          </w:rPr>
        </w:r>
        <w:r w:rsidRPr="00E3007A">
          <w:rPr>
            <w:noProof/>
            <w:webHidden/>
            <w:sz w:val="28"/>
            <w:szCs w:val="28"/>
          </w:rPr>
          <w:fldChar w:fldCharType="separate"/>
        </w:r>
        <w:r w:rsidRPr="00E3007A">
          <w:rPr>
            <w:noProof/>
            <w:webHidden/>
            <w:sz w:val="28"/>
            <w:szCs w:val="28"/>
          </w:rPr>
          <w:t>28</w:t>
        </w:r>
        <w:r w:rsidRPr="00E3007A">
          <w:rPr>
            <w:noProof/>
            <w:webHidden/>
            <w:sz w:val="28"/>
            <w:szCs w:val="28"/>
          </w:rPr>
          <w:fldChar w:fldCharType="end"/>
        </w:r>
      </w:hyperlink>
    </w:p>
    <w:p w14:paraId="602180CE" w14:textId="4A250C09"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33" w:history="1">
        <w:r w:rsidRPr="00E3007A">
          <w:rPr>
            <w:rStyle w:val="Hyperlink"/>
            <w:noProof/>
            <w:sz w:val="28"/>
            <w:szCs w:val="28"/>
          </w:rPr>
          <w:t>4.1.8</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Xuất báo cáo</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_Toc211446133 \h </w:instrText>
        </w:r>
        <w:r w:rsidRPr="00E3007A">
          <w:rPr>
            <w:noProof/>
            <w:webHidden/>
            <w:sz w:val="28"/>
            <w:szCs w:val="28"/>
          </w:rPr>
        </w:r>
        <w:r w:rsidRPr="00E3007A">
          <w:rPr>
            <w:noProof/>
            <w:webHidden/>
            <w:sz w:val="28"/>
            <w:szCs w:val="28"/>
          </w:rPr>
          <w:fldChar w:fldCharType="separate"/>
        </w:r>
        <w:r w:rsidRPr="00E3007A">
          <w:rPr>
            <w:noProof/>
            <w:webHidden/>
            <w:sz w:val="28"/>
            <w:szCs w:val="28"/>
          </w:rPr>
          <w:t>30</w:t>
        </w:r>
        <w:r w:rsidRPr="00E3007A">
          <w:rPr>
            <w:noProof/>
            <w:webHidden/>
            <w:sz w:val="28"/>
            <w:szCs w:val="28"/>
          </w:rPr>
          <w:fldChar w:fldCharType="end"/>
        </w:r>
      </w:hyperlink>
    </w:p>
    <w:p w14:paraId="005751B5" w14:textId="12F131FD"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34" w:history="1">
        <w:r w:rsidRPr="00E3007A">
          <w:rPr>
            <w:rStyle w:val="Hyperlink"/>
            <w:noProof/>
            <w:sz w:val="28"/>
            <w:szCs w:val="28"/>
          </w:rPr>
          <w:t>4.1.9</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Đọc và xem tài liệu</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_Toc211446134 \h </w:instrText>
        </w:r>
        <w:r w:rsidRPr="00E3007A">
          <w:rPr>
            <w:noProof/>
            <w:webHidden/>
            <w:sz w:val="28"/>
            <w:szCs w:val="28"/>
          </w:rPr>
        </w:r>
        <w:r w:rsidRPr="00E3007A">
          <w:rPr>
            <w:noProof/>
            <w:webHidden/>
            <w:sz w:val="28"/>
            <w:szCs w:val="28"/>
          </w:rPr>
          <w:fldChar w:fldCharType="separate"/>
        </w:r>
        <w:r w:rsidRPr="00E3007A">
          <w:rPr>
            <w:noProof/>
            <w:webHidden/>
            <w:sz w:val="28"/>
            <w:szCs w:val="28"/>
          </w:rPr>
          <w:t>31</w:t>
        </w:r>
        <w:r w:rsidRPr="00E3007A">
          <w:rPr>
            <w:noProof/>
            <w:webHidden/>
            <w:sz w:val="28"/>
            <w:szCs w:val="28"/>
          </w:rPr>
          <w:fldChar w:fldCharType="end"/>
        </w:r>
      </w:hyperlink>
    </w:p>
    <w:p w14:paraId="30E62B53" w14:textId="017E30F1" w:rsidR="004B217A" w:rsidRPr="00E3007A" w:rsidRDefault="004B217A">
      <w:pPr>
        <w:pStyle w:val="TOC3"/>
        <w:tabs>
          <w:tab w:val="left" w:pos="1400"/>
        </w:tabs>
        <w:rPr>
          <w:rFonts w:asciiTheme="minorHAnsi" w:eastAsiaTheme="minorEastAsia" w:hAnsiTheme="minorHAnsi" w:cstheme="minorBidi"/>
          <w:i w:val="0"/>
          <w:iCs w:val="0"/>
          <w:noProof/>
          <w:kern w:val="2"/>
          <w:sz w:val="28"/>
          <w:szCs w:val="28"/>
          <w14:ligatures w14:val="standardContextual"/>
        </w:rPr>
      </w:pPr>
      <w:hyperlink w:anchor="_Toc211446135" w:history="1">
        <w:r w:rsidRPr="00E3007A">
          <w:rPr>
            <w:rStyle w:val="Hyperlink"/>
            <w:noProof/>
            <w:sz w:val="28"/>
            <w:szCs w:val="28"/>
          </w:rPr>
          <w:t>4.1.10</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Hoàn thành văn bản hàng loạt</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_Toc211446135 \h </w:instrText>
        </w:r>
        <w:r w:rsidRPr="00E3007A">
          <w:rPr>
            <w:noProof/>
            <w:webHidden/>
            <w:sz w:val="28"/>
            <w:szCs w:val="28"/>
          </w:rPr>
        </w:r>
        <w:r w:rsidRPr="00E3007A">
          <w:rPr>
            <w:noProof/>
            <w:webHidden/>
            <w:sz w:val="28"/>
            <w:szCs w:val="28"/>
          </w:rPr>
          <w:fldChar w:fldCharType="separate"/>
        </w:r>
        <w:r w:rsidRPr="00E3007A">
          <w:rPr>
            <w:noProof/>
            <w:webHidden/>
            <w:sz w:val="28"/>
            <w:szCs w:val="28"/>
          </w:rPr>
          <w:t>33</w:t>
        </w:r>
        <w:r w:rsidRPr="00E3007A">
          <w:rPr>
            <w:noProof/>
            <w:webHidden/>
            <w:sz w:val="28"/>
            <w:szCs w:val="28"/>
          </w:rPr>
          <w:fldChar w:fldCharType="end"/>
        </w:r>
      </w:hyperlink>
    </w:p>
    <w:p w14:paraId="0918ED31" w14:textId="5D487E43" w:rsidR="004B217A" w:rsidRPr="00E3007A" w:rsidRDefault="004B217A">
      <w:pPr>
        <w:pStyle w:val="TOC3"/>
        <w:tabs>
          <w:tab w:val="left" w:pos="1400"/>
        </w:tabs>
        <w:rPr>
          <w:rFonts w:asciiTheme="minorHAnsi" w:eastAsiaTheme="minorEastAsia" w:hAnsiTheme="minorHAnsi" w:cstheme="minorBidi"/>
          <w:i w:val="0"/>
          <w:iCs w:val="0"/>
          <w:noProof/>
          <w:kern w:val="2"/>
          <w:sz w:val="28"/>
          <w:szCs w:val="28"/>
          <w14:ligatures w14:val="standardContextual"/>
        </w:rPr>
      </w:pPr>
      <w:hyperlink w:anchor="_Toc211446136" w:history="1">
        <w:r w:rsidRPr="00E3007A">
          <w:rPr>
            <w:rStyle w:val="Hyperlink"/>
            <w:noProof/>
            <w:sz w:val="28"/>
            <w:szCs w:val="28"/>
          </w:rPr>
          <w:t>4.1.11</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Chuyển văn bản hàng loạt</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_Toc211446136 \h </w:instrText>
        </w:r>
        <w:r w:rsidRPr="00E3007A">
          <w:rPr>
            <w:noProof/>
            <w:webHidden/>
            <w:sz w:val="28"/>
            <w:szCs w:val="28"/>
          </w:rPr>
        </w:r>
        <w:r w:rsidRPr="00E3007A">
          <w:rPr>
            <w:noProof/>
            <w:webHidden/>
            <w:sz w:val="28"/>
            <w:szCs w:val="28"/>
          </w:rPr>
          <w:fldChar w:fldCharType="separate"/>
        </w:r>
        <w:r w:rsidRPr="00E3007A">
          <w:rPr>
            <w:noProof/>
            <w:webHidden/>
            <w:sz w:val="28"/>
            <w:szCs w:val="28"/>
          </w:rPr>
          <w:t>35</w:t>
        </w:r>
        <w:r w:rsidRPr="00E3007A">
          <w:rPr>
            <w:noProof/>
            <w:webHidden/>
            <w:sz w:val="28"/>
            <w:szCs w:val="28"/>
          </w:rPr>
          <w:fldChar w:fldCharType="end"/>
        </w:r>
      </w:hyperlink>
    </w:p>
    <w:p w14:paraId="1C503117" w14:textId="1F77DE01" w:rsidR="004B217A" w:rsidRPr="00E3007A" w:rsidRDefault="004B217A">
      <w:pPr>
        <w:pStyle w:val="TOC3"/>
        <w:tabs>
          <w:tab w:val="left" w:pos="1400"/>
        </w:tabs>
        <w:rPr>
          <w:rFonts w:asciiTheme="minorHAnsi" w:eastAsiaTheme="minorEastAsia" w:hAnsiTheme="minorHAnsi" w:cstheme="minorBidi"/>
          <w:i w:val="0"/>
          <w:iCs w:val="0"/>
          <w:noProof/>
          <w:kern w:val="2"/>
          <w:sz w:val="28"/>
          <w:szCs w:val="28"/>
          <w14:ligatures w14:val="standardContextual"/>
        </w:rPr>
      </w:pPr>
      <w:hyperlink w:anchor="_Toc211446137" w:history="1">
        <w:r w:rsidRPr="00E3007A">
          <w:rPr>
            <w:rStyle w:val="Hyperlink"/>
            <w:noProof/>
            <w:sz w:val="28"/>
            <w:szCs w:val="28"/>
          </w:rPr>
          <w:t>4.1.12</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Tick chọn “Đã đọc” văn bản hàng loạt</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_Toc211446137 \h </w:instrText>
        </w:r>
        <w:r w:rsidRPr="00E3007A">
          <w:rPr>
            <w:noProof/>
            <w:webHidden/>
            <w:sz w:val="28"/>
            <w:szCs w:val="28"/>
          </w:rPr>
        </w:r>
        <w:r w:rsidRPr="00E3007A">
          <w:rPr>
            <w:noProof/>
            <w:webHidden/>
            <w:sz w:val="28"/>
            <w:szCs w:val="28"/>
          </w:rPr>
          <w:fldChar w:fldCharType="separate"/>
        </w:r>
        <w:r w:rsidRPr="00E3007A">
          <w:rPr>
            <w:noProof/>
            <w:webHidden/>
            <w:sz w:val="28"/>
            <w:szCs w:val="28"/>
          </w:rPr>
          <w:t>37</w:t>
        </w:r>
        <w:r w:rsidRPr="00E3007A">
          <w:rPr>
            <w:noProof/>
            <w:webHidden/>
            <w:sz w:val="28"/>
            <w:szCs w:val="28"/>
          </w:rPr>
          <w:fldChar w:fldCharType="end"/>
        </w:r>
      </w:hyperlink>
    </w:p>
    <w:p w14:paraId="4B78135A" w14:textId="2D7E67DD" w:rsidR="004B217A" w:rsidRPr="00E3007A" w:rsidRDefault="004B217A">
      <w:pPr>
        <w:pStyle w:val="TOC3"/>
        <w:tabs>
          <w:tab w:val="left" w:pos="1400"/>
        </w:tabs>
        <w:rPr>
          <w:rFonts w:asciiTheme="minorHAnsi" w:eastAsiaTheme="minorEastAsia" w:hAnsiTheme="minorHAnsi" w:cstheme="minorBidi"/>
          <w:i w:val="0"/>
          <w:iCs w:val="0"/>
          <w:noProof/>
          <w:kern w:val="2"/>
          <w:sz w:val="28"/>
          <w:szCs w:val="28"/>
          <w14:ligatures w14:val="standardContextual"/>
        </w:rPr>
      </w:pPr>
      <w:hyperlink w:anchor="_Toc211446138" w:history="1">
        <w:r w:rsidRPr="00E3007A">
          <w:rPr>
            <w:rStyle w:val="Hyperlink"/>
            <w:noProof/>
            <w:sz w:val="28"/>
            <w:szCs w:val="28"/>
          </w:rPr>
          <w:t>4.1.13</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Tick chọn “Chưa đọc” văn bản hàng loạt</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_Toc211446138 \h </w:instrText>
        </w:r>
        <w:r w:rsidRPr="00E3007A">
          <w:rPr>
            <w:noProof/>
            <w:webHidden/>
            <w:sz w:val="28"/>
            <w:szCs w:val="28"/>
          </w:rPr>
        </w:r>
        <w:r w:rsidRPr="00E3007A">
          <w:rPr>
            <w:noProof/>
            <w:webHidden/>
            <w:sz w:val="28"/>
            <w:szCs w:val="28"/>
          </w:rPr>
          <w:fldChar w:fldCharType="separate"/>
        </w:r>
        <w:r w:rsidRPr="00E3007A">
          <w:rPr>
            <w:noProof/>
            <w:webHidden/>
            <w:sz w:val="28"/>
            <w:szCs w:val="28"/>
          </w:rPr>
          <w:t>37</w:t>
        </w:r>
        <w:r w:rsidRPr="00E3007A">
          <w:rPr>
            <w:noProof/>
            <w:webHidden/>
            <w:sz w:val="28"/>
            <w:szCs w:val="28"/>
          </w:rPr>
          <w:fldChar w:fldCharType="end"/>
        </w:r>
      </w:hyperlink>
    </w:p>
    <w:p w14:paraId="588B2EEC" w14:textId="30549A81" w:rsidR="004B217A" w:rsidRPr="00E3007A" w:rsidRDefault="004B217A">
      <w:pPr>
        <w:pStyle w:val="TOC2"/>
        <w:rPr>
          <w:rFonts w:asciiTheme="minorHAnsi" w:eastAsiaTheme="minorEastAsia" w:hAnsiTheme="minorHAnsi" w:cstheme="minorBidi"/>
          <w:kern w:val="2"/>
          <w:sz w:val="28"/>
          <w:szCs w:val="28"/>
          <w14:ligatures w14:val="standardContextual"/>
        </w:rPr>
      </w:pPr>
      <w:hyperlink w:anchor="_Toc211446139" w:history="1">
        <w:r w:rsidRPr="00E3007A">
          <w:rPr>
            <w:rStyle w:val="Hyperlink"/>
            <w:sz w:val="28"/>
            <w:szCs w:val="28"/>
          </w:rPr>
          <w:t>4.2 Văn bản Đã xử lý</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_Toc211446139 \h </w:instrText>
        </w:r>
        <w:r w:rsidRPr="00E3007A">
          <w:rPr>
            <w:webHidden/>
            <w:sz w:val="28"/>
            <w:szCs w:val="28"/>
          </w:rPr>
        </w:r>
        <w:r w:rsidRPr="00E3007A">
          <w:rPr>
            <w:webHidden/>
            <w:sz w:val="28"/>
            <w:szCs w:val="28"/>
          </w:rPr>
          <w:fldChar w:fldCharType="separate"/>
        </w:r>
        <w:r w:rsidRPr="00E3007A">
          <w:rPr>
            <w:webHidden/>
            <w:sz w:val="28"/>
            <w:szCs w:val="28"/>
          </w:rPr>
          <w:t>38</w:t>
        </w:r>
        <w:r w:rsidRPr="00E3007A">
          <w:rPr>
            <w:webHidden/>
            <w:sz w:val="28"/>
            <w:szCs w:val="28"/>
          </w:rPr>
          <w:fldChar w:fldCharType="end"/>
        </w:r>
      </w:hyperlink>
    </w:p>
    <w:p w14:paraId="6E93FBA8" w14:textId="0BA0217F"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42" w:history="1">
        <w:r w:rsidRPr="00E3007A">
          <w:rPr>
            <w:rStyle w:val="Hyperlink"/>
            <w:noProof/>
            <w:sz w:val="28"/>
            <w:szCs w:val="28"/>
          </w:rPr>
          <w:t>4.2.1</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Xem danh sách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_Toc211446142 \h </w:instrText>
        </w:r>
        <w:r w:rsidRPr="00E3007A">
          <w:rPr>
            <w:noProof/>
            <w:webHidden/>
            <w:sz w:val="28"/>
            <w:szCs w:val="28"/>
          </w:rPr>
        </w:r>
        <w:r w:rsidRPr="00E3007A">
          <w:rPr>
            <w:noProof/>
            <w:webHidden/>
            <w:sz w:val="28"/>
            <w:szCs w:val="28"/>
          </w:rPr>
          <w:fldChar w:fldCharType="separate"/>
        </w:r>
        <w:r w:rsidRPr="00E3007A">
          <w:rPr>
            <w:noProof/>
            <w:webHidden/>
            <w:sz w:val="28"/>
            <w:szCs w:val="28"/>
          </w:rPr>
          <w:t>38</w:t>
        </w:r>
        <w:r w:rsidRPr="00E3007A">
          <w:rPr>
            <w:noProof/>
            <w:webHidden/>
            <w:sz w:val="28"/>
            <w:szCs w:val="28"/>
          </w:rPr>
          <w:fldChar w:fldCharType="end"/>
        </w:r>
      </w:hyperlink>
    </w:p>
    <w:p w14:paraId="3E2A59C3" w14:textId="23BDAE1F"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43" w:history="1">
        <w:r w:rsidRPr="00E3007A">
          <w:rPr>
            <w:rStyle w:val="Hyperlink"/>
            <w:noProof/>
            <w:sz w:val="28"/>
            <w:szCs w:val="28"/>
          </w:rPr>
          <w:t>4.2.2</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Tìm kiếm</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_Toc211446143 \h </w:instrText>
        </w:r>
        <w:r w:rsidRPr="00E3007A">
          <w:rPr>
            <w:noProof/>
            <w:webHidden/>
            <w:sz w:val="28"/>
            <w:szCs w:val="28"/>
          </w:rPr>
        </w:r>
        <w:r w:rsidRPr="00E3007A">
          <w:rPr>
            <w:noProof/>
            <w:webHidden/>
            <w:sz w:val="28"/>
            <w:szCs w:val="28"/>
          </w:rPr>
          <w:fldChar w:fldCharType="separate"/>
        </w:r>
        <w:r w:rsidRPr="00E3007A">
          <w:rPr>
            <w:noProof/>
            <w:webHidden/>
            <w:sz w:val="28"/>
            <w:szCs w:val="28"/>
          </w:rPr>
          <w:t>39</w:t>
        </w:r>
        <w:r w:rsidRPr="00E3007A">
          <w:rPr>
            <w:noProof/>
            <w:webHidden/>
            <w:sz w:val="28"/>
            <w:szCs w:val="28"/>
          </w:rPr>
          <w:fldChar w:fldCharType="end"/>
        </w:r>
      </w:hyperlink>
    </w:p>
    <w:p w14:paraId="79C25FE2" w14:textId="73BDC2B8"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44" w:history="1">
        <w:r w:rsidRPr="00E3007A">
          <w:rPr>
            <w:rStyle w:val="Hyperlink"/>
            <w:noProof/>
            <w:sz w:val="28"/>
            <w:szCs w:val="28"/>
          </w:rPr>
          <w:t>4.2.3</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Tìm kiếm nâng cao</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_Toc211446144 \h </w:instrText>
        </w:r>
        <w:r w:rsidRPr="00E3007A">
          <w:rPr>
            <w:noProof/>
            <w:webHidden/>
            <w:sz w:val="28"/>
            <w:szCs w:val="28"/>
          </w:rPr>
        </w:r>
        <w:r w:rsidRPr="00E3007A">
          <w:rPr>
            <w:noProof/>
            <w:webHidden/>
            <w:sz w:val="28"/>
            <w:szCs w:val="28"/>
          </w:rPr>
          <w:fldChar w:fldCharType="separate"/>
        </w:r>
        <w:r w:rsidRPr="00E3007A">
          <w:rPr>
            <w:noProof/>
            <w:webHidden/>
            <w:sz w:val="28"/>
            <w:szCs w:val="28"/>
          </w:rPr>
          <w:t>40</w:t>
        </w:r>
        <w:r w:rsidRPr="00E3007A">
          <w:rPr>
            <w:noProof/>
            <w:webHidden/>
            <w:sz w:val="28"/>
            <w:szCs w:val="28"/>
          </w:rPr>
          <w:fldChar w:fldCharType="end"/>
        </w:r>
      </w:hyperlink>
    </w:p>
    <w:p w14:paraId="30E55D55" w14:textId="33AA648F"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45" w:history="1">
        <w:r w:rsidRPr="00E3007A">
          <w:rPr>
            <w:rStyle w:val="Hyperlink"/>
            <w:noProof/>
            <w:sz w:val="28"/>
            <w:szCs w:val="28"/>
          </w:rPr>
          <w:t>4.2.4</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Xem chi tiết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_Toc211446145 \h </w:instrText>
        </w:r>
        <w:r w:rsidRPr="00E3007A">
          <w:rPr>
            <w:noProof/>
            <w:webHidden/>
            <w:sz w:val="28"/>
            <w:szCs w:val="28"/>
          </w:rPr>
        </w:r>
        <w:r w:rsidRPr="00E3007A">
          <w:rPr>
            <w:noProof/>
            <w:webHidden/>
            <w:sz w:val="28"/>
            <w:szCs w:val="28"/>
          </w:rPr>
          <w:fldChar w:fldCharType="separate"/>
        </w:r>
        <w:r w:rsidRPr="00E3007A">
          <w:rPr>
            <w:noProof/>
            <w:webHidden/>
            <w:sz w:val="28"/>
            <w:szCs w:val="28"/>
          </w:rPr>
          <w:t>41</w:t>
        </w:r>
        <w:r w:rsidRPr="00E3007A">
          <w:rPr>
            <w:noProof/>
            <w:webHidden/>
            <w:sz w:val="28"/>
            <w:szCs w:val="28"/>
          </w:rPr>
          <w:fldChar w:fldCharType="end"/>
        </w:r>
      </w:hyperlink>
    </w:p>
    <w:p w14:paraId="6A3A6602" w14:textId="01FCB1A4"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46" w:history="1">
        <w:r w:rsidRPr="00E3007A">
          <w:rPr>
            <w:rStyle w:val="Hyperlink"/>
            <w:noProof/>
            <w:sz w:val="28"/>
            <w:szCs w:val="28"/>
          </w:rPr>
          <w:t>4.2.4.1</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Chuyển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_Toc211446146 \h </w:instrText>
        </w:r>
        <w:r w:rsidRPr="00E3007A">
          <w:rPr>
            <w:noProof/>
            <w:webHidden/>
            <w:sz w:val="28"/>
            <w:szCs w:val="28"/>
          </w:rPr>
        </w:r>
        <w:r w:rsidRPr="00E3007A">
          <w:rPr>
            <w:noProof/>
            <w:webHidden/>
            <w:sz w:val="28"/>
            <w:szCs w:val="28"/>
          </w:rPr>
          <w:fldChar w:fldCharType="separate"/>
        </w:r>
        <w:r w:rsidRPr="00E3007A">
          <w:rPr>
            <w:noProof/>
            <w:webHidden/>
            <w:sz w:val="28"/>
            <w:szCs w:val="28"/>
          </w:rPr>
          <w:t>42</w:t>
        </w:r>
        <w:r w:rsidRPr="00E3007A">
          <w:rPr>
            <w:noProof/>
            <w:webHidden/>
            <w:sz w:val="28"/>
            <w:szCs w:val="28"/>
          </w:rPr>
          <w:fldChar w:fldCharType="end"/>
        </w:r>
      </w:hyperlink>
    </w:p>
    <w:p w14:paraId="5D685CA7" w14:textId="2E4E8238"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47" w:history="1">
        <w:r w:rsidRPr="00E3007A">
          <w:rPr>
            <w:rStyle w:val="Hyperlink"/>
            <w:noProof/>
            <w:sz w:val="28"/>
            <w:szCs w:val="28"/>
          </w:rPr>
          <w:t>4.2.4.2</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Xem luân chuyển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_Toc211446147 \h </w:instrText>
        </w:r>
        <w:r w:rsidRPr="00E3007A">
          <w:rPr>
            <w:noProof/>
            <w:webHidden/>
            <w:sz w:val="28"/>
            <w:szCs w:val="28"/>
          </w:rPr>
        </w:r>
        <w:r w:rsidRPr="00E3007A">
          <w:rPr>
            <w:noProof/>
            <w:webHidden/>
            <w:sz w:val="28"/>
            <w:szCs w:val="28"/>
          </w:rPr>
          <w:fldChar w:fldCharType="separate"/>
        </w:r>
        <w:r w:rsidRPr="00E3007A">
          <w:rPr>
            <w:noProof/>
            <w:webHidden/>
            <w:sz w:val="28"/>
            <w:szCs w:val="28"/>
          </w:rPr>
          <w:t>44</w:t>
        </w:r>
        <w:r w:rsidRPr="00E3007A">
          <w:rPr>
            <w:noProof/>
            <w:webHidden/>
            <w:sz w:val="28"/>
            <w:szCs w:val="28"/>
          </w:rPr>
          <w:fldChar w:fldCharType="end"/>
        </w:r>
      </w:hyperlink>
    </w:p>
    <w:p w14:paraId="07B74B29" w14:textId="63D4EBD6"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48" w:history="1">
        <w:r w:rsidRPr="00E3007A">
          <w:rPr>
            <w:rStyle w:val="Hyperlink"/>
            <w:noProof/>
            <w:sz w:val="28"/>
            <w:szCs w:val="28"/>
          </w:rPr>
          <w:t>4.2.4.3</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Hoàn thành</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_Toc211446148 \h </w:instrText>
        </w:r>
        <w:r w:rsidRPr="00E3007A">
          <w:rPr>
            <w:noProof/>
            <w:webHidden/>
            <w:sz w:val="28"/>
            <w:szCs w:val="28"/>
          </w:rPr>
        </w:r>
        <w:r w:rsidRPr="00E3007A">
          <w:rPr>
            <w:noProof/>
            <w:webHidden/>
            <w:sz w:val="28"/>
            <w:szCs w:val="28"/>
          </w:rPr>
          <w:fldChar w:fldCharType="separate"/>
        </w:r>
        <w:r w:rsidRPr="00E3007A">
          <w:rPr>
            <w:noProof/>
            <w:webHidden/>
            <w:sz w:val="28"/>
            <w:szCs w:val="28"/>
          </w:rPr>
          <w:t>46</w:t>
        </w:r>
        <w:r w:rsidRPr="00E3007A">
          <w:rPr>
            <w:noProof/>
            <w:webHidden/>
            <w:sz w:val="28"/>
            <w:szCs w:val="28"/>
          </w:rPr>
          <w:fldChar w:fldCharType="end"/>
        </w:r>
      </w:hyperlink>
    </w:p>
    <w:p w14:paraId="1DCB2B3B" w14:textId="1251D625"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49" w:history="1">
        <w:r w:rsidRPr="00E3007A">
          <w:rPr>
            <w:rStyle w:val="Hyperlink"/>
            <w:noProof/>
            <w:sz w:val="28"/>
            <w:szCs w:val="28"/>
          </w:rPr>
          <w:t>4.2.4.4</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Biểu đồ xử lý</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_Toc211446149 \h </w:instrText>
        </w:r>
        <w:r w:rsidRPr="00E3007A">
          <w:rPr>
            <w:noProof/>
            <w:webHidden/>
            <w:sz w:val="28"/>
            <w:szCs w:val="28"/>
          </w:rPr>
        </w:r>
        <w:r w:rsidRPr="00E3007A">
          <w:rPr>
            <w:noProof/>
            <w:webHidden/>
            <w:sz w:val="28"/>
            <w:szCs w:val="28"/>
          </w:rPr>
          <w:fldChar w:fldCharType="separate"/>
        </w:r>
        <w:r w:rsidRPr="00E3007A">
          <w:rPr>
            <w:noProof/>
            <w:webHidden/>
            <w:sz w:val="28"/>
            <w:szCs w:val="28"/>
          </w:rPr>
          <w:t>47</w:t>
        </w:r>
        <w:r w:rsidRPr="00E3007A">
          <w:rPr>
            <w:noProof/>
            <w:webHidden/>
            <w:sz w:val="28"/>
            <w:szCs w:val="28"/>
          </w:rPr>
          <w:fldChar w:fldCharType="end"/>
        </w:r>
      </w:hyperlink>
    </w:p>
    <w:p w14:paraId="164626EA" w14:textId="1BC8261E"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50" w:history="1">
        <w:r w:rsidRPr="00E3007A">
          <w:rPr>
            <w:rStyle w:val="Hyperlink"/>
            <w:noProof/>
            <w:sz w:val="28"/>
            <w:szCs w:val="28"/>
          </w:rPr>
          <w:t>4.2.4.5</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Lưu tài liệu cá nhân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_Toc211446150 \h </w:instrText>
        </w:r>
        <w:r w:rsidRPr="00E3007A">
          <w:rPr>
            <w:noProof/>
            <w:webHidden/>
            <w:sz w:val="28"/>
            <w:szCs w:val="28"/>
          </w:rPr>
        </w:r>
        <w:r w:rsidRPr="00E3007A">
          <w:rPr>
            <w:noProof/>
            <w:webHidden/>
            <w:sz w:val="28"/>
            <w:szCs w:val="28"/>
          </w:rPr>
          <w:fldChar w:fldCharType="separate"/>
        </w:r>
        <w:r w:rsidRPr="00E3007A">
          <w:rPr>
            <w:noProof/>
            <w:webHidden/>
            <w:sz w:val="28"/>
            <w:szCs w:val="28"/>
          </w:rPr>
          <w:t>49</w:t>
        </w:r>
        <w:r w:rsidRPr="00E3007A">
          <w:rPr>
            <w:noProof/>
            <w:webHidden/>
            <w:sz w:val="28"/>
            <w:szCs w:val="28"/>
          </w:rPr>
          <w:fldChar w:fldCharType="end"/>
        </w:r>
      </w:hyperlink>
    </w:p>
    <w:p w14:paraId="1C4FA67E" w14:textId="6CF1696C"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51" w:history="1">
        <w:r w:rsidRPr="00E3007A">
          <w:rPr>
            <w:rStyle w:val="Hyperlink"/>
            <w:noProof/>
            <w:sz w:val="28"/>
            <w:szCs w:val="28"/>
          </w:rPr>
          <w:t>4.2.4.6</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Đọc và tải file</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_Toc211446151 \h </w:instrText>
        </w:r>
        <w:r w:rsidRPr="00E3007A">
          <w:rPr>
            <w:noProof/>
            <w:webHidden/>
            <w:sz w:val="28"/>
            <w:szCs w:val="28"/>
          </w:rPr>
        </w:r>
        <w:r w:rsidRPr="00E3007A">
          <w:rPr>
            <w:noProof/>
            <w:webHidden/>
            <w:sz w:val="28"/>
            <w:szCs w:val="28"/>
          </w:rPr>
          <w:fldChar w:fldCharType="separate"/>
        </w:r>
        <w:r w:rsidRPr="00E3007A">
          <w:rPr>
            <w:noProof/>
            <w:webHidden/>
            <w:sz w:val="28"/>
            <w:szCs w:val="28"/>
          </w:rPr>
          <w:t>51</w:t>
        </w:r>
        <w:r w:rsidRPr="00E3007A">
          <w:rPr>
            <w:noProof/>
            <w:webHidden/>
            <w:sz w:val="28"/>
            <w:szCs w:val="28"/>
          </w:rPr>
          <w:fldChar w:fldCharType="end"/>
        </w:r>
      </w:hyperlink>
    </w:p>
    <w:p w14:paraId="36B2EE31" w14:textId="63522EFC"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52" w:history="1">
        <w:r w:rsidRPr="00E3007A">
          <w:rPr>
            <w:rStyle w:val="Hyperlink"/>
            <w:noProof/>
            <w:sz w:val="28"/>
            <w:szCs w:val="28"/>
          </w:rPr>
          <w:t>4.2.4.1</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Tạo dự thảo</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_Toc211446152 \h </w:instrText>
        </w:r>
        <w:r w:rsidRPr="00E3007A">
          <w:rPr>
            <w:noProof/>
            <w:webHidden/>
            <w:sz w:val="28"/>
            <w:szCs w:val="28"/>
          </w:rPr>
        </w:r>
        <w:r w:rsidRPr="00E3007A">
          <w:rPr>
            <w:noProof/>
            <w:webHidden/>
            <w:sz w:val="28"/>
            <w:szCs w:val="28"/>
          </w:rPr>
          <w:fldChar w:fldCharType="separate"/>
        </w:r>
        <w:r w:rsidRPr="00E3007A">
          <w:rPr>
            <w:noProof/>
            <w:webHidden/>
            <w:sz w:val="28"/>
            <w:szCs w:val="28"/>
          </w:rPr>
          <w:t>52</w:t>
        </w:r>
        <w:r w:rsidRPr="00E3007A">
          <w:rPr>
            <w:noProof/>
            <w:webHidden/>
            <w:sz w:val="28"/>
            <w:szCs w:val="28"/>
          </w:rPr>
          <w:fldChar w:fldCharType="end"/>
        </w:r>
      </w:hyperlink>
    </w:p>
    <w:p w14:paraId="09688D0B" w14:textId="7E92B1B9"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53" w:history="1">
        <w:r w:rsidRPr="00E3007A">
          <w:rPr>
            <w:rStyle w:val="Hyperlink"/>
            <w:noProof/>
            <w:sz w:val="28"/>
            <w:szCs w:val="28"/>
          </w:rPr>
          <w:t>4.2.4.2</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Tạo lịch họp</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_Toc211446153 \h </w:instrText>
        </w:r>
        <w:r w:rsidRPr="00E3007A">
          <w:rPr>
            <w:noProof/>
            <w:webHidden/>
            <w:sz w:val="28"/>
            <w:szCs w:val="28"/>
          </w:rPr>
        </w:r>
        <w:r w:rsidRPr="00E3007A">
          <w:rPr>
            <w:noProof/>
            <w:webHidden/>
            <w:sz w:val="28"/>
            <w:szCs w:val="28"/>
          </w:rPr>
          <w:fldChar w:fldCharType="separate"/>
        </w:r>
        <w:r w:rsidRPr="00E3007A">
          <w:rPr>
            <w:noProof/>
            <w:webHidden/>
            <w:sz w:val="28"/>
            <w:szCs w:val="28"/>
          </w:rPr>
          <w:t>52</w:t>
        </w:r>
        <w:r w:rsidRPr="00E3007A">
          <w:rPr>
            <w:noProof/>
            <w:webHidden/>
            <w:sz w:val="28"/>
            <w:szCs w:val="28"/>
          </w:rPr>
          <w:fldChar w:fldCharType="end"/>
        </w:r>
      </w:hyperlink>
    </w:p>
    <w:p w14:paraId="0AF79E2A" w14:textId="3DB9C40A"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54" w:history="1">
        <w:r w:rsidRPr="00E3007A">
          <w:rPr>
            <w:rStyle w:val="Hyperlink"/>
            <w:noProof/>
            <w:sz w:val="28"/>
            <w:szCs w:val="28"/>
          </w:rPr>
          <w:t>4.2.4.3</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Ghi chú</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_Toc211446154 \h </w:instrText>
        </w:r>
        <w:r w:rsidRPr="00E3007A">
          <w:rPr>
            <w:noProof/>
            <w:webHidden/>
            <w:sz w:val="28"/>
            <w:szCs w:val="28"/>
          </w:rPr>
        </w:r>
        <w:r w:rsidRPr="00E3007A">
          <w:rPr>
            <w:noProof/>
            <w:webHidden/>
            <w:sz w:val="28"/>
            <w:szCs w:val="28"/>
          </w:rPr>
          <w:fldChar w:fldCharType="separate"/>
        </w:r>
        <w:r w:rsidRPr="00E3007A">
          <w:rPr>
            <w:noProof/>
            <w:webHidden/>
            <w:sz w:val="28"/>
            <w:szCs w:val="28"/>
          </w:rPr>
          <w:t>53</w:t>
        </w:r>
        <w:r w:rsidRPr="00E3007A">
          <w:rPr>
            <w:noProof/>
            <w:webHidden/>
            <w:sz w:val="28"/>
            <w:szCs w:val="28"/>
          </w:rPr>
          <w:fldChar w:fldCharType="end"/>
        </w:r>
      </w:hyperlink>
    </w:p>
    <w:p w14:paraId="587B6974" w14:textId="65A1F497"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55" w:history="1">
        <w:r w:rsidRPr="00E3007A">
          <w:rPr>
            <w:rStyle w:val="Hyperlink"/>
            <w:noProof/>
            <w:sz w:val="28"/>
            <w:szCs w:val="28"/>
          </w:rPr>
          <w:t>4.2.4.4</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Tạo phiếu trình</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_Toc211446155 \h </w:instrText>
        </w:r>
        <w:r w:rsidRPr="00E3007A">
          <w:rPr>
            <w:noProof/>
            <w:webHidden/>
            <w:sz w:val="28"/>
            <w:szCs w:val="28"/>
          </w:rPr>
        </w:r>
        <w:r w:rsidRPr="00E3007A">
          <w:rPr>
            <w:noProof/>
            <w:webHidden/>
            <w:sz w:val="28"/>
            <w:szCs w:val="28"/>
          </w:rPr>
          <w:fldChar w:fldCharType="separate"/>
        </w:r>
        <w:r w:rsidRPr="00E3007A">
          <w:rPr>
            <w:noProof/>
            <w:webHidden/>
            <w:sz w:val="28"/>
            <w:szCs w:val="28"/>
          </w:rPr>
          <w:t>54</w:t>
        </w:r>
        <w:r w:rsidRPr="00E3007A">
          <w:rPr>
            <w:noProof/>
            <w:webHidden/>
            <w:sz w:val="28"/>
            <w:szCs w:val="28"/>
          </w:rPr>
          <w:fldChar w:fldCharType="end"/>
        </w:r>
      </w:hyperlink>
    </w:p>
    <w:p w14:paraId="118969D3" w14:textId="257EB84F"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56" w:history="1">
        <w:r w:rsidRPr="00E3007A">
          <w:rPr>
            <w:rStyle w:val="Hyperlink"/>
            <w:noProof/>
            <w:sz w:val="28"/>
            <w:szCs w:val="28"/>
          </w:rPr>
          <w:t>4.2.4.1</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Lưu vào hồ sơ</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_Toc211446156 \h </w:instrText>
        </w:r>
        <w:r w:rsidRPr="00E3007A">
          <w:rPr>
            <w:noProof/>
            <w:webHidden/>
            <w:sz w:val="28"/>
            <w:szCs w:val="28"/>
          </w:rPr>
        </w:r>
        <w:r w:rsidRPr="00E3007A">
          <w:rPr>
            <w:noProof/>
            <w:webHidden/>
            <w:sz w:val="28"/>
            <w:szCs w:val="28"/>
          </w:rPr>
          <w:fldChar w:fldCharType="separate"/>
        </w:r>
        <w:r w:rsidRPr="00E3007A">
          <w:rPr>
            <w:noProof/>
            <w:webHidden/>
            <w:sz w:val="28"/>
            <w:szCs w:val="28"/>
          </w:rPr>
          <w:t>55</w:t>
        </w:r>
        <w:r w:rsidRPr="00E3007A">
          <w:rPr>
            <w:noProof/>
            <w:webHidden/>
            <w:sz w:val="28"/>
            <w:szCs w:val="28"/>
          </w:rPr>
          <w:fldChar w:fldCharType="end"/>
        </w:r>
      </w:hyperlink>
    </w:p>
    <w:p w14:paraId="5FAD7F98" w14:textId="638D07EF"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57" w:history="1">
        <w:r w:rsidRPr="00E3007A">
          <w:rPr>
            <w:rStyle w:val="Hyperlink"/>
            <w:noProof/>
            <w:sz w:val="28"/>
            <w:szCs w:val="28"/>
          </w:rPr>
          <w:t>4.2.4.2</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Bổ sung thông tin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_Toc211446157 \h </w:instrText>
        </w:r>
        <w:r w:rsidRPr="00E3007A">
          <w:rPr>
            <w:noProof/>
            <w:webHidden/>
            <w:sz w:val="28"/>
            <w:szCs w:val="28"/>
          </w:rPr>
        </w:r>
        <w:r w:rsidRPr="00E3007A">
          <w:rPr>
            <w:noProof/>
            <w:webHidden/>
            <w:sz w:val="28"/>
            <w:szCs w:val="28"/>
          </w:rPr>
          <w:fldChar w:fldCharType="separate"/>
        </w:r>
        <w:r w:rsidRPr="00E3007A">
          <w:rPr>
            <w:noProof/>
            <w:webHidden/>
            <w:sz w:val="28"/>
            <w:szCs w:val="28"/>
          </w:rPr>
          <w:t>55</w:t>
        </w:r>
        <w:r w:rsidRPr="00E3007A">
          <w:rPr>
            <w:noProof/>
            <w:webHidden/>
            <w:sz w:val="28"/>
            <w:szCs w:val="28"/>
          </w:rPr>
          <w:fldChar w:fldCharType="end"/>
        </w:r>
      </w:hyperlink>
    </w:p>
    <w:p w14:paraId="1E04D00C" w14:textId="36826618"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58" w:history="1">
        <w:r w:rsidRPr="00E3007A">
          <w:rPr>
            <w:rStyle w:val="Hyperlink"/>
            <w:noProof/>
            <w:sz w:val="28"/>
            <w:szCs w:val="28"/>
          </w:rPr>
          <w:t>4.2.5</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Lưu văn bản vào hồ sơ</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_Toc211446158 \h </w:instrText>
        </w:r>
        <w:r w:rsidRPr="00E3007A">
          <w:rPr>
            <w:noProof/>
            <w:webHidden/>
            <w:sz w:val="28"/>
            <w:szCs w:val="28"/>
          </w:rPr>
        </w:r>
        <w:r w:rsidRPr="00E3007A">
          <w:rPr>
            <w:noProof/>
            <w:webHidden/>
            <w:sz w:val="28"/>
            <w:szCs w:val="28"/>
          </w:rPr>
          <w:fldChar w:fldCharType="separate"/>
        </w:r>
        <w:r w:rsidRPr="00E3007A">
          <w:rPr>
            <w:noProof/>
            <w:webHidden/>
            <w:sz w:val="28"/>
            <w:szCs w:val="28"/>
          </w:rPr>
          <w:t>56</w:t>
        </w:r>
        <w:r w:rsidRPr="00E3007A">
          <w:rPr>
            <w:noProof/>
            <w:webHidden/>
            <w:sz w:val="28"/>
            <w:szCs w:val="28"/>
          </w:rPr>
          <w:fldChar w:fldCharType="end"/>
        </w:r>
      </w:hyperlink>
    </w:p>
    <w:p w14:paraId="39AE306E" w14:textId="0B2271DC"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59" w:history="1">
        <w:r w:rsidRPr="00E3007A">
          <w:rPr>
            <w:rStyle w:val="Hyperlink"/>
            <w:noProof/>
            <w:sz w:val="28"/>
            <w:szCs w:val="28"/>
          </w:rPr>
          <w:t>4.2.6</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Xuất báo cáo</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_Toc211446159 \h </w:instrText>
        </w:r>
        <w:r w:rsidRPr="00E3007A">
          <w:rPr>
            <w:noProof/>
            <w:webHidden/>
            <w:sz w:val="28"/>
            <w:szCs w:val="28"/>
          </w:rPr>
        </w:r>
        <w:r w:rsidRPr="00E3007A">
          <w:rPr>
            <w:noProof/>
            <w:webHidden/>
            <w:sz w:val="28"/>
            <w:szCs w:val="28"/>
          </w:rPr>
          <w:fldChar w:fldCharType="separate"/>
        </w:r>
        <w:r w:rsidRPr="00E3007A">
          <w:rPr>
            <w:noProof/>
            <w:webHidden/>
            <w:sz w:val="28"/>
            <w:szCs w:val="28"/>
          </w:rPr>
          <w:t>58</w:t>
        </w:r>
        <w:r w:rsidRPr="00E3007A">
          <w:rPr>
            <w:noProof/>
            <w:webHidden/>
            <w:sz w:val="28"/>
            <w:szCs w:val="28"/>
          </w:rPr>
          <w:fldChar w:fldCharType="end"/>
        </w:r>
      </w:hyperlink>
    </w:p>
    <w:p w14:paraId="6A84BE28" w14:textId="3D5349CE"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60" w:history="1">
        <w:r w:rsidRPr="00E3007A">
          <w:rPr>
            <w:rStyle w:val="Hyperlink"/>
            <w:noProof/>
            <w:sz w:val="28"/>
            <w:szCs w:val="28"/>
          </w:rPr>
          <w:t>4.2.7</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Đọc và xem tài liệu</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_Toc211446160 \h </w:instrText>
        </w:r>
        <w:r w:rsidRPr="00E3007A">
          <w:rPr>
            <w:noProof/>
            <w:webHidden/>
            <w:sz w:val="28"/>
            <w:szCs w:val="28"/>
          </w:rPr>
        </w:r>
        <w:r w:rsidRPr="00E3007A">
          <w:rPr>
            <w:noProof/>
            <w:webHidden/>
            <w:sz w:val="28"/>
            <w:szCs w:val="28"/>
          </w:rPr>
          <w:fldChar w:fldCharType="separate"/>
        </w:r>
        <w:r w:rsidRPr="00E3007A">
          <w:rPr>
            <w:noProof/>
            <w:webHidden/>
            <w:sz w:val="28"/>
            <w:szCs w:val="28"/>
          </w:rPr>
          <w:t>59</w:t>
        </w:r>
        <w:r w:rsidRPr="00E3007A">
          <w:rPr>
            <w:noProof/>
            <w:webHidden/>
            <w:sz w:val="28"/>
            <w:szCs w:val="28"/>
          </w:rPr>
          <w:fldChar w:fldCharType="end"/>
        </w:r>
      </w:hyperlink>
    </w:p>
    <w:p w14:paraId="017FE857" w14:textId="0F322396"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61" w:history="1">
        <w:r w:rsidRPr="00E3007A">
          <w:rPr>
            <w:rStyle w:val="Hyperlink"/>
            <w:noProof/>
            <w:sz w:val="28"/>
            <w:szCs w:val="28"/>
          </w:rPr>
          <w:t>4.2.1</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Hoàn thành văn bản hàng loạt</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_Toc211446161 \h </w:instrText>
        </w:r>
        <w:r w:rsidRPr="00E3007A">
          <w:rPr>
            <w:noProof/>
            <w:webHidden/>
            <w:sz w:val="28"/>
            <w:szCs w:val="28"/>
          </w:rPr>
        </w:r>
        <w:r w:rsidRPr="00E3007A">
          <w:rPr>
            <w:noProof/>
            <w:webHidden/>
            <w:sz w:val="28"/>
            <w:szCs w:val="28"/>
          </w:rPr>
          <w:fldChar w:fldCharType="separate"/>
        </w:r>
        <w:r w:rsidRPr="00E3007A">
          <w:rPr>
            <w:noProof/>
            <w:webHidden/>
            <w:sz w:val="28"/>
            <w:szCs w:val="28"/>
          </w:rPr>
          <w:t>61</w:t>
        </w:r>
        <w:r w:rsidRPr="00E3007A">
          <w:rPr>
            <w:noProof/>
            <w:webHidden/>
            <w:sz w:val="28"/>
            <w:szCs w:val="28"/>
          </w:rPr>
          <w:fldChar w:fldCharType="end"/>
        </w:r>
      </w:hyperlink>
    </w:p>
    <w:p w14:paraId="230102FC" w14:textId="40939BFB" w:rsidR="004B217A" w:rsidRPr="00E3007A" w:rsidRDefault="004B217A">
      <w:pPr>
        <w:pStyle w:val="TOC2"/>
        <w:rPr>
          <w:rFonts w:asciiTheme="minorHAnsi" w:eastAsiaTheme="minorEastAsia" w:hAnsiTheme="minorHAnsi" w:cstheme="minorBidi"/>
          <w:kern w:val="2"/>
          <w:sz w:val="28"/>
          <w:szCs w:val="28"/>
          <w14:ligatures w14:val="standardContextual"/>
        </w:rPr>
      </w:pPr>
      <w:hyperlink w:anchor="_Toc211446162" w:history="1">
        <w:r w:rsidRPr="00E3007A">
          <w:rPr>
            <w:rStyle w:val="Hyperlink"/>
            <w:sz w:val="28"/>
            <w:szCs w:val="28"/>
          </w:rPr>
          <w:t>4.3. Văn bản Đề nghị trả lại</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_Toc211446162 \h </w:instrText>
        </w:r>
        <w:r w:rsidRPr="00E3007A">
          <w:rPr>
            <w:webHidden/>
            <w:sz w:val="28"/>
            <w:szCs w:val="28"/>
          </w:rPr>
        </w:r>
        <w:r w:rsidRPr="00E3007A">
          <w:rPr>
            <w:webHidden/>
            <w:sz w:val="28"/>
            <w:szCs w:val="28"/>
          </w:rPr>
          <w:fldChar w:fldCharType="separate"/>
        </w:r>
        <w:r w:rsidRPr="00E3007A">
          <w:rPr>
            <w:webHidden/>
            <w:sz w:val="28"/>
            <w:szCs w:val="28"/>
          </w:rPr>
          <w:t>62</w:t>
        </w:r>
        <w:r w:rsidRPr="00E3007A">
          <w:rPr>
            <w:webHidden/>
            <w:sz w:val="28"/>
            <w:szCs w:val="28"/>
          </w:rPr>
          <w:fldChar w:fldCharType="end"/>
        </w:r>
      </w:hyperlink>
    </w:p>
    <w:p w14:paraId="78DC4BEB" w14:textId="49CE6378"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64" w:history="1">
        <w:r w:rsidRPr="00E3007A">
          <w:rPr>
            <w:rStyle w:val="Hyperlink"/>
            <w:noProof/>
            <w:sz w:val="28"/>
            <w:szCs w:val="28"/>
          </w:rPr>
          <w:t>4.3.1</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Xem danh sách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_Toc211446164 \h </w:instrText>
        </w:r>
        <w:r w:rsidRPr="00E3007A">
          <w:rPr>
            <w:noProof/>
            <w:webHidden/>
            <w:sz w:val="28"/>
            <w:szCs w:val="28"/>
          </w:rPr>
        </w:r>
        <w:r w:rsidRPr="00E3007A">
          <w:rPr>
            <w:noProof/>
            <w:webHidden/>
            <w:sz w:val="28"/>
            <w:szCs w:val="28"/>
          </w:rPr>
          <w:fldChar w:fldCharType="separate"/>
        </w:r>
        <w:r w:rsidRPr="00E3007A">
          <w:rPr>
            <w:noProof/>
            <w:webHidden/>
            <w:sz w:val="28"/>
            <w:szCs w:val="28"/>
          </w:rPr>
          <w:t>62</w:t>
        </w:r>
        <w:r w:rsidRPr="00E3007A">
          <w:rPr>
            <w:noProof/>
            <w:webHidden/>
            <w:sz w:val="28"/>
            <w:szCs w:val="28"/>
          </w:rPr>
          <w:fldChar w:fldCharType="end"/>
        </w:r>
      </w:hyperlink>
    </w:p>
    <w:p w14:paraId="365981ED" w14:textId="35B5EB28"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65" w:history="1">
        <w:r w:rsidRPr="00E3007A">
          <w:rPr>
            <w:rStyle w:val="Hyperlink"/>
            <w:noProof/>
            <w:sz w:val="28"/>
            <w:szCs w:val="28"/>
          </w:rPr>
          <w:t>4.3.2</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Tìm kiếm</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_Toc211446165 \h </w:instrText>
        </w:r>
        <w:r w:rsidRPr="00E3007A">
          <w:rPr>
            <w:noProof/>
            <w:webHidden/>
            <w:sz w:val="28"/>
            <w:szCs w:val="28"/>
          </w:rPr>
        </w:r>
        <w:r w:rsidRPr="00E3007A">
          <w:rPr>
            <w:noProof/>
            <w:webHidden/>
            <w:sz w:val="28"/>
            <w:szCs w:val="28"/>
          </w:rPr>
          <w:fldChar w:fldCharType="separate"/>
        </w:r>
        <w:r w:rsidRPr="00E3007A">
          <w:rPr>
            <w:noProof/>
            <w:webHidden/>
            <w:sz w:val="28"/>
            <w:szCs w:val="28"/>
          </w:rPr>
          <w:t>62</w:t>
        </w:r>
        <w:r w:rsidRPr="00E3007A">
          <w:rPr>
            <w:noProof/>
            <w:webHidden/>
            <w:sz w:val="28"/>
            <w:szCs w:val="28"/>
          </w:rPr>
          <w:fldChar w:fldCharType="end"/>
        </w:r>
      </w:hyperlink>
    </w:p>
    <w:p w14:paraId="22DA3399" w14:textId="09BD2731"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66" w:history="1">
        <w:r w:rsidRPr="00E3007A">
          <w:rPr>
            <w:rStyle w:val="Hyperlink"/>
            <w:noProof/>
            <w:sz w:val="28"/>
            <w:szCs w:val="28"/>
          </w:rPr>
          <w:t>4.3.3</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Tìm kiếm nâng cao</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_Toc211446166 \h </w:instrText>
        </w:r>
        <w:r w:rsidRPr="00E3007A">
          <w:rPr>
            <w:noProof/>
            <w:webHidden/>
            <w:sz w:val="28"/>
            <w:szCs w:val="28"/>
          </w:rPr>
        </w:r>
        <w:r w:rsidRPr="00E3007A">
          <w:rPr>
            <w:noProof/>
            <w:webHidden/>
            <w:sz w:val="28"/>
            <w:szCs w:val="28"/>
          </w:rPr>
          <w:fldChar w:fldCharType="separate"/>
        </w:r>
        <w:r w:rsidRPr="00E3007A">
          <w:rPr>
            <w:noProof/>
            <w:webHidden/>
            <w:sz w:val="28"/>
            <w:szCs w:val="28"/>
          </w:rPr>
          <w:t>63</w:t>
        </w:r>
        <w:r w:rsidRPr="00E3007A">
          <w:rPr>
            <w:noProof/>
            <w:webHidden/>
            <w:sz w:val="28"/>
            <w:szCs w:val="28"/>
          </w:rPr>
          <w:fldChar w:fldCharType="end"/>
        </w:r>
      </w:hyperlink>
    </w:p>
    <w:p w14:paraId="27FA2789" w14:textId="4ECBD96A"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67" w:history="1">
        <w:r w:rsidRPr="00E3007A">
          <w:rPr>
            <w:rStyle w:val="Hyperlink"/>
            <w:noProof/>
            <w:sz w:val="28"/>
            <w:szCs w:val="28"/>
          </w:rPr>
          <w:t>4.3.4</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Xem chi tiết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_Toc211446167 \h </w:instrText>
        </w:r>
        <w:r w:rsidRPr="00E3007A">
          <w:rPr>
            <w:noProof/>
            <w:webHidden/>
            <w:sz w:val="28"/>
            <w:szCs w:val="28"/>
          </w:rPr>
        </w:r>
        <w:r w:rsidRPr="00E3007A">
          <w:rPr>
            <w:noProof/>
            <w:webHidden/>
            <w:sz w:val="28"/>
            <w:szCs w:val="28"/>
          </w:rPr>
          <w:fldChar w:fldCharType="separate"/>
        </w:r>
        <w:r w:rsidRPr="00E3007A">
          <w:rPr>
            <w:noProof/>
            <w:webHidden/>
            <w:sz w:val="28"/>
            <w:szCs w:val="28"/>
          </w:rPr>
          <w:t>64</w:t>
        </w:r>
        <w:r w:rsidRPr="00E3007A">
          <w:rPr>
            <w:noProof/>
            <w:webHidden/>
            <w:sz w:val="28"/>
            <w:szCs w:val="28"/>
          </w:rPr>
          <w:fldChar w:fldCharType="end"/>
        </w:r>
      </w:hyperlink>
    </w:p>
    <w:p w14:paraId="42CB7A07" w14:textId="7C4D59A8"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68" w:history="1">
        <w:r w:rsidRPr="00E3007A">
          <w:rPr>
            <w:rStyle w:val="Hyperlink"/>
            <w:noProof/>
            <w:sz w:val="28"/>
            <w:szCs w:val="28"/>
          </w:rPr>
          <w:t>4.3.4.1</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Chuyển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_Toc211446168 \h </w:instrText>
        </w:r>
        <w:r w:rsidRPr="00E3007A">
          <w:rPr>
            <w:noProof/>
            <w:webHidden/>
            <w:sz w:val="28"/>
            <w:szCs w:val="28"/>
          </w:rPr>
        </w:r>
        <w:r w:rsidRPr="00E3007A">
          <w:rPr>
            <w:noProof/>
            <w:webHidden/>
            <w:sz w:val="28"/>
            <w:szCs w:val="28"/>
          </w:rPr>
          <w:fldChar w:fldCharType="separate"/>
        </w:r>
        <w:r w:rsidRPr="00E3007A">
          <w:rPr>
            <w:noProof/>
            <w:webHidden/>
            <w:sz w:val="28"/>
            <w:szCs w:val="28"/>
          </w:rPr>
          <w:t>65</w:t>
        </w:r>
        <w:r w:rsidRPr="00E3007A">
          <w:rPr>
            <w:noProof/>
            <w:webHidden/>
            <w:sz w:val="28"/>
            <w:szCs w:val="28"/>
          </w:rPr>
          <w:fldChar w:fldCharType="end"/>
        </w:r>
      </w:hyperlink>
    </w:p>
    <w:p w14:paraId="13152E6B" w14:textId="3C4312DB"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69" w:history="1">
        <w:r w:rsidRPr="00E3007A">
          <w:rPr>
            <w:rStyle w:val="Hyperlink"/>
            <w:noProof/>
            <w:sz w:val="28"/>
            <w:szCs w:val="28"/>
          </w:rPr>
          <w:t>4.3.4.2</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Xem luân chuyển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_Toc211446169 \h </w:instrText>
        </w:r>
        <w:r w:rsidRPr="00E3007A">
          <w:rPr>
            <w:noProof/>
            <w:webHidden/>
            <w:sz w:val="28"/>
            <w:szCs w:val="28"/>
          </w:rPr>
        </w:r>
        <w:r w:rsidRPr="00E3007A">
          <w:rPr>
            <w:noProof/>
            <w:webHidden/>
            <w:sz w:val="28"/>
            <w:szCs w:val="28"/>
          </w:rPr>
          <w:fldChar w:fldCharType="separate"/>
        </w:r>
        <w:r w:rsidRPr="00E3007A">
          <w:rPr>
            <w:noProof/>
            <w:webHidden/>
            <w:sz w:val="28"/>
            <w:szCs w:val="28"/>
          </w:rPr>
          <w:t>67</w:t>
        </w:r>
        <w:r w:rsidRPr="00E3007A">
          <w:rPr>
            <w:noProof/>
            <w:webHidden/>
            <w:sz w:val="28"/>
            <w:szCs w:val="28"/>
          </w:rPr>
          <w:fldChar w:fldCharType="end"/>
        </w:r>
      </w:hyperlink>
    </w:p>
    <w:p w14:paraId="2EA28A7A" w14:textId="047B8211"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70" w:history="1">
        <w:r w:rsidRPr="00E3007A">
          <w:rPr>
            <w:rStyle w:val="Hyperlink"/>
            <w:noProof/>
            <w:sz w:val="28"/>
            <w:szCs w:val="28"/>
          </w:rPr>
          <w:t>4.3.4.3</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Hoàn thành</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_Toc211446170 \h </w:instrText>
        </w:r>
        <w:r w:rsidRPr="00E3007A">
          <w:rPr>
            <w:noProof/>
            <w:webHidden/>
            <w:sz w:val="28"/>
            <w:szCs w:val="28"/>
          </w:rPr>
        </w:r>
        <w:r w:rsidRPr="00E3007A">
          <w:rPr>
            <w:noProof/>
            <w:webHidden/>
            <w:sz w:val="28"/>
            <w:szCs w:val="28"/>
          </w:rPr>
          <w:fldChar w:fldCharType="separate"/>
        </w:r>
        <w:r w:rsidRPr="00E3007A">
          <w:rPr>
            <w:noProof/>
            <w:webHidden/>
            <w:sz w:val="28"/>
            <w:szCs w:val="28"/>
          </w:rPr>
          <w:t>69</w:t>
        </w:r>
        <w:r w:rsidRPr="00E3007A">
          <w:rPr>
            <w:noProof/>
            <w:webHidden/>
            <w:sz w:val="28"/>
            <w:szCs w:val="28"/>
          </w:rPr>
          <w:fldChar w:fldCharType="end"/>
        </w:r>
      </w:hyperlink>
    </w:p>
    <w:p w14:paraId="2CA7285D" w14:textId="66727C87"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71" w:history="1">
        <w:r w:rsidRPr="00E3007A">
          <w:rPr>
            <w:rStyle w:val="Hyperlink"/>
            <w:noProof/>
            <w:sz w:val="28"/>
            <w:szCs w:val="28"/>
          </w:rPr>
          <w:t>4.3.4.4</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Biểu đồ xử lý</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_Toc211446171 \h </w:instrText>
        </w:r>
        <w:r w:rsidRPr="00E3007A">
          <w:rPr>
            <w:noProof/>
            <w:webHidden/>
            <w:sz w:val="28"/>
            <w:szCs w:val="28"/>
          </w:rPr>
        </w:r>
        <w:r w:rsidRPr="00E3007A">
          <w:rPr>
            <w:noProof/>
            <w:webHidden/>
            <w:sz w:val="28"/>
            <w:szCs w:val="28"/>
          </w:rPr>
          <w:fldChar w:fldCharType="separate"/>
        </w:r>
        <w:r w:rsidRPr="00E3007A">
          <w:rPr>
            <w:noProof/>
            <w:webHidden/>
            <w:sz w:val="28"/>
            <w:szCs w:val="28"/>
          </w:rPr>
          <w:t>70</w:t>
        </w:r>
        <w:r w:rsidRPr="00E3007A">
          <w:rPr>
            <w:noProof/>
            <w:webHidden/>
            <w:sz w:val="28"/>
            <w:szCs w:val="28"/>
          </w:rPr>
          <w:fldChar w:fldCharType="end"/>
        </w:r>
      </w:hyperlink>
    </w:p>
    <w:p w14:paraId="23C43A8C" w14:textId="58BCCE38"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72" w:history="1">
        <w:r w:rsidRPr="00E3007A">
          <w:rPr>
            <w:rStyle w:val="Hyperlink"/>
            <w:noProof/>
            <w:sz w:val="28"/>
            <w:szCs w:val="28"/>
          </w:rPr>
          <w:t>4.3.4.5</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Lưu tài liệu cá nhân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_Toc211446172 \h </w:instrText>
        </w:r>
        <w:r w:rsidRPr="00E3007A">
          <w:rPr>
            <w:noProof/>
            <w:webHidden/>
            <w:sz w:val="28"/>
            <w:szCs w:val="28"/>
          </w:rPr>
        </w:r>
        <w:r w:rsidRPr="00E3007A">
          <w:rPr>
            <w:noProof/>
            <w:webHidden/>
            <w:sz w:val="28"/>
            <w:szCs w:val="28"/>
          </w:rPr>
          <w:fldChar w:fldCharType="separate"/>
        </w:r>
        <w:r w:rsidRPr="00E3007A">
          <w:rPr>
            <w:noProof/>
            <w:webHidden/>
            <w:sz w:val="28"/>
            <w:szCs w:val="28"/>
          </w:rPr>
          <w:t>72</w:t>
        </w:r>
        <w:r w:rsidRPr="00E3007A">
          <w:rPr>
            <w:noProof/>
            <w:webHidden/>
            <w:sz w:val="28"/>
            <w:szCs w:val="28"/>
          </w:rPr>
          <w:fldChar w:fldCharType="end"/>
        </w:r>
      </w:hyperlink>
    </w:p>
    <w:p w14:paraId="3A06E0A1" w14:textId="5F583272"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73" w:history="1">
        <w:r w:rsidRPr="00E3007A">
          <w:rPr>
            <w:rStyle w:val="Hyperlink"/>
            <w:noProof/>
            <w:sz w:val="28"/>
            <w:szCs w:val="28"/>
          </w:rPr>
          <w:t>4.3.4.6</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Đọc và tải file</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_Toc211446173 \h </w:instrText>
        </w:r>
        <w:r w:rsidRPr="00E3007A">
          <w:rPr>
            <w:noProof/>
            <w:webHidden/>
            <w:sz w:val="28"/>
            <w:szCs w:val="28"/>
          </w:rPr>
        </w:r>
        <w:r w:rsidRPr="00E3007A">
          <w:rPr>
            <w:noProof/>
            <w:webHidden/>
            <w:sz w:val="28"/>
            <w:szCs w:val="28"/>
          </w:rPr>
          <w:fldChar w:fldCharType="separate"/>
        </w:r>
        <w:r w:rsidRPr="00E3007A">
          <w:rPr>
            <w:noProof/>
            <w:webHidden/>
            <w:sz w:val="28"/>
            <w:szCs w:val="28"/>
          </w:rPr>
          <w:t>74</w:t>
        </w:r>
        <w:r w:rsidRPr="00E3007A">
          <w:rPr>
            <w:noProof/>
            <w:webHidden/>
            <w:sz w:val="28"/>
            <w:szCs w:val="28"/>
          </w:rPr>
          <w:fldChar w:fldCharType="end"/>
        </w:r>
      </w:hyperlink>
    </w:p>
    <w:p w14:paraId="34E45D2D" w14:textId="30A7811C"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74" w:history="1">
        <w:r w:rsidRPr="00E3007A">
          <w:rPr>
            <w:rStyle w:val="Hyperlink"/>
            <w:noProof/>
            <w:sz w:val="28"/>
            <w:szCs w:val="28"/>
          </w:rPr>
          <w:t>4.3.4.1</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Tạo lịch họp</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_Toc211446174 \h </w:instrText>
        </w:r>
        <w:r w:rsidRPr="00E3007A">
          <w:rPr>
            <w:noProof/>
            <w:webHidden/>
            <w:sz w:val="28"/>
            <w:szCs w:val="28"/>
          </w:rPr>
        </w:r>
        <w:r w:rsidRPr="00E3007A">
          <w:rPr>
            <w:noProof/>
            <w:webHidden/>
            <w:sz w:val="28"/>
            <w:szCs w:val="28"/>
          </w:rPr>
          <w:fldChar w:fldCharType="separate"/>
        </w:r>
        <w:r w:rsidRPr="00E3007A">
          <w:rPr>
            <w:noProof/>
            <w:webHidden/>
            <w:sz w:val="28"/>
            <w:szCs w:val="28"/>
          </w:rPr>
          <w:t>75</w:t>
        </w:r>
        <w:r w:rsidRPr="00E3007A">
          <w:rPr>
            <w:noProof/>
            <w:webHidden/>
            <w:sz w:val="28"/>
            <w:szCs w:val="28"/>
          </w:rPr>
          <w:fldChar w:fldCharType="end"/>
        </w:r>
      </w:hyperlink>
    </w:p>
    <w:p w14:paraId="37D75546" w14:textId="1374B906"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75" w:history="1">
        <w:r w:rsidRPr="00E3007A">
          <w:rPr>
            <w:rStyle w:val="Hyperlink"/>
            <w:noProof/>
            <w:sz w:val="28"/>
            <w:szCs w:val="28"/>
          </w:rPr>
          <w:t>4.3.4.2</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Ghi chú</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_Toc211446175 \h </w:instrText>
        </w:r>
        <w:r w:rsidRPr="00E3007A">
          <w:rPr>
            <w:noProof/>
            <w:webHidden/>
            <w:sz w:val="28"/>
            <w:szCs w:val="28"/>
          </w:rPr>
        </w:r>
        <w:r w:rsidRPr="00E3007A">
          <w:rPr>
            <w:noProof/>
            <w:webHidden/>
            <w:sz w:val="28"/>
            <w:szCs w:val="28"/>
          </w:rPr>
          <w:fldChar w:fldCharType="separate"/>
        </w:r>
        <w:r w:rsidRPr="00E3007A">
          <w:rPr>
            <w:noProof/>
            <w:webHidden/>
            <w:sz w:val="28"/>
            <w:szCs w:val="28"/>
          </w:rPr>
          <w:t>75</w:t>
        </w:r>
        <w:r w:rsidRPr="00E3007A">
          <w:rPr>
            <w:noProof/>
            <w:webHidden/>
            <w:sz w:val="28"/>
            <w:szCs w:val="28"/>
          </w:rPr>
          <w:fldChar w:fldCharType="end"/>
        </w:r>
      </w:hyperlink>
    </w:p>
    <w:p w14:paraId="5AEF34AC" w14:textId="71D828BB"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76" w:history="1">
        <w:r w:rsidRPr="00E3007A">
          <w:rPr>
            <w:rStyle w:val="Hyperlink"/>
            <w:noProof/>
            <w:sz w:val="28"/>
            <w:szCs w:val="28"/>
          </w:rPr>
          <w:t>4.3.4.3</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Lưu vào hồ sơ</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_Toc211446176 \h </w:instrText>
        </w:r>
        <w:r w:rsidRPr="00E3007A">
          <w:rPr>
            <w:noProof/>
            <w:webHidden/>
            <w:sz w:val="28"/>
            <w:szCs w:val="28"/>
          </w:rPr>
        </w:r>
        <w:r w:rsidRPr="00E3007A">
          <w:rPr>
            <w:noProof/>
            <w:webHidden/>
            <w:sz w:val="28"/>
            <w:szCs w:val="28"/>
          </w:rPr>
          <w:fldChar w:fldCharType="separate"/>
        </w:r>
        <w:r w:rsidRPr="00E3007A">
          <w:rPr>
            <w:noProof/>
            <w:webHidden/>
            <w:sz w:val="28"/>
            <w:szCs w:val="28"/>
          </w:rPr>
          <w:t>76</w:t>
        </w:r>
        <w:r w:rsidRPr="00E3007A">
          <w:rPr>
            <w:noProof/>
            <w:webHidden/>
            <w:sz w:val="28"/>
            <w:szCs w:val="28"/>
          </w:rPr>
          <w:fldChar w:fldCharType="end"/>
        </w:r>
      </w:hyperlink>
    </w:p>
    <w:p w14:paraId="25C486F3" w14:textId="5D0EC9A3"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77" w:history="1">
        <w:r w:rsidRPr="00E3007A">
          <w:rPr>
            <w:rStyle w:val="Hyperlink"/>
            <w:noProof/>
            <w:sz w:val="28"/>
            <w:szCs w:val="28"/>
          </w:rPr>
          <w:t>4.3.4.4</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Bổ sung thông tin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_Toc211446177 \h </w:instrText>
        </w:r>
        <w:r w:rsidRPr="00E3007A">
          <w:rPr>
            <w:noProof/>
            <w:webHidden/>
            <w:sz w:val="28"/>
            <w:szCs w:val="28"/>
          </w:rPr>
        </w:r>
        <w:r w:rsidRPr="00E3007A">
          <w:rPr>
            <w:noProof/>
            <w:webHidden/>
            <w:sz w:val="28"/>
            <w:szCs w:val="28"/>
          </w:rPr>
          <w:fldChar w:fldCharType="separate"/>
        </w:r>
        <w:r w:rsidRPr="00E3007A">
          <w:rPr>
            <w:noProof/>
            <w:webHidden/>
            <w:sz w:val="28"/>
            <w:szCs w:val="28"/>
          </w:rPr>
          <w:t>76</w:t>
        </w:r>
        <w:r w:rsidRPr="00E3007A">
          <w:rPr>
            <w:noProof/>
            <w:webHidden/>
            <w:sz w:val="28"/>
            <w:szCs w:val="28"/>
          </w:rPr>
          <w:fldChar w:fldCharType="end"/>
        </w:r>
      </w:hyperlink>
    </w:p>
    <w:p w14:paraId="7F79D14B" w14:textId="74608D05"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78" w:history="1">
        <w:r w:rsidRPr="00E3007A">
          <w:rPr>
            <w:rStyle w:val="Hyperlink"/>
            <w:noProof/>
            <w:sz w:val="28"/>
            <w:szCs w:val="28"/>
          </w:rPr>
          <w:t>4.3.5</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Lưu văn bản vào hồ sơ</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_Toc211446178 \h </w:instrText>
        </w:r>
        <w:r w:rsidRPr="00E3007A">
          <w:rPr>
            <w:noProof/>
            <w:webHidden/>
            <w:sz w:val="28"/>
            <w:szCs w:val="28"/>
          </w:rPr>
        </w:r>
        <w:r w:rsidRPr="00E3007A">
          <w:rPr>
            <w:noProof/>
            <w:webHidden/>
            <w:sz w:val="28"/>
            <w:szCs w:val="28"/>
          </w:rPr>
          <w:fldChar w:fldCharType="separate"/>
        </w:r>
        <w:r w:rsidRPr="00E3007A">
          <w:rPr>
            <w:noProof/>
            <w:webHidden/>
            <w:sz w:val="28"/>
            <w:szCs w:val="28"/>
          </w:rPr>
          <w:t>77</w:t>
        </w:r>
        <w:r w:rsidRPr="00E3007A">
          <w:rPr>
            <w:noProof/>
            <w:webHidden/>
            <w:sz w:val="28"/>
            <w:szCs w:val="28"/>
          </w:rPr>
          <w:fldChar w:fldCharType="end"/>
        </w:r>
      </w:hyperlink>
    </w:p>
    <w:p w14:paraId="7F5F3336" w14:textId="52380039"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79" w:history="1">
        <w:r w:rsidRPr="00E3007A">
          <w:rPr>
            <w:rStyle w:val="Hyperlink"/>
            <w:noProof/>
            <w:sz w:val="28"/>
            <w:szCs w:val="28"/>
          </w:rPr>
          <w:t>4.3.6</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Xuất báo cáo</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_Toc211446179 \h </w:instrText>
        </w:r>
        <w:r w:rsidRPr="00E3007A">
          <w:rPr>
            <w:noProof/>
            <w:webHidden/>
            <w:sz w:val="28"/>
            <w:szCs w:val="28"/>
          </w:rPr>
        </w:r>
        <w:r w:rsidRPr="00E3007A">
          <w:rPr>
            <w:noProof/>
            <w:webHidden/>
            <w:sz w:val="28"/>
            <w:szCs w:val="28"/>
          </w:rPr>
          <w:fldChar w:fldCharType="separate"/>
        </w:r>
        <w:r w:rsidRPr="00E3007A">
          <w:rPr>
            <w:noProof/>
            <w:webHidden/>
            <w:sz w:val="28"/>
            <w:szCs w:val="28"/>
          </w:rPr>
          <w:t>79</w:t>
        </w:r>
        <w:r w:rsidRPr="00E3007A">
          <w:rPr>
            <w:noProof/>
            <w:webHidden/>
            <w:sz w:val="28"/>
            <w:szCs w:val="28"/>
          </w:rPr>
          <w:fldChar w:fldCharType="end"/>
        </w:r>
      </w:hyperlink>
    </w:p>
    <w:p w14:paraId="023CA052" w14:textId="06D0A85A"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80" w:history="1">
        <w:r w:rsidRPr="00E3007A">
          <w:rPr>
            <w:rStyle w:val="Hyperlink"/>
            <w:noProof/>
            <w:sz w:val="28"/>
            <w:szCs w:val="28"/>
          </w:rPr>
          <w:t>4.3.7</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Đọc và xem tài liệu</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_Toc211446180 \h </w:instrText>
        </w:r>
        <w:r w:rsidRPr="00E3007A">
          <w:rPr>
            <w:noProof/>
            <w:webHidden/>
            <w:sz w:val="28"/>
            <w:szCs w:val="28"/>
          </w:rPr>
        </w:r>
        <w:r w:rsidRPr="00E3007A">
          <w:rPr>
            <w:noProof/>
            <w:webHidden/>
            <w:sz w:val="28"/>
            <w:szCs w:val="28"/>
          </w:rPr>
          <w:fldChar w:fldCharType="separate"/>
        </w:r>
        <w:r w:rsidRPr="00E3007A">
          <w:rPr>
            <w:noProof/>
            <w:webHidden/>
            <w:sz w:val="28"/>
            <w:szCs w:val="28"/>
          </w:rPr>
          <w:t>80</w:t>
        </w:r>
        <w:r w:rsidRPr="00E3007A">
          <w:rPr>
            <w:noProof/>
            <w:webHidden/>
            <w:sz w:val="28"/>
            <w:szCs w:val="28"/>
          </w:rPr>
          <w:fldChar w:fldCharType="end"/>
        </w:r>
      </w:hyperlink>
    </w:p>
    <w:p w14:paraId="6ADF2D72" w14:textId="14002841"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81" w:history="1">
        <w:r w:rsidRPr="00E3007A">
          <w:rPr>
            <w:rStyle w:val="Hyperlink"/>
            <w:noProof/>
            <w:sz w:val="28"/>
            <w:szCs w:val="28"/>
          </w:rPr>
          <w:t>4.3.8</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Ẩn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_Toc211446181 \h </w:instrText>
        </w:r>
        <w:r w:rsidRPr="00E3007A">
          <w:rPr>
            <w:noProof/>
            <w:webHidden/>
            <w:sz w:val="28"/>
            <w:szCs w:val="28"/>
          </w:rPr>
        </w:r>
        <w:r w:rsidRPr="00E3007A">
          <w:rPr>
            <w:noProof/>
            <w:webHidden/>
            <w:sz w:val="28"/>
            <w:szCs w:val="28"/>
          </w:rPr>
          <w:fldChar w:fldCharType="separate"/>
        </w:r>
        <w:r w:rsidRPr="00E3007A">
          <w:rPr>
            <w:noProof/>
            <w:webHidden/>
            <w:sz w:val="28"/>
            <w:szCs w:val="28"/>
          </w:rPr>
          <w:t>82</w:t>
        </w:r>
        <w:r w:rsidRPr="00E3007A">
          <w:rPr>
            <w:noProof/>
            <w:webHidden/>
            <w:sz w:val="28"/>
            <w:szCs w:val="28"/>
          </w:rPr>
          <w:fldChar w:fldCharType="end"/>
        </w:r>
      </w:hyperlink>
    </w:p>
    <w:p w14:paraId="0EDF6F72" w14:textId="7353BA1E"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82" w:history="1">
        <w:r w:rsidRPr="00E3007A">
          <w:rPr>
            <w:rStyle w:val="Hyperlink"/>
            <w:noProof/>
            <w:sz w:val="28"/>
            <w:szCs w:val="28"/>
          </w:rPr>
          <w:t>4.3.9</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Hoàn thành xử lý</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_Toc211446182 \h </w:instrText>
        </w:r>
        <w:r w:rsidRPr="00E3007A">
          <w:rPr>
            <w:noProof/>
            <w:webHidden/>
            <w:sz w:val="28"/>
            <w:szCs w:val="28"/>
          </w:rPr>
        </w:r>
        <w:r w:rsidRPr="00E3007A">
          <w:rPr>
            <w:noProof/>
            <w:webHidden/>
            <w:sz w:val="28"/>
            <w:szCs w:val="28"/>
          </w:rPr>
          <w:fldChar w:fldCharType="separate"/>
        </w:r>
        <w:r w:rsidRPr="00E3007A">
          <w:rPr>
            <w:noProof/>
            <w:webHidden/>
            <w:sz w:val="28"/>
            <w:szCs w:val="28"/>
          </w:rPr>
          <w:t>83</w:t>
        </w:r>
        <w:r w:rsidRPr="00E3007A">
          <w:rPr>
            <w:noProof/>
            <w:webHidden/>
            <w:sz w:val="28"/>
            <w:szCs w:val="28"/>
          </w:rPr>
          <w:fldChar w:fldCharType="end"/>
        </w:r>
      </w:hyperlink>
    </w:p>
    <w:p w14:paraId="2CC32ABA" w14:textId="2863F183" w:rsidR="004B217A" w:rsidRPr="00E3007A" w:rsidRDefault="004B217A">
      <w:pPr>
        <w:pStyle w:val="TOC2"/>
        <w:rPr>
          <w:rFonts w:asciiTheme="minorHAnsi" w:eastAsiaTheme="minorEastAsia" w:hAnsiTheme="minorHAnsi" w:cstheme="minorBidi"/>
          <w:kern w:val="2"/>
          <w:sz w:val="28"/>
          <w:szCs w:val="28"/>
          <w14:ligatures w14:val="standardContextual"/>
        </w:rPr>
      </w:pPr>
      <w:hyperlink w:anchor="_Toc211446183" w:history="1">
        <w:r w:rsidRPr="00E3007A">
          <w:rPr>
            <w:rStyle w:val="Hyperlink"/>
            <w:sz w:val="28"/>
            <w:szCs w:val="28"/>
          </w:rPr>
          <w:t>4.4 Tra cứu văn bản</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_Toc211446183 \h </w:instrText>
        </w:r>
        <w:r w:rsidRPr="00E3007A">
          <w:rPr>
            <w:webHidden/>
            <w:sz w:val="28"/>
            <w:szCs w:val="28"/>
          </w:rPr>
        </w:r>
        <w:r w:rsidRPr="00E3007A">
          <w:rPr>
            <w:webHidden/>
            <w:sz w:val="28"/>
            <w:szCs w:val="28"/>
          </w:rPr>
          <w:fldChar w:fldCharType="separate"/>
        </w:r>
        <w:r w:rsidRPr="00E3007A">
          <w:rPr>
            <w:webHidden/>
            <w:sz w:val="28"/>
            <w:szCs w:val="28"/>
          </w:rPr>
          <w:t>83</w:t>
        </w:r>
        <w:r w:rsidRPr="00E3007A">
          <w:rPr>
            <w:webHidden/>
            <w:sz w:val="28"/>
            <w:szCs w:val="28"/>
          </w:rPr>
          <w:fldChar w:fldCharType="end"/>
        </w:r>
      </w:hyperlink>
    </w:p>
    <w:p w14:paraId="564AF1E4" w14:textId="14D0C9D0"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85" w:history="1">
        <w:r w:rsidRPr="00E3007A">
          <w:rPr>
            <w:rStyle w:val="Hyperlink"/>
            <w:noProof/>
            <w:sz w:val="28"/>
            <w:szCs w:val="28"/>
          </w:rPr>
          <w:t>4.4.1</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Xem danh sách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_Toc211446185 \h </w:instrText>
        </w:r>
        <w:r w:rsidRPr="00E3007A">
          <w:rPr>
            <w:noProof/>
            <w:webHidden/>
            <w:sz w:val="28"/>
            <w:szCs w:val="28"/>
          </w:rPr>
        </w:r>
        <w:r w:rsidRPr="00E3007A">
          <w:rPr>
            <w:noProof/>
            <w:webHidden/>
            <w:sz w:val="28"/>
            <w:szCs w:val="28"/>
          </w:rPr>
          <w:fldChar w:fldCharType="separate"/>
        </w:r>
        <w:r w:rsidRPr="00E3007A">
          <w:rPr>
            <w:noProof/>
            <w:webHidden/>
            <w:sz w:val="28"/>
            <w:szCs w:val="28"/>
          </w:rPr>
          <w:t>83</w:t>
        </w:r>
        <w:r w:rsidRPr="00E3007A">
          <w:rPr>
            <w:noProof/>
            <w:webHidden/>
            <w:sz w:val="28"/>
            <w:szCs w:val="28"/>
          </w:rPr>
          <w:fldChar w:fldCharType="end"/>
        </w:r>
      </w:hyperlink>
    </w:p>
    <w:p w14:paraId="142EAD3E" w14:textId="6EF5761D"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86" w:history="1">
        <w:r w:rsidRPr="00E3007A">
          <w:rPr>
            <w:rStyle w:val="Hyperlink"/>
            <w:noProof/>
            <w:sz w:val="28"/>
            <w:szCs w:val="28"/>
          </w:rPr>
          <w:t>4.4.2</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Tìm kiếm</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_Toc211446186 \h </w:instrText>
        </w:r>
        <w:r w:rsidRPr="00E3007A">
          <w:rPr>
            <w:noProof/>
            <w:webHidden/>
            <w:sz w:val="28"/>
            <w:szCs w:val="28"/>
          </w:rPr>
        </w:r>
        <w:r w:rsidRPr="00E3007A">
          <w:rPr>
            <w:noProof/>
            <w:webHidden/>
            <w:sz w:val="28"/>
            <w:szCs w:val="28"/>
          </w:rPr>
          <w:fldChar w:fldCharType="separate"/>
        </w:r>
        <w:r w:rsidRPr="00E3007A">
          <w:rPr>
            <w:noProof/>
            <w:webHidden/>
            <w:sz w:val="28"/>
            <w:szCs w:val="28"/>
          </w:rPr>
          <w:t>84</w:t>
        </w:r>
        <w:r w:rsidRPr="00E3007A">
          <w:rPr>
            <w:noProof/>
            <w:webHidden/>
            <w:sz w:val="28"/>
            <w:szCs w:val="28"/>
          </w:rPr>
          <w:fldChar w:fldCharType="end"/>
        </w:r>
      </w:hyperlink>
    </w:p>
    <w:p w14:paraId="5DB8EF33" w14:textId="6418C582"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87" w:history="1">
        <w:r w:rsidRPr="00E3007A">
          <w:rPr>
            <w:rStyle w:val="Hyperlink"/>
            <w:noProof/>
            <w:sz w:val="28"/>
            <w:szCs w:val="28"/>
          </w:rPr>
          <w:t>4.4.1.</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Tìm kiếm nâng cao</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_Toc211446187 \h </w:instrText>
        </w:r>
        <w:r w:rsidRPr="00E3007A">
          <w:rPr>
            <w:noProof/>
            <w:webHidden/>
            <w:sz w:val="28"/>
            <w:szCs w:val="28"/>
          </w:rPr>
        </w:r>
        <w:r w:rsidRPr="00E3007A">
          <w:rPr>
            <w:noProof/>
            <w:webHidden/>
            <w:sz w:val="28"/>
            <w:szCs w:val="28"/>
          </w:rPr>
          <w:fldChar w:fldCharType="separate"/>
        </w:r>
        <w:r w:rsidRPr="00E3007A">
          <w:rPr>
            <w:noProof/>
            <w:webHidden/>
            <w:sz w:val="28"/>
            <w:szCs w:val="28"/>
          </w:rPr>
          <w:t>84</w:t>
        </w:r>
        <w:r w:rsidRPr="00E3007A">
          <w:rPr>
            <w:noProof/>
            <w:webHidden/>
            <w:sz w:val="28"/>
            <w:szCs w:val="28"/>
          </w:rPr>
          <w:fldChar w:fldCharType="end"/>
        </w:r>
      </w:hyperlink>
    </w:p>
    <w:p w14:paraId="1ABD62E7" w14:textId="229CDA51"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188" w:history="1">
        <w:r w:rsidRPr="00E3007A">
          <w:rPr>
            <w:rStyle w:val="Hyperlink"/>
            <w:noProof/>
            <w:sz w:val="28"/>
            <w:szCs w:val="28"/>
          </w:rPr>
          <w:t>4.4.3</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Xem chi tiết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_Toc211446188 \h </w:instrText>
        </w:r>
        <w:r w:rsidRPr="00E3007A">
          <w:rPr>
            <w:noProof/>
            <w:webHidden/>
            <w:sz w:val="28"/>
            <w:szCs w:val="28"/>
          </w:rPr>
        </w:r>
        <w:r w:rsidRPr="00E3007A">
          <w:rPr>
            <w:noProof/>
            <w:webHidden/>
            <w:sz w:val="28"/>
            <w:szCs w:val="28"/>
          </w:rPr>
          <w:fldChar w:fldCharType="separate"/>
        </w:r>
        <w:r w:rsidRPr="00E3007A">
          <w:rPr>
            <w:noProof/>
            <w:webHidden/>
            <w:sz w:val="28"/>
            <w:szCs w:val="28"/>
          </w:rPr>
          <w:t>86</w:t>
        </w:r>
        <w:r w:rsidRPr="00E3007A">
          <w:rPr>
            <w:noProof/>
            <w:webHidden/>
            <w:sz w:val="28"/>
            <w:szCs w:val="28"/>
          </w:rPr>
          <w:fldChar w:fldCharType="end"/>
        </w:r>
      </w:hyperlink>
    </w:p>
    <w:p w14:paraId="6E87F68E" w14:textId="47EEFF97"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89" w:history="1">
        <w:r w:rsidRPr="00E3007A">
          <w:rPr>
            <w:rStyle w:val="Hyperlink"/>
            <w:noProof/>
            <w:sz w:val="28"/>
            <w:szCs w:val="28"/>
          </w:rPr>
          <w:t>4.4.3.1</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Chuyển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_Toc211446189 \h </w:instrText>
        </w:r>
        <w:r w:rsidRPr="00E3007A">
          <w:rPr>
            <w:noProof/>
            <w:webHidden/>
            <w:sz w:val="28"/>
            <w:szCs w:val="28"/>
          </w:rPr>
        </w:r>
        <w:r w:rsidRPr="00E3007A">
          <w:rPr>
            <w:noProof/>
            <w:webHidden/>
            <w:sz w:val="28"/>
            <w:szCs w:val="28"/>
          </w:rPr>
          <w:fldChar w:fldCharType="separate"/>
        </w:r>
        <w:r w:rsidRPr="00E3007A">
          <w:rPr>
            <w:noProof/>
            <w:webHidden/>
            <w:sz w:val="28"/>
            <w:szCs w:val="28"/>
          </w:rPr>
          <w:t>87</w:t>
        </w:r>
        <w:r w:rsidRPr="00E3007A">
          <w:rPr>
            <w:noProof/>
            <w:webHidden/>
            <w:sz w:val="28"/>
            <w:szCs w:val="28"/>
          </w:rPr>
          <w:fldChar w:fldCharType="end"/>
        </w:r>
      </w:hyperlink>
    </w:p>
    <w:p w14:paraId="710AA017" w14:textId="6BCD67C7"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90" w:history="1">
        <w:r w:rsidRPr="00E3007A">
          <w:rPr>
            <w:rStyle w:val="Hyperlink"/>
            <w:noProof/>
            <w:sz w:val="28"/>
            <w:szCs w:val="28"/>
          </w:rPr>
          <w:t>4.4.3.2</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Xem luân chuyển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_Toc211446190 \h </w:instrText>
        </w:r>
        <w:r w:rsidRPr="00E3007A">
          <w:rPr>
            <w:noProof/>
            <w:webHidden/>
            <w:sz w:val="28"/>
            <w:szCs w:val="28"/>
          </w:rPr>
        </w:r>
        <w:r w:rsidRPr="00E3007A">
          <w:rPr>
            <w:noProof/>
            <w:webHidden/>
            <w:sz w:val="28"/>
            <w:szCs w:val="28"/>
          </w:rPr>
          <w:fldChar w:fldCharType="separate"/>
        </w:r>
        <w:r w:rsidRPr="00E3007A">
          <w:rPr>
            <w:noProof/>
            <w:webHidden/>
            <w:sz w:val="28"/>
            <w:szCs w:val="28"/>
          </w:rPr>
          <w:t>89</w:t>
        </w:r>
        <w:r w:rsidRPr="00E3007A">
          <w:rPr>
            <w:noProof/>
            <w:webHidden/>
            <w:sz w:val="28"/>
            <w:szCs w:val="28"/>
          </w:rPr>
          <w:fldChar w:fldCharType="end"/>
        </w:r>
      </w:hyperlink>
    </w:p>
    <w:p w14:paraId="3FAC91F5" w14:textId="75E351A0"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91" w:history="1">
        <w:r w:rsidRPr="00E3007A">
          <w:rPr>
            <w:rStyle w:val="Hyperlink"/>
            <w:noProof/>
            <w:sz w:val="28"/>
            <w:szCs w:val="28"/>
          </w:rPr>
          <w:t>4.4.3.3</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Hoàn thành</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_Toc211446191 \h </w:instrText>
        </w:r>
        <w:r w:rsidRPr="00E3007A">
          <w:rPr>
            <w:noProof/>
            <w:webHidden/>
            <w:sz w:val="28"/>
            <w:szCs w:val="28"/>
          </w:rPr>
        </w:r>
        <w:r w:rsidRPr="00E3007A">
          <w:rPr>
            <w:noProof/>
            <w:webHidden/>
            <w:sz w:val="28"/>
            <w:szCs w:val="28"/>
          </w:rPr>
          <w:fldChar w:fldCharType="separate"/>
        </w:r>
        <w:r w:rsidRPr="00E3007A">
          <w:rPr>
            <w:noProof/>
            <w:webHidden/>
            <w:sz w:val="28"/>
            <w:szCs w:val="28"/>
          </w:rPr>
          <w:t>91</w:t>
        </w:r>
        <w:r w:rsidRPr="00E3007A">
          <w:rPr>
            <w:noProof/>
            <w:webHidden/>
            <w:sz w:val="28"/>
            <w:szCs w:val="28"/>
          </w:rPr>
          <w:fldChar w:fldCharType="end"/>
        </w:r>
      </w:hyperlink>
    </w:p>
    <w:p w14:paraId="5A684ABB" w14:textId="429059DB"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92" w:history="1">
        <w:r w:rsidRPr="00E3007A">
          <w:rPr>
            <w:rStyle w:val="Hyperlink"/>
            <w:noProof/>
            <w:sz w:val="28"/>
            <w:szCs w:val="28"/>
          </w:rPr>
          <w:t>4.4.3.4</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Trả lại văn bản (hiển thị với các văn bản chờ xử lý)</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_Toc211446192 \h </w:instrText>
        </w:r>
        <w:r w:rsidRPr="00E3007A">
          <w:rPr>
            <w:noProof/>
            <w:webHidden/>
            <w:sz w:val="28"/>
            <w:szCs w:val="28"/>
          </w:rPr>
        </w:r>
        <w:r w:rsidRPr="00E3007A">
          <w:rPr>
            <w:noProof/>
            <w:webHidden/>
            <w:sz w:val="28"/>
            <w:szCs w:val="28"/>
          </w:rPr>
          <w:fldChar w:fldCharType="separate"/>
        </w:r>
        <w:r w:rsidRPr="00E3007A">
          <w:rPr>
            <w:noProof/>
            <w:webHidden/>
            <w:sz w:val="28"/>
            <w:szCs w:val="28"/>
          </w:rPr>
          <w:t>92</w:t>
        </w:r>
        <w:r w:rsidRPr="00E3007A">
          <w:rPr>
            <w:noProof/>
            <w:webHidden/>
            <w:sz w:val="28"/>
            <w:szCs w:val="28"/>
          </w:rPr>
          <w:fldChar w:fldCharType="end"/>
        </w:r>
      </w:hyperlink>
    </w:p>
    <w:p w14:paraId="6E07C2E5" w14:textId="7EBE339C"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93" w:history="1">
        <w:r w:rsidRPr="00E3007A">
          <w:rPr>
            <w:rStyle w:val="Hyperlink"/>
            <w:noProof/>
            <w:sz w:val="28"/>
            <w:szCs w:val="28"/>
          </w:rPr>
          <w:t>4.4.3.5</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Biểu đồ xử lý</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_Toc211446193 \h </w:instrText>
        </w:r>
        <w:r w:rsidRPr="00E3007A">
          <w:rPr>
            <w:noProof/>
            <w:webHidden/>
            <w:sz w:val="28"/>
            <w:szCs w:val="28"/>
          </w:rPr>
        </w:r>
        <w:r w:rsidRPr="00E3007A">
          <w:rPr>
            <w:noProof/>
            <w:webHidden/>
            <w:sz w:val="28"/>
            <w:szCs w:val="28"/>
          </w:rPr>
          <w:fldChar w:fldCharType="separate"/>
        </w:r>
        <w:r w:rsidRPr="00E3007A">
          <w:rPr>
            <w:noProof/>
            <w:webHidden/>
            <w:sz w:val="28"/>
            <w:szCs w:val="28"/>
          </w:rPr>
          <w:t>92</w:t>
        </w:r>
        <w:r w:rsidRPr="00E3007A">
          <w:rPr>
            <w:noProof/>
            <w:webHidden/>
            <w:sz w:val="28"/>
            <w:szCs w:val="28"/>
          </w:rPr>
          <w:fldChar w:fldCharType="end"/>
        </w:r>
      </w:hyperlink>
    </w:p>
    <w:p w14:paraId="3ACCB8AA" w14:textId="5A1828BE"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94" w:history="1">
        <w:r w:rsidRPr="00E3007A">
          <w:rPr>
            <w:rStyle w:val="Hyperlink"/>
            <w:noProof/>
            <w:sz w:val="28"/>
            <w:szCs w:val="28"/>
          </w:rPr>
          <w:t>4.4.3.6</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Lưu tài liệu cá nhân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_Toc211446194 \h </w:instrText>
        </w:r>
        <w:r w:rsidRPr="00E3007A">
          <w:rPr>
            <w:noProof/>
            <w:webHidden/>
            <w:sz w:val="28"/>
            <w:szCs w:val="28"/>
          </w:rPr>
        </w:r>
        <w:r w:rsidRPr="00E3007A">
          <w:rPr>
            <w:noProof/>
            <w:webHidden/>
            <w:sz w:val="28"/>
            <w:szCs w:val="28"/>
          </w:rPr>
          <w:fldChar w:fldCharType="separate"/>
        </w:r>
        <w:r w:rsidRPr="00E3007A">
          <w:rPr>
            <w:noProof/>
            <w:webHidden/>
            <w:sz w:val="28"/>
            <w:szCs w:val="28"/>
          </w:rPr>
          <w:t>94</w:t>
        </w:r>
        <w:r w:rsidRPr="00E3007A">
          <w:rPr>
            <w:noProof/>
            <w:webHidden/>
            <w:sz w:val="28"/>
            <w:szCs w:val="28"/>
          </w:rPr>
          <w:fldChar w:fldCharType="end"/>
        </w:r>
      </w:hyperlink>
    </w:p>
    <w:p w14:paraId="5AD513C5" w14:textId="09379B4B"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95" w:history="1">
        <w:r w:rsidRPr="00E3007A">
          <w:rPr>
            <w:rStyle w:val="Hyperlink"/>
            <w:noProof/>
            <w:sz w:val="28"/>
            <w:szCs w:val="28"/>
          </w:rPr>
          <w:t>4.4.3.7</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Đọc và tải file</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_Toc211446195 \h </w:instrText>
        </w:r>
        <w:r w:rsidRPr="00E3007A">
          <w:rPr>
            <w:noProof/>
            <w:webHidden/>
            <w:sz w:val="28"/>
            <w:szCs w:val="28"/>
          </w:rPr>
        </w:r>
        <w:r w:rsidRPr="00E3007A">
          <w:rPr>
            <w:noProof/>
            <w:webHidden/>
            <w:sz w:val="28"/>
            <w:szCs w:val="28"/>
          </w:rPr>
          <w:fldChar w:fldCharType="separate"/>
        </w:r>
        <w:r w:rsidRPr="00E3007A">
          <w:rPr>
            <w:noProof/>
            <w:webHidden/>
            <w:sz w:val="28"/>
            <w:szCs w:val="28"/>
          </w:rPr>
          <w:t>96</w:t>
        </w:r>
        <w:r w:rsidRPr="00E3007A">
          <w:rPr>
            <w:noProof/>
            <w:webHidden/>
            <w:sz w:val="28"/>
            <w:szCs w:val="28"/>
          </w:rPr>
          <w:fldChar w:fldCharType="end"/>
        </w:r>
      </w:hyperlink>
    </w:p>
    <w:p w14:paraId="3B644761" w14:textId="6ED4B669"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96" w:history="1">
        <w:r w:rsidRPr="00E3007A">
          <w:rPr>
            <w:rStyle w:val="Hyperlink"/>
            <w:noProof/>
            <w:sz w:val="28"/>
            <w:szCs w:val="28"/>
          </w:rPr>
          <w:t>4.4.3.8</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Đọc và tải file</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_Toc211446196 \h </w:instrText>
        </w:r>
        <w:r w:rsidRPr="00E3007A">
          <w:rPr>
            <w:noProof/>
            <w:webHidden/>
            <w:sz w:val="28"/>
            <w:szCs w:val="28"/>
          </w:rPr>
        </w:r>
        <w:r w:rsidRPr="00E3007A">
          <w:rPr>
            <w:noProof/>
            <w:webHidden/>
            <w:sz w:val="28"/>
            <w:szCs w:val="28"/>
          </w:rPr>
          <w:fldChar w:fldCharType="separate"/>
        </w:r>
        <w:r w:rsidRPr="00E3007A">
          <w:rPr>
            <w:noProof/>
            <w:webHidden/>
            <w:sz w:val="28"/>
            <w:szCs w:val="28"/>
          </w:rPr>
          <w:t>96</w:t>
        </w:r>
        <w:r w:rsidRPr="00E3007A">
          <w:rPr>
            <w:noProof/>
            <w:webHidden/>
            <w:sz w:val="28"/>
            <w:szCs w:val="28"/>
          </w:rPr>
          <w:fldChar w:fldCharType="end"/>
        </w:r>
      </w:hyperlink>
    </w:p>
    <w:p w14:paraId="111333C6" w14:textId="124654E9"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197" w:history="1">
        <w:r w:rsidRPr="00E3007A">
          <w:rPr>
            <w:rStyle w:val="Hyperlink"/>
            <w:noProof/>
            <w:sz w:val="28"/>
            <w:szCs w:val="28"/>
          </w:rPr>
          <w:t>4.4.3.9</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Tạo dự thảo</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_Toc211446197 \h </w:instrText>
        </w:r>
        <w:r w:rsidRPr="00E3007A">
          <w:rPr>
            <w:noProof/>
            <w:webHidden/>
            <w:sz w:val="28"/>
            <w:szCs w:val="28"/>
          </w:rPr>
        </w:r>
        <w:r w:rsidRPr="00E3007A">
          <w:rPr>
            <w:noProof/>
            <w:webHidden/>
            <w:sz w:val="28"/>
            <w:szCs w:val="28"/>
          </w:rPr>
          <w:fldChar w:fldCharType="separate"/>
        </w:r>
        <w:r w:rsidRPr="00E3007A">
          <w:rPr>
            <w:noProof/>
            <w:webHidden/>
            <w:sz w:val="28"/>
            <w:szCs w:val="28"/>
          </w:rPr>
          <w:t>97</w:t>
        </w:r>
        <w:r w:rsidRPr="00E3007A">
          <w:rPr>
            <w:noProof/>
            <w:webHidden/>
            <w:sz w:val="28"/>
            <w:szCs w:val="28"/>
          </w:rPr>
          <w:fldChar w:fldCharType="end"/>
        </w:r>
      </w:hyperlink>
    </w:p>
    <w:p w14:paraId="28B5FD1C" w14:textId="7D55D935" w:rsidR="004B217A" w:rsidRPr="00E3007A" w:rsidRDefault="004B217A">
      <w:pPr>
        <w:pStyle w:val="TOC4"/>
        <w:tabs>
          <w:tab w:val="left" w:pos="1600"/>
        </w:tabs>
        <w:rPr>
          <w:rFonts w:asciiTheme="minorHAnsi" w:eastAsiaTheme="minorEastAsia" w:hAnsiTheme="minorHAnsi" w:cstheme="minorBidi"/>
          <w:noProof/>
          <w:kern w:val="2"/>
          <w:sz w:val="28"/>
          <w:szCs w:val="28"/>
          <w14:ligatures w14:val="standardContextual"/>
        </w:rPr>
      </w:pPr>
      <w:hyperlink w:anchor="_Toc211446198" w:history="1">
        <w:r w:rsidRPr="00E3007A">
          <w:rPr>
            <w:rStyle w:val="Hyperlink"/>
            <w:noProof/>
            <w:sz w:val="28"/>
            <w:szCs w:val="28"/>
          </w:rPr>
          <w:t>4.4.3.10</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Tạo lịch họp</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_Toc211446198 \h </w:instrText>
        </w:r>
        <w:r w:rsidRPr="00E3007A">
          <w:rPr>
            <w:noProof/>
            <w:webHidden/>
            <w:sz w:val="28"/>
            <w:szCs w:val="28"/>
          </w:rPr>
        </w:r>
        <w:r w:rsidRPr="00E3007A">
          <w:rPr>
            <w:noProof/>
            <w:webHidden/>
            <w:sz w:val="28"/>
            <w:szCs w:val="28"/>
          </w:rPr>
          <w:fldChar w:fldCharType="separate"/>
        </w:r>
        <w:r w:rsidRPr="00E3007A">
          <w:rPr>
            <w:noProof/>
            <w:webHidden/>
            <w:sz w:val="28"/>
            <w:szCs w:val="28"/>
          </w:rPr>
          <w:t>97</w:t>
        </w:r>
        <w:r w:rsidRPr="00E3007A">
          <w:rPr>
            <w:noProof/>
            <w:webHidden/>
            <w:sz w:val="28"/>
            <w:szCs w:val="28"/>
          </w:rPr>
          <w:fldChar w:fldCharType="end"/>
        </w:r>
      </w:hyperlink>
    </w:p>
    <w:p w14:paraId="68BBEE44" w14:textId="3D53114E" w:rsidR="004B217A" w:rsidRPr="00E3007A" w:rsidRDefault="004B217A">
      <w:pPr>
        <w:pStyle w:val="TOC4"/>
        <w:tabs>
          <w:tab w:val="left" w:pos="1600"/>
        </w:tabs>
        <w:rPr>
          <w:rFonts w:asciiTheme="minorHAnsi" w:eastAsiaTheme="minorEastAsia" w:hAnsiTheme="minorHAnsi" w:cstheme="minorBidi"/>
          <w:noProof/>
          <w:kern w:val="2"/>
          <w:sz w:val="28"/>
          <w:szCs w:val="28"/>
          <w14:ligatures w14:val="standardContextual"/>
        </w:rPr>
      </w:pPr>
      <w:hyperlink w:anchor="_Toc211446199" w:history="1">
        <w:r w:rsidRPr="00E3007A">
          <w:rPr>
            <w:rStyle w:val="Hyperlink"/>
            <w:noProof/>
            <w:sz w:val="28"/>
            <w:szCs w:val="28"/>
          </w:rPr>
          <w:t>4.4.3.11</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Ghi chú</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_Toc211446199 \h </w:instrText>
        </w:r>
        <w:r w:rsidRPr="00E3007A">
          <w:rPr>
            <w:noProof/>
            <w:webHidden/>
            <w:sz w:val="28"/>
            <w:szCs w:val="28"/>
          </w:rPr>
        </w:r>
        <w:r w:rsidRPr="00E3007A">
          <w:rPr>
            <w:noProof/>
            <w:webHidden/>
            <w:sz w:val="28"/>
            <w:szCs w:val="28"/>
          </w:rPr>
          <w:fldChar w:fldCharType="separate"/>
        </w:r>
        <w:r w:rsidRPr="00E3007A">
          <w:rPr>
            <w:noProof/>
            <w:webHidden/>
            <w:sz w:val="28"/>
            <w:szCs w:val="28"/>
          </w:rPr>
          <w:t>98</w:t>
        </w:r>
        <w:r w:rsidRPr="00E3007A">
          <w:rPr>
            <w:noProof/>
            <w:webHidden/>
            <w:sz w:val="28"/>
            <w:szCs w:val="28"/>
          </w:rPr>
          <w:fldChar w:fldCharType="end"/>
        </w:r>
      </w:hyperlink>
    </w:p>
    <w:p w14:paraId="0CB09168" w14:textId="3E75FF95" w:rsidR="004B217A" w:rsidRPr="00E3007A" w:rsidRDefault="004B217A">
      <w:pPr>
        <w:pStyle w:val="TOC4"/>
        <w:tabs>
          <w:tab w:val="left" w:pos="1600"/>
        </w:tabs>
        <w:rPr>
          <w:rFonts w:asciiTheme="minorHAnsi" w:eastAsiaTheme="minorEastAsia" w:hAnsiTheme="minorHAnsi" w:cstheme="minorBidi"/>
          <w:noProof/>
          <w:kern w:val="2"/>
          <w:sz w:val="28"/>
          <w:szCs w:val="28"/>
          <w14:ligatures w14:val="standardContextual"/>
        </w:rPr>
      </w:pPr>
      <w:hyperlink w:anchor="_Toc211446200" w:history="1">
        <w:r w:rsidRPr="00E3007A">
          <w:rPr>
            <w:rStyle w:val="Hyperlink"/>
            <w:noProof/>
            <w:sz w:val="28"/>
            <w:szCs w:val="28"/>
          </w:rPr>
          <w:t>4.4.3.12</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Tạo phiếu trình</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_Toc211446200 \h </w:instrText>
        </w:r>
        <w:r w:rsidRPr="00E3007A">
          <w:rPr>
            <w:noProof/>
            <w:webHidden/>
            <w:sz w:val="28"/>
            <w:szCs w:val="28"/>
          </w:rPr>
        </w:r>
        <w:r w:rsidRPr="00E3007A">
          <w:rPr>
            <w:noProof/>
            <w:webHidden/>
            <w:sz w:val="28"/>
            <w:szCs w:val="28"/>
          </w:rPr>
          <w:fldChar w:fldCharType="separate"/>
        </w:r>
        <w:r w:rsidRPr="00E3007A">
          <w:rPr>
            <w:noProof/>
            <w:webHidden/>
            <w:sz w:val="28"/>
            <w:szCs w:val="28"/>
          </w:rPr>
          <w:t>99</w:t>
        </w:r>
        <w:r w:rsidRPr="00E3007A">
          <w:rPr>
            <w:noProof/>
            <w:webHidden/>
            <w:sz w:val="28"/>
            <w:szCs w:val="28"/>
          </w:rPr>
          <w:fldChar w:fldCharType="end"/>
        </w:r>
      </w:hyperlink>
    </w:p>
    <w:p w14:paraId="6CC6E911" w14:textId="18F4273E" w:rsidR="004B217A" w:rsidRPr="00E3007A" w:rsidRDefault="004B217A">
      <w:pPr>
        <w:pStyle w:val="TOC4"/>
        <w:tabs>
          <w:tab w:val="left" w:pos="1600"/>
        </w:tabs>
        <w:rPr>
          <w:rFonts w:asciiTheme="minorHAnsi" w:eastAsiaTheme="minorEastAsia" w:hAnsiTheme="minorHAnsi" w:cstheme="minorBidi"/>
          <w:noProof/>
          <w:kern w:val="2"/>
          <w:sz w:val="28"/>
          <w:szCs w:val="28"/>
          <w14:ligatures w14:val="standardContextual"/>
        </w:rPr>
      </w:pPr>
      <w:hyperlink w:anchor="_Toc211446201" w:history="1">
        <w:r w:rsidRPr="00E3007A">
          <w:rPr>
            <w:rStyle w:val="Hyperlink"/>
            <w:noProof/>
            <w:sz w:val="28"/>
            <w:szCs w:val="28"/>
          </w:rPr>
          <w:t>4.4.3.13</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Lưu vào hồ sơ</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_Toc211446201 \h </w:instrText>
        </w:r>
        <w:r w:rsidRPr="00E3007A">
          <w:rPr>
            <w:noProof/>
            <w:webHidden/>
            <w:sz w:val="28"/>
            <w:szCs w:val="28"/>
          </w:rPr>
        </w:r>
        <w:r w:rsidRPr="00E3007A">
          <w:rPr>
            <w:noProof/>
            <w:webHidden/>
            <w:sz w:val="28"/>
            <w:szCs w:val="28"/>
          </w:rPr>
          <w:fldChar w:fldCharType="separate"/>
        </w:r>
        <w:r w:rsidRPr="00E3007A">
          <w:rPr>
            <w:noProof/>
            <w:webHidden/>
            <w:sz w:val="28"/>
            <w:szCs w:val="28"/>
          </w:rPr>
          <w:t>100</w:t>
        </w:r>
        <w:r w:rsidRPr="00E3007A">
          <w:rPr>
            <w:noProof/>
            <w:webHidden/>
            <w:sz w:val="28"/>
            <w:szCs w:val="28"/>
          </w:rPr>
          <w:fldChar w:fldCharType="end"/>
        </w:r>
      </w:hyperlink>
    </w:p>
    <w:p w14:paraId="25E82A69" w14:textId="288C078B" w:rsidR="004B217A" w:rsidRPr="00E3007A" w:rsidRDefault="004B217A">
      <w:pPr>
        <w:pStyle w:val="TOC4"/>
        <w:tabs>
          <w:tab w:val="left" w:pos="1600"/>
        </w:tabs>
        <w:rPr>
          <w:rFonts w:asciiTheme="minorHAnsi" w:eastAsiaTheme="minorEastAsia" w:hAnsiTheme="minorHAnsi" w:cstheme="minorBidi"/>
          <w:noProof/>
          <w:kern w:val="2"/>
          <w:sz w:val="28"/>
          <w:szCs w:val="28"/>
          <w14:ligatures w14:val="standardContextual"/>
        </w:rPr>
      </w:pPr>
      <w:hyperlink w:anchor="_Toc211446202" w:history="1">
        <w:r w:rsidRPr="00E3007A">
          <w:rPr>
            <w:rStyle w:val="Hyperlink"/>
            <w:noProof/>
            <w:sz w:val="28"/>
            <w:szCs w:val="28"/>
          </w:rPr>
          <w:t>4.4.3.14</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Bổ sung thông tin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_Toc211446202 \h </w:instrText>
        </w:r>
        <w:r w:rsidRPr="00E3007A">
          <w:rPr>
            <w:noProof/>
            <w:webHidden/>
            <w:sz w:val="28"/>
            <w:szCs w:val="28"/>
          </w:rPr>
        </w:r>
        <w:r w:rsidRPr="00E3007A">
          <w:rPr>
            <w:noProof/>
            <w:webHidden/>
            <w:sz w:val="28"/>
            <w:szCs w:val="28"/>
          </w:rPr>
          <w:fldChar w:fldCharType="separate"/>
        </w:r>
        <w:r w:rsidRPr="00E3007A">
          <w:rPr>
            <w:noProof/>
            <w:webHidden/>
            <w:sz w:val="28"/>
            <w:szCs w:val="28"/>
          </w:rPr>
          <w:t>100</w:t>
        </w:r>
        <w:r w:rsidRPr="00E3007A">
          <w:rPr>
            <w:noProof/>
            <w:webHidden/>
            <w:sz w:val="28"/>
            <w:szCs w:val="28"/>
          </w:rPr>
          <w:fldChar w:fldCharType="end"/>
        </w:r>
      </w:hyperlink>
    </w:p>
    <w:p w14:paraId="56AFD416" w14:textId="62F0B052"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203" w:history="1">
        <w:r w:rsidRPr="00E3007A">
          <w:rPr>
            <w:rStyle w:val="Hyperlink"/>
            <w:noProof/>
            <w:sz w:val="28"/>
            <w:szCs w:val="28"/>
          </w:rPr>
          <w:t>4.4.4</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Lưu văn bản vào hồ sơ</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_Toc211446203 \h </w:instrText>
        </w:r>
        <w:r w:rsidRPr="00E3007A">
          <w:rPr>
            <w:noProof/>
            <w:webHidden/>
            <w:sz w:val="28"/>
            <w:szCs w:val="28"/>
          </w:rPr>
        </w:r>
        <w:r w:rsidRPr="00E3007A">
          <w:rPr>
            <w:noProof/>
            <w:webHidden/>
            <w:sz w:val="28"/>
            <w:szCs w:val="28"/>
          </w:rPr>
          <w:fldChar w:fldCharType="separate"/>
        </w:r>
        <w:r w:rsidRPr="00E3007A">
          <w:rPr>
            <w:noProof/>
            <w:webHidden/>
            <w:sz w:val="28"/>
            <w:szCs w:val="28"/>
          </w:rPr>
          <w:t>101</w:t>
        </w:r>
        <w:r w:rsidRPr="00E3007A">
          <w:rPr>
            <w:noProof/>
            <w:webHidden/>
            <w:sz w:val="28"/>
            <w:szCs w:val="28"/>
          </w:rPr>
          <w:fldChar w:fldCharType="end"/>
        </w:r>
      </w:hyperlink>
    </w:p>
    <w:p w14:paraId="326836F2" w14:textId="64847E0E"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204" w:history="1">
        <w:r w:rsidRPr="00E3007A">
          <w:rPr>
            <w:rStyle w:val="Hyperlink"/>
            <w:noProof/>
            <w:sz w:val="28"/>
            <w:szCs w:val="28"/>
          </w:rPr>
          <w:t>4.4.5</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Xuất báo cáo</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_Toc211446204 \h </w:instrText>
        </w:r>
        <w:r w:rsidRPr="00E3007A">
          <w:rPr>
            <w:noProof/>
            <w:webHidden/>
            <w:sz w:val="28"/>
            <w:szCs w:val="28"/>
          </w:rPr>
        </w:r>
        <w:r w:rsidRPr="00E3007A">
          <w:rPr>
            <w:noProof/>
            <w:webHidden/>
            <w:sz w:val="28"/>
            <w:szCs w:val="28"/>
          </w:rPr>
          <w:fldChar w:fldCharType="separate"/>
        </w:r>
        <w:r w:rsidRPr="00E3007A">
          <w:rPr>
            <w:noProof/>
            <w:webHidden/>
            <w:sz w:val="28"/>
            <w:szCs w:val="28"/>
          </w:rPr>
          <w:t>103</w:t>
        </w:r>
        <w:r w:rsidRPr="00E3007A">
          <w:rPr>
            <w:noProof/>
            <w:webHidden/>
            <w:sz w:val="28"/>
            <w:szCs w:val="28"/>
          </w:rPr>
          <w:fldChar w:fldCharType="end"/>
        </w:r>
      </w:hyperlink>
    </w:p>
    <w:p w14:paraId="6310AB6B" w14:textId="6BBE9268"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205" w:history="1">
        <w:r w:rsidRPr="00E3007A">
          <w:rPr>
            <w:rStyle w:val="Hyperlink"/>
            <w:noProof/>
            <w:sz w:val="28"/>
            <w:szCs w:val="28"/>
          </w:rPr>
          <w:t>4.4.6</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Đọc và xem tài liệu</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_Toc211446205 \h </w:instrText>
        </w:r>
        <w:r w:rsidRPr="00E3007A">
          <w:rPr>
            <w:noProof/>
            <w:webHidden/>
            <w:sz w:val="28"/>
            <w:szCs w:val="28"/>
          </w:rPr>
        </w:r>
        <w:r w:rsidRPr="00E3007A">
          <w:rPr>
            <w:noProof/>
            <w:webHidden/>
            <w:sz w:val="28"/>
            <w:szCs w:val="28"/>
          </w:rPr>
          <w:fldChar w:fldCharType="separate"/>
        </w:r>
        <w:r w:rsidRPr="00E3007A">
          <w:rPr>
            <w:noProof/>
            <w:webHidden/>
            <w:sz w:val="28"/>
            <w:szCs w:val="28"/>
          </w:rPr>
          <w:t>104</w:t>
        </w:r>
        <w:r w:rsidRPr="00E3007A">
          <w:rPr>
            <w:noProof/>
            <w:webHidden/>
            <w:sz w:val="28"/>
            <w:szCs w:val="28"/>
          </w:rPr>
          <w:fldChar w:fldCharType="end"/>
        </w:r>
      </w:hyperlink>
    </w:p>
    <w:p w14:paraId="118D08FB" w14:textId="6948CD4C"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206" w:history="1">
        <w:r w:rsidRPr="00E3007A">
          <w:rPr>
            <w:rStyle w:val="Hyperlink"/>
            <w:noProof/>
            <w:sz w:val="28"/>
            <w:szCs w:val="28"/>
          </w:rPr>
          <w:t>4.4.7</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Hoàn thành văn bản hàng loạt</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_Toc211446206 \h </w:instrText>
        </w:r>
        <w:r w:rsidRPr="00E3007A">
          <w:rPr>
            <w:noProof/>
            <w:webHidden/>
            <w:sz w:val="28"/>
            <w:szCs w:val="28"/>
          </w:rPr>
        </w:r>
        <w:r w:rsidRPr="00E3007A">
          <w:rPr>
            <w:noProof/>
            <w:webHidden/>
            <w:sz w:val="28"/>
            <w:szCs w:val="28"/>
          </w:rPr>
          <w:fldChar w:fldCharType="separate"/>
        </w:r>
        <w:r w:rsidRPr="00E3007A">
          <w:rPr>
            <w:noProof/>
            <w:webHidden/>
            <w:sz w:val="28"/>
            <w:szCs w:val="28"/>
          </w:rPr>
          <w:t>106</w:t>
        </w:r>
        <w:r w:rsidRPr="00E3007A">
          <w:rPr>
            <w:noProof/>
            <w:webHidden/>
            <w:sz w:val="28"/>
            <w:szCs w:val="28"/>
          </w:rPr>
          <w:fldChar w:fldCharType="end"/>
        </w:r>
      </w:hyperlink>
    </w:p>
    <w:p w14:paraId="6A9E483E" w14:textId="6B592A78" w:rsidR="004B217A" w:rsidRPr="00E3007A" w:rsidRDefault="004B217A">
      <w:pPr>
        <w:pStyle w:val="TOC2"/>
        <w:rPr>
          <w:rFonts w:asciiTheme="minorHAnsi" w:eastAsiaTheme="minorEastAsia" w:hAnsiTheme="minorHAnsi" w:cstheme="minorBidi"/>
          <w:kern w:val="2"/>
          <w:sz w:val="28"/>
          <w:szCs w:val="28"/>
          <w14:ligatures w14:val="standardContextual"/>
        </w:rPr>
      </w:pPr>
      <w:hyperlink w:anchor="_Toc211446207" w:history="1">
        <w:r w:rsidRPr="00E3007A">
          <w:rPr>
            <w:rStyle w:val="Hyperlink"/>
            <w:sz w:val="28"/>
            <w:szCs w:val="28"/>
          </w:rPr>
          <w:t>4.5 Văn bản nhận để biết</w:t>
        </w:r>
        <w:r w:rsidRPr="00E3007A">
          <w:rPr>
            <w:webHidden/>
            <w:sz w:val="28"/>
            <w:szCs w:val="28"/>
          </w:rPr>
          <w:tab/>
        </w:r>
        <w:r w:rsidRPr="00E3007A">
          <w:rPr>
            <w:webHidden/>
            <w:sz w:val="28"/>
            <w:szCs w:val="28"/>
          </w:rPr>
          <w:fldChar w:fldCharType="begin"/>
        </w:r>
        <w:r w:rsidRPr="00E3007A">
          <w:rPr>
            <w:webHidden/>
            <w:sz w:val="28"/>
            <w:szCs w:val="28"/>
          </w:rPr>
          <w:instrText xml:space="preserve"> PAGEREF _Toc211446207 \h </w:instrText>
        </w:r>
        <w:r w:rsidRPr="00E3007A">
          <w:rPr>
            <w:webHidden/>
            <w:sz w:val="28"/>
            <w:szCs w:val="28"/>
          </w:rPr>
        </w:r>
        <w:r w:rsidRPr="00E3007A">
          <w:rPr>
            <w:webHidden/>
            <w:sz w:val="28"/>
            <w:szCs w:val="28"/>
          </w:rPr>
          <w:fldChar w:fldCharType="separate"/>
        </w:r>
        <w:r w:rsidRPr="00E3007A">
          <w:rPr>
            <w:webHidden/>
            <w:sz w:val="28"/>
            <w:szCs w:val="28"/>
          </w:rPr>
          <w:t>107</w:t>
        </w:r>
        <w:r w:rsidRPr="00E3007A">
          <w:rPr>
            <w:webHidden/>
            <w:sz w:val="28"/>
            <w:szCs w:val="28"/>
          </w:rPr>
          <w:fldChar w:fldCharType="end"/>
        </w:r>
      </w:hyperlink>
    </w:p>
    <w:p w14:paraId="5546622A" w14:textId="7F5F878C"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209" w:history="1">
        <w:r w:rsidRPr="00E3007A">
          <w:rPr>
            <w:rStyle w:val="Hyperlink"/>
            <w:noProof/>
            <w:sz w:val="28"/>
            <w:szCs w:val="28"/>
          </w:rPr>
          <w:t>4.5.1</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Xem danh sách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_Toc211446209 \h </w:instrText>
        </w:r>
        <w:r w:rsidRPr="00E3007A">
          <w:rPr>
            <w:noProof/>
            <w:webHidden/>
            <w:sz w:val="28"/>
            <w:szCs w:val="28"/>
          </w:rPr>
        </w:r>
        <w:r w:rsidRPr="00E3007A">
          <w:rPr>
            <w:noProof/>
            <w:webHidden/>
            <w:sz w:val="28"/>
            <w:szCs w:val="28"/>
          </w:rPr>
          <w:fldChar w:fldCharType="separate"/>
        </w:r>
        <w:r w:rsidRPr="00E3007A">
          <w:rPr>
            <w:noProof/>
            <w:webHidden/>
            <w:sz w:val="28"/>
            <w:szCs w:val="28"/>
          </w:rPr>
          <w:t>107</w:t>
        </w:r>
        <w:r w:rsidRPr="00E3007A">
          <w:rPr>
            <w:noProof/>
            <w:webHidden/>
            <w:sz w:val="28"/>
            <w:szCs w:val="28"/>
          </w:rPr>
          <w:fldChar w:fldCharType="end"/>
        </w:r>
      </w:hyperlink>
    </w:p>
    <w:p w14:paraId="0830D7D4" w14:textId="449FF6C3"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210" w:history="1">
        <w:r w:rsidRPr="00E3007A">
          <w:rPr>
            <w:rStyle w:val="Hyperlink"/>
            <w:noProof/>
            <w:sz w:val="28"/>
            <w:szCs w:val="28"/>
          </w:rPr>
          <w:t>4.5.2</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Tìm kiếm</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_Toc211446210 \h </w:instrText>
        </w:r>
        <w:r w:rsidRPr="00E3007A">
          <w:rPr>
            <w:noProof/>
            <w:webHidden/>
            <w:sz w:val="28"/>
            <w:szCs w:val="28"/>
          </w:rPr>
        </w:r>
        <w:r w:rsidRPr="00E3007A">
          <w:rPr>
            <w:noProof/>
            <w:webHidden/>
            <w:sz w:val="28"/>
            <w:szCs w:val="28"/>
          </w:rPr>
          <w:fldChar w:fldCharType="separate"/>
        </w:r>
        <w:r w:rsidRPr="00E3007A">
          <w:rPr>
            <w:noProof/>
            <w:webHidden/>
            <w:sz w:val="28"/>
            <w:szCs w:val="28"/>
          </w:rPr>
          <w:t>107</w:t>
        </w:r>
        <w:r w:rsidRPr="00E3007A">
          <w:rPr>
            <w:noProof/>
            <w:webHidden/>
            <w:sz w:val="28"/>
            <w:szCs w:val="28"/>
          </w:rPr>
          <w:fldChar w:fldCharType="end"/>
        </w:r>
      </w:hyperlink>
    </w:p>
    <w:p w14:paraId="54D48913" w14:textId="3C4EB503"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211" w:history="1">
        <w:r w:rsidRPr="00E3007A">
          <w:rPr>
            <w:rStyle w:val="Hyperlink"/>
            <w:noProof/>
            <w:sz w:val="28"/>
            <w:szCs w:val="28"/>
          </w:rPr>
          <w:t>4.5.3</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Tìm kiếm nâng cao</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_Toc211446211 \h </w:instrText>
        </w:r>
        <w:r w:rsidRPr="00E3007A">
          <w:rPr>
            <w:noProof/>
            <w:webHidden/>
            <w:sz w:val="28"/>
            <w:szCs w:val="28"/>
          </w:rPr>
        </w:r>
        <w:r w:rsidRPr="00E3007A">
          <w:rPr>
            <w:noProof/>
            <w:webHidden/>
            <w:sz w:val="28"/>
            <w:szCs w:val="28"/>
          </w:rPr>
          <w:fldChar w:fldCharType="separate"/>
        </w:r>
        <w:r w:rsidRPr="00E3007A">
          <w:rPr>
            <w:noProof/>
            <w:webHidden/>
            <w:sz w:val="28"/>
            <w:szCs w:val="28"/>
          </w:rPr>
          <w:t>108</w:t>
        </w:r>
        <w:r w:rsidRPr="00E3007A">
          <w:rPr>
            <w:noProof/>
            <w:webHidden/>
            <w:sz w:val="28"/>
            <w:szCs w:val="28"/>
          </w:rPr>
          <w:fldChar w:fldCharType="end"/>
        </w:r>
      </w:hyperlink>
    </w:p>
    <w:p w14:paraId="789B8C6B" w14:textId="69470ECB"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212" w:history="1">
        <w:r w:rsidRPr="00E3007A">
          <w:rPr>
            <w:rStyle w:val="Hyperlink"/>
            <w:noProof/>
            <w:sz w:val="28"/>
            <w:szCs w:val="28"/>
          </w:rPr>
          <w:t>4.5.4</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Lưu văn bản vào hồ sơ</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_Toc211446212 \h </w:instrText>
        </w:r>
        <w:r w:rsidRPr="00E3007A">
          <w:rPr>
            <w:noProof/>
            <w:webHidden/>
            <w:sz w:val="28"/>
            <w:szCs w:val="28"/>
          </w:rPr>
        </w:r>
        <w:r w:rsidRPr="00E3007A">
          <w:rPr>
            <w:noProof/>
            <w:webHidden/>
            <w:sz w:val="28"/>
            <w:szCs w:val="28"/>
          </w:rPr>
          <w:fldChar w:fldCharType="separate"/>
        </w:r>
        <w:r w:rsidRPr="00E3007A">
          <w:rPr>
            <w:noProof/>
            <w:webHidden/>
            <w:sz w:val="28"/>
            <w:szCs w:val="28"/>
          </w:rPr>
          <w:t>110</w:t>
        </w:r>
        <w:r w:rsidRPr="00E3007A">
          <w:rPr>
            <w:noProof/>
            <w:webHidden/>
            <w:sz w:val="28"/>
            <w:szCs w:val="28"/>
          </w:rPr>
          <w:fldChar w:fldCharType="end"/>
        </w:r>
      </w:hyperlink>
    </w:p>
    <w:p w14:paraId="0266E201" w14:textId="7A63CB2E"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213" w:history="1">
        <w:r w:rsidRPr="00E3007A">
          <w:rPr>
            <w:rStyle w:val="Hyperlink"/>
            <w:noProof/>
            <w:sz w:val="28"/>
            <w:szCs w:val="28"/>
          </w:rPr>
          <w:t>4.5.5</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Chuyển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_Toc211446213 \h </w:instrText>
        </w:r>
        <w:r w:rsidRPr="00E3007A">
          <w:rPr>
            <w:noProof/>
            <w:webHidden/>
            <w:sz w:val="28"/>
            <w:szCs w:val="28"/>
          </w:rPr>
        </w:r>
        <w:r w:rsidRPr="00E3007A">
          <w:rPr>
            <w:noProof/>
            <w:webHidden/>
            <w:sz w:val="28"/>
            <w:szCs w:val="28"/>
          </w:rPr>
          <w:fldChar w:fldCharType="separate"/>
        </w:r>
        <w:r w:rsidRPr="00E3007A">
          <w:rPr>
            <w:noProof/>
            <w:webHidden/>
            <w:sz w:val="28"/>
            <w:szCs w:val="28"/>
          </w:rPr>
          <w:t>111</w:t>
        </w:r>
        <w:r w:rsidRPr="00E3007A">
          <w:rPr>
            <w:noProof/>
            <w:webHidden/>
            <w:sz w:val="28"/>
            <w:szCs w:val="28"/>
          </w:rPr>
          <w:fldChar w:fldCharType="end"/>
        </w:r>
      </w:hyperlink>
    </w:p>
    <w:p w14:paraId="3FF90107" w14:textId="204170C2" w:rsidR="004B217A" w:rsidRPr="00E3007A" w:rsidRDefault="004B217A">
      <w:pPr>
        <w:pStyle w:val="TOC3"/>
        <w:tabs>
          <w:tab w:val="left" w:pos="1200"/>
        </w:tabs>
        <w:rPr>
          <w:rFonts w:asciiTheme="minorHAnsi" w:eastAsiaTheme="minorEastAsia" w:hAnsiTheme="minorHAnsi" w:cstheme="minorBidi"/>
          <w:i w:val="0"/>
          <w:iCs w:val="0"/>
          <w:noProof/>
          <w:kern w:val="2"/>
          <w:sz w:val="28"/>
          <w:szCs w:val="28"/>
          <w14:ligatures w14:val="standardContextual"/>
        </w:rPr>
      </w:pPr>
      <w:hyperlink w:anchor="_Toc211446214" w:history="1">
        <w:r w:rsidRPr="00E3007A">
          <w:rPr>
            <w:rStyle w:val="Hyperlink"/>
            <w:noProof/>
            <w:sz w:val="28"/>
            <w:szCs w:val="28"/>
          </w:rPr>
          <w:t>4.5.6</w:t>
        </w:r>
        <w:r w:rsidRPr="00E3007A">
          <w:rPr>
            <w:rFonts w:asciiTheme="minorHAnsi" w:eastAsiaTheme="minorEastAsia" w:hAnsiTheme="minorHAnsi" w:cstheme="minorBidi"/>
            <w:i w:val="0"/>
            <w:iCs w:val="0"/>
            <w:noProof/>
            <w:kern w:val="2"/>
            <w:sz w:val="28"/>
            <w:szCs w:val="28"/>
            <w14:ligatures w14:val="standardContextual"/>
          </w:rPr>
          <w:tab/>
        </w:r>
        <w:r w:rsidRPr="00E3007A">
          <w:rPr>
            <w:rStyle w:val="Hyperlink"/>
            <w:noProof/>
            <w:sz w:val="28"/>
            <w:szCs w:val="28"/>
          </w:rPr>
          <w:t>Xem chi tiết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_Toc211446214 \h </w:instrText>
        </w:r>
        <w:r w:rsidRPr="00E3007A">
          <w:rPr>
            <w:noProof/>
            <w:webHidden/>
            <w:sz w:val="28"/>
            <w:szCs w:val="28"/>
          </w:rPr>
        </w:r>
        <w:r w:rsidRPr="00E3007A">
          <w:rPr>
            <w:noProof/>
            <w:webHidden/>
            <w:sz w:val="28"/>
            <w:szCs w:val="28"/>
          </w:rPr>
          <w:fldChar w:fldCharType="separate"/>
        </w:r>
        <w:r w:rsidRPr="00E3007A">
          <w:rPr>
            <w:noProof/>
            <w:webHidden/>
            <w:sz w:val="28"/>
            <w:szCs w:val="28"/>
          </w:rPr>
          <w:t>112</w:t>
        </w:r>
        <w:r w:rsidRPr="00E3007A">
          <w:rPr>
            <w:noProof/>
            <w:webHidden/>
            <w:sz w:val="28"/>
            <w:szCs w:val="28"/>
          </w:rPr>
          <w:fldChar w:fldCharType="end"/>
        </w:r>
      </w:hyperlink>
    </w:p>
    <w:p w14:paraId="4EA93A05" w14:textId="62FCDD29"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215" w:history="1">
        <w:r w:rsidRPr="00E3007A">
          <w:rPr>
            <w:rStyle w:val="Hyperlink"/>
            <w:noProof/>
            <w:sz w:val="28"/>
            <w:szCs w:val="28"/>
          </w:rPr>
          <w:t>4.5.6.1</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Chuyển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_Toc211446215 \h </w:instrText>
        </w:r>
        <w:r w:rsidRPr="00E3007A">
          <w:rPr>
            <w:noProof/>
            <w:webHidden/>
            <w:sz w:val="28"/>
            <w:szCs w:val="28"/>
          </w:rPr>
        </w:r>
        <w:r w:rsidRPr="00E3007A">
          <w:rPr>
            <w:noProof/>
            <w:webHidden/>
            <w:sz w:val="28"/>
            <w:szCs w:val="28"/>
          </w:rPr>
          <w:fldChar w:fldCharType="separate"/>
        </w:r>
        <w:r w:rsidRPr="00E3007A">
          <w:rPr>
            <w:noProof/>
            <w:webHidden/>
            <w:sz w:val="28"/>
            <w:szCs w:val="28"/>
          </w:rPr>
          <w:t>113</w:t>
        </w:r>
        <w:r w:rsidRPr="00E3007A">
          <w:rPr>
            <w:noProof/>
            <w:webHidden/>
            <w:sz w:val="28"/>
            <w:szCs w:val="28"/>
          </w:rPr>
          <w:fldChar w:fldCharType="end"/>
        </w:r>
      </w:hyperlink>
    </w:p>
    <w:p w14:paraId="4D239F71" w14:textId="0F2D952F"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216" w:history="1">
        <w:r w:rsidRPr="00E3007A">
          <w:rPr>
            <w:rStyle w:val="Hyperlink"/>
            <w:noProof/>
            <w:sz w:val="28"/>
            <w:szCs w:val="28"/>
          </w:rPr>
          <w:t>4.5.6.2</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Biểu đồ xử lý</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_Toc211446216 \h </w:instrText>
        </w:r>
        <w:r w:rsidRPr="00E3007A">
          <w:rPr>
            <w:noProof/>
            <w:webHidden/>
            <w:sz w:val="28"/>
            <w:szCs w:val="28"/>
          </w:rPr>
        </w:r>
        <w:r w:rsidRPr="00E3007A">
          <w:rPr>
            <w:noProof/>
            <w:webHidden/>
            <w:sz w:val="28"/>
            <w:szCs w:val="28"/>
          </w:rPr>
          <w:fldChar w:fldCharType="separate"/>
        </w:r>
        <w:r w:rsidRPr="00E3007A">
          <w:rPr>
            <w:noProof/>
            <w:webHidden/>
            <w:sz w:val="28"/>
            <w:szCs w:val="28"/>
          </w:rPr>
          <w:t>114</w:t>
        </w:r>
        <w:r w:rsidRPr="00E3007A">
          <w:rPr>
            <w:noProof/>
            <w:webHidden/>
            <w:sz w:val="28"/>
            <w:szCs w:val="28"/>
          </w:rPr>
          <w:fldChar w:fldCharType="end"/>
        </w:r>
      </w:hyperlink>
    </w:p>
    <w:p w14:paraId="6AA892C8" w14:textId="1F7A714C"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217" w:history="1">
        <w:r w:rsidRPr="00E3007A">
          <w:rPr>
            <w:rStyle w:val="Hyperlink"/>
            <w:noProof/>
            <w:sz w:val="28"/>
            <w:szCs w:val="28"/>
          </w:rPr>
          <w:t>4.5.6.3</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Lưu tài liệu cá nhân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_Toc211446217 \h </w:instrText>
        </w:r>
        <w:r w:rsidRPr="00E3007A">
          <w:rPr>
            <w:noProof/>
            <w:webHidden/>
            <w:sz w:val="28"/>
            <w:szCs w:val="28"/>
          </w:rPr>
        </w:r>
        <w:r w:rsidRPr="00E3007A">
          <w:rPr>
            <w:noProof/>
            <w:webHidden/>
            <w:sz w:val="28"/>
            <w:szCs w:val="28"/>
          </w:rPr>
          <w:fldChar w:fldCharType="separate"/>
        </w:r>
        <w:r w:rsidRPr="00E3007A">
          <w:rPr>
            <w:noProof/>
            <w:webHidden/>
            <w:sz w:val="28"/>
            <w:szCs w:val="28"/>
          </w:rPr>
          <w:t>118</w:t>
        </w:r>
        <w:r w:rsidRPr="00E3007A">
          <w:rPr>
            <w:noProof/>
            <w:webHidden/>
            <w:sz w:val="28"/>
            <w:szCs w:val="28"/>
          </w:rPr>
          <w:fldChar w:fldCharType="end"/>
        </w:r>
      </w:hyperlink>
    </w:p>
    <w:p w14:paraId="6013EF9A" w14:textId="752B6ABC"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218" w:history="1">
        <w:r w:rsidRPr="00E3007A">
          <w:rPr>
            <w:rStyle w:val="Hyperlink"/>
            <w:noProof/>
            <w:sz w:val="28"/>
            <w:szCs w:val="28"/>
          </w:rPr>
          <w:t>4.5.6.4</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Đọc và tải file</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_Toc211446218 \h </w:instrText>
        </w:r>
        <w:r w:rsidRPr="00E3007A">
          <w:rPr>
            <w:noProof/>
            <w:webHidden/>
            <w:sz w:val="28"/>
            <w:szCs w:val="28"/>
          </w:rPr>
        </w:r>
        <w:r w:rsidRPr="00E3007A">
          <w:rPr>
            <w:noProof/>
            <w:webHidden/>
            <w:sz w:val="28"/>
            <w:szCs w:val="28"/>
          </w:rPr>
          <w:fldChar w:fldCharType="separate"/>
        </w:r>
        <w:r w:rsidRPr="00E3007A">
          <w:rPr>
            <w:noProof/>
            <w:webHidden/>
            <w:sz w:val="28"/>
            <w:szCs w:val="28"/>
          </w:rPr>
          <w:t>120</w:t>
        </w:r>
        <w:r w:rsidRPr="00E3007A">
          <w:rPr>
            <w:noProof/>
            <w:webHidden/>
            <w:sz w:val="28"/>
            <w:szCs w:val="28"/>
          </w:rPr>
          <w:fldChar w:fldCharType="end"/>
        </w:r>
      </w:hyperlink>
    </w:p>
    <w:p w14:paraId="77DBC4D4" w14:textId="35F86D37"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219" w:history="1">
        <w:r w:rsidRPr="00E3007A">
          <w:rPr>
            <w:rStyle w:val="Hyperlink"/>
            <w:noProof/>
            <w:sz w:val="28"/>
            <w:szCs w:val="28"/>
          </w:rPr>
          <w:t>4.5.6.5</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Tóm tắt văn bản</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_Toc211446219 \h </w:instrText>
        </w:r>
        <w:r w:rsidRPr="00E3007A">
          <w:rPr>
            <w:noProof/>
            <w:webHidden/>
            <w:sz w:val="28"/>
            <w:szCs w:val="28"/>
          </w:rPr>
        </w:r>
        <w:r w:rsidRPr="00E3007A">
          <w:rPr>
            <w:noProof/>
            <w:webHidden/>
            <w:sz w:val="28"/>
            <w:szCs w:val="28"/>
          </w:rPr>
          <w:fldChar w:fldCharType="separate"/>
        </w:r>
        <w:r w:rsidRPr="00E3007A">
          <w:rPr>
            <w:noProof/>
            <w:webHidden/>
            <w:sz w:val="28"/>
            <w:szCs w:val="28"/>
          </w:rPr>
          <w:t>120</w:t>
        </w:r>
        <w:r w:rsidRPr="00E3007A">
          <w:rPr>
            <w:noProof/>
            <w:webHidden/>
            <w:sz w:val="28"/>
            <w:szCs w:val="28"/>
          </w:rPr>
          <w:fldChar w:fldCharType="end"/>
        </w:r>
      </w:hyperlink>
    </w:p>
    <w:p w14:paraId="451AE9B5" w14:textId="2B2003FE" w:rsidR="004B217A" w:rsidRPr="00E3007A" w:rsidRDefault="004B217A">
      <w:pPr>
        <w:pStyle w:val="TOC4"/>
        <w:tabs>
          <w:tab w:val="left" w:pos="1400"/>
        </w:tabs>
        <w:rPr>
          <w:rFonts w:asciiTheme="minorHAnsi" w:eastAsiaTheme="minorEastAsia" w:hAnsiTheme="minorHAnsi" w:cstheme="minorBidi"/>
          <w:noProof/>
          <w:kern w:val="2"/>
          <w:sz w:val="28"/>
          <w:szCs w:val="28"/>
          <w14:ligatures w14:val="standardContextual"/>
        </w:rPr>
      </w:pPr>
      <w:hyperlink w:anchor="_Toc211446220" w:history="1">
        <w:r w:rsidRPr="00E3007A">
          <w:rPr>
            <w:rStyle w:val="Hyperlink"/>
            <w:noProof/>
            <w:sz w:val="28"/>
            <w:szCs w:val="28"/>
          </w:rPr>
          <w:t>4.5.6.6</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Lưu vào hồ sơ</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_Toc211446220 \h </w:instrText>
        </w:r>
        <w:r w:rsidRPr="00E3007A">
          <w:rPr>
            <w:noProof/>
            <w:webHidden/>
            <w:sz w:val="28"/>
            <w:szCs w:val="28"/>
          </w:rPr>
        </w:r>
        <w:r w:rsidRPr="00E3007A">
          <w:rPr>
            <w:noProof/>
            <w:webHidden/>
            <w:sz w:val="28"/>
            <w:szCs w:val="28"/>
          </w:rPr>
          <w:fldChar w:fldCharType="separate"/>
        </w:r>
        <w:r w:rsidRPr="00E3007A">
          <w:rPr>
            <w:noProof/>
            <w:webHidden/>
            <w:sz w:val="28"/>
            <w:szCs w:val="28"/>
          </w:rPr>
          <w:t>122</w:t>
        </w:r>
        <w:r w:rsidRPr="00E3007A">
          <w:rPr>
            <w:noProof/>
            <w:webHidden/>
            <w:sz w:val="28"/>
            <w:szCs w:val="28"/>
          </w:rPr>
          <w:fldChar w:fldCharType="end"/>
        </w:r>
      </w:hyperlink>
    </w:p>
    <w:p w14:paraId="3484A5C9" w14:textId="4612EDCD" w:rsidR="004B217A" w:rsidRDefault="004B217A">
      <w:pPr>
        <w:pStyle w:val="TOC4"/>
        <w:tabs>
          <w:tab w:val="left" w:pos="1400"/>
        </w:tabs>
        <w:rPr>
          <w:rFonts w:asciiTheme="minorHAnsi" w:eastAsiaTheme="minorEastAsia" w:hAnsiTheme="minorHAnsi" w:cstheme="minorBidi"/>
          <w:noProof/>
          <w:kern w:val="2"/>
          <w:sz w:val="24"/>
          <w:szCs w:val="24"/>
          <w14:ligatures w14:val="standardContextual"/>
        </w:rPr>
      </w:pPr>
      <w:hyperlink w:anchor="_Toc211446221" w:history="1">
        <w:r w:rsidRPr="00E3007A">
          <w:rPr>
            <w:rStyle w:val="Hyperlink"/>
            <w:noProof/>
            <w:sz w:val="28"/>
            <w:szCs w:val="28"/>
          </w:rPr>
          <w:t>4.5.6.7</w:t>
        </w:r>
        <w:r w:rsidRPr="00E3007A">
          <w:rPr>
            <w:rFonts w:asciiTheme="minorHAnsi" w:eastAsiaTheme="minorEastAsia" w:hAnsiTheme="minorHAnsi" w:cstheme="minorBidi"/>
            <w:noProof/>
            <w:kern w:val="2"/>
            <w:sz w:val="28"/>
            <w:szCs w:val="28"/>
            <w14:ligatures w14:val="standardContextual"/>
          </w:rPr>
          <w:tab/>
        </w:r>
        <w:r w:rsidRPr="00E3007A">
          <w:rPr>
            <w:rStyle w:val="Hyperlink"/>
            <w:noProof/>
            <w:sz w:val="28"/>
            <w:szCs w:val="28"/>
          </w:rPr>
          <w:t>Ghi chú</w:t>
        </w:r>
        <w:r w:rsidRPr="00E3007A">
          <w:rPr>
            <w:noProof/>
            <w:webHidden/>
            <w:sz w:val="28"/>
            <w:szCs w:val="28"/>
          </w:rPr>
          <w:tab/>
        </w:r>
        <w:r w:rsidRPr="00E3007A">
          <w:rPr>
            <w:noProof/>
            <w:webHidden/>
            <w:sz w:val="28"/>
            <w:szCs w:val="28"/>
          </w:rPr>
          <w:fldChar w:fldCharType="begin"/>
        </w:r>
        <w:r w:rsidRPr="00E3007A">
          <w:rPr>
            <w:noProof/>
            <w:webHidden/>
            <w:sz w:val="28"/>
            <w:szCs w:val="28"/>
          </w:rPr>
          <w:instrText xml:space="preserve"> PAGEREF _Toc211446221 \h </w:instrText>
        </w:r>
        <w:r w:rsidRPr="00E3007A">
          <w:rPr>
            <w:noProof/>
            <w:webHidden/>
            <w:sz w:val="28"/>
            <w:szCs w:val="28"/>
          </w:rPr>
        </w:r>
        <w:r w:rsidRPr="00E3007A">
          <w:rPr>
            <w:noProof/>
            <w:webHidden/>
            <w:sz w:val="28"/>
            <w:szCs w:val="28"/>
          </w:rPr>
          <w:fldChar w:fldCharType="separate"/>
        </w:r>
        <w:r w:rsidRPr="00E3007A">
          <w:rPr>
            <w:noProof/>
            <w:webHidden/>
            <w:sz w:val="28"/>
            <w:szCs w:val="28"/>
          </w:rPr>
          <w:t>123</w:t>
        </w:r>
        <w:r w:rsidRPr="00E3007A">
          <w:rPr>
            <w:noProof/>
            <w:webHidden/>
            <w:sz w:val="28"/>
            <w:szCs w:val="28"/>
          </w:rPr>
          <w:fldChar w:fldCharType="end"/>
        </w:r>
      </w:hyperlink>
    </w:p>
    <w:p w14:paraId="5FD8F279" w14:textId="451CEED3" w:rsidR="004B217A" w:rsidRDefault="004B217A">
      <w:pPr>
        <w:pStyle w:val="TOC1"/>
        <w:rPr>
          <w:rFonts w:asciiTheme="minorHAnsi" w:eastAsiaTheme="minorEastAsia" w:hAnsiTheme="minorHAnsi" w:cstheme="minorBidi"/>
          <w:b w:val="0"/>
          <w:bCs w:val="0"/>
          <w:caps w:val="0"/>
          <w:kern w:val="2"/>
          <w14:ligatures w14:val="standardContextual"/>
        </w:rPr>
      </w:pPr>
      <w:hyperlink w:anchor="_Toc211446222" w:history="1">
        <w:r w:rsidRPr="005B3E71">
          <w:rPr>
            <w:rStyle w:val="Hyperlink"/>
          </w:rPr>
          <w:t>5.</w:t>
        </w:r>
        <w:r>
          <w:rPr>
            <w:rFonts w:asciiTheme="minorHAnsi" w:eastAsiaTheme="minorEastAsia" w:hAnsiTheme="minorHAnsi" w:cstheme="minorBidi"/>
            <w:b w:val="0"/>
            <w:bCs w:val="0"/>
            <w:caps w:val="0"/>
            <w:kern w:val="2"/>
            <w14:ligatures w14:val="standardContextual"/>
          </w:rPr>
          <w:tab/>
        </w:r>
        <w:r w:rsidRPr="005B3E71">
          <w:rPr>
            <w:rStyle w:val="Hyperlink"/>
          </w:rPr>
          <w:t>PHỤ LỤC</w:t>
        </w:r>
        <w:r>
          <w:rPr>
            <w:webHidden/>
          </w:rPr>
          <w:tab/>
        </w:r>
        <w:r>
          <w:rPr>
            <w:webHidden/>
          </w:rPr>
          <w:fldChar w:fldCharType="begin"/>
        </w:r>
        <w:r>
          <w:rPr>
            <w:webHidden/>
          </w:rPr>
          <w:instrText xml:space="preserve"> PAGEREF _Toc211446222 \h </w:instrText>
        </w:r>
        <w:r>
          <w:rPr>
            <w:webHidden/>
          </w:rPr>
        </w:r>
        <w:r>
          <w:rPr>
            <w:webHidden/>
          </w:rPr>
          <w:fldChar w:fldCharType="separate"/>
        </w:r>
        <w:r>
          <w:rPr>
            <w:webHidden/>
          </w:rPr>
          <w:t>125</w:t>
        </w:r>
        <w:r>
          <w:rPr>
            <w:webHidden/>
          </w:rPr>
          <w:fldChar w:fldCharType="end"/>
        </w:r>
      </w:hyperlink>
    </w:p>
    <w:p w14:paraId="20DAFFB9" w14:textId="4752F4A0" w:rsidR="004B217A" w:rsidRDefault="004B217A">
      <w:pPr>
        <w:pStyle w:val="TOC2"/>
        <w:rPr>
          <w:rFonts w:asciiTheme="minorHAnsi" w:eastAsiaTheme="minorEastAsia" w:hAnsiTheme="minorHAnsi" w:cstheme="minorBidi"/>
          <w:kern w:val="2"/>
          <w14:ligatures w14:val="standardContextual"/>
        </w:rPr>
      </w:pPr>
      <w:hyperlink w:anchor="_Toc211446223" w:history="1">
        <w:r w:rsidRPr="005B3E71">
          <w:rPr>
            <w:rStyle w:val="Hyperlink"/>
          </w:rPr>
          <w:t>N/A</w:t>
        </w:r>
        <w:r>
          <w:rPr>
            <w:webHidden/>
          </w:rPr>
          <w:tab/>
        </w:r>
        <w:r>
          <w:rPr>
            <w:webHidden/>
          </w:rPr>
          <w:fldChar w:fldCharType="begin"/>
        </w:r>
        <w:r>
          <w:rPr>
            <w:webHidden/>
          </w:rPr>
          <w:instrText xml:space="preserve"> PAGEREF _Toc211446223 \h </w:instrText>
        </w:r>
        <w:r>
          <w:rPr>
            <w:webHidden/>
          </w:rPr>
        </w:r>
        <w:r>
          <w:rPr>
            <w:webHidden/>
          </w:rPr>
          <w:fldChar w:fldCharType="separate"/>
        </w:r>
        <w:r>
          <w:rPr>
            <w:webHidden/>
          </w:rPr>
          <w:t>125</w:t>
        </w:r>
        <w:r>
          <w:rPr>
            <w:webHidden/>
          </w:rPr>
          <w:fldChar w:fldCharType="end"/>
        </w:r>
      </w:hyperlink>
    </w:p>
    <w:p w14:paraId="5A6F6B8C" w14:textId="0C91280A" w:rsidR="00FA35E3" w:rsidRPr="004B217A" w:rsidRDefault="00974812" w:rsidP="000004F5">
      <w:pPr>
        <w:rPr>
          <w:rFonts w:cs="Times New Roman"/>
          <w:noProof/>
          <w:sz w:val="28"/>
          <w:szCs w:val="28"/>
        </w:rPr>
      </w:pPr>
      <w:r w:rsidRPr="004B217A">
        <w:rPr>
          <w:rFonts w:cs="Times New Roman"/>
          <w:noProof/>
          <w:sz w:val="28"/>
          <w:szCs w:val="28"/>
        </w:rPr>
        <w:fldChar w:fldCharType="end"/>
      </w:r>
    </w:p>
    <w:p w14:paraId="4E135B24" w14:textId="77777777" w:rsidR="00FA35E3" w:rsidRPr="004B217A" w:rsidRDefault="00FA35E3">
      <w:pPr>
        <w:keepNext w:val="0"/>
        <w:spacing w:before="0" w:line="240" w:lineRule="auto"/>
        <w:rPr>
          <w:rFonts w:cs="Times New Roman"/>
          <w:noProof/>
          <w:sz w:val="28"/>
          <w:szCs w:val="28"/>
        </w:rPr>
      </w:pPr>
      <w:r w:rsidRPr="004B217A">
        <w:rPr>
          <w:rFonts w:cs="Times New Roman"/>
          <w:noProof/>
          <w:sz w:val="28"/>
          <w:szCs w:val="28"/>
        </w:rPr>
        <w:br w:type="page"/>
      </w:r>
    </w:p>
    <w:p w14:paraId="7F7DAE4D" w14:textId="77777777" w:rsidR="000004F5" w:rsidRPr="004B217A" w:rsidRDefault="000004F5" w:rsidP="002845F2">
      <w:pPr>
        <w:pStyle w:val="Heading1"/>
        <w:rPr>
          <w:sz w:val="28"/>
          <w:szCs w:val="28"/>
        </w:rPr>
      </w:pPr>
      <w:bookmarkStart w:id="4" w:name="_Toc369705983"/>
      <w:bookmarkStart w:id="5" w:name="_Toc452446887"/>
      <w:bookmarkStart w:id="6" w:name="_Toc211446101"/>
      <w:r w:rsidRPr="004B217A">
        <w:rPr>
          <w:sz w:val="28"/>
          <w:szCs w:val="28"/>
        </w:rPr>
        <w:lastRenderedPageBreak/>
        <w:t>GIỚI THIỆU</w:t>
      </w:r>
      <w:bookmarkEnd w:id="4"/>
      <w:bookmarkEnd w:id="6"/>
    </w:p>
    <w:p w14:paraId="1394B504" w14:textId="30F03820" w:rsidR="000004F5" w:rsidRPr="004B217A" w:rsidRDefault="000004F5" w:rsidP="004B217A">
      <w:pPr>
        <w:pStyle w:val="Heading2"/>
        <w:numPr>
          <w:ilvl w:val="1"/>
          <w:numId w:val="28"/>
        </w:numPr>
      </w:pPr>
      <w:bookmarkStart w:id="7" w:name="_Toc369705984"/>
      <w:bookmarkStart w:id="8" w:name="_Toc211446102"/>
      <w:r w:rsidRPr="004B217A">
        <w:t>Mục đích và ý nghĩa của Tài liệu</w:t>
      </w:r>
      <w:bookmarkEnd w:id="7"/>
      <w:bookmarkEnd w:id="8"/>
    </w:p>
    <w:p w14:paraId="4AF10370" w14:textId="06039F4F" w:rsidR="000004F5" w:rsidRPr="004B217A" w:rsidRDefault="000004F5" w:rsidP="004B217A">
      <w:pPr>
        <w:pStyle w:val="tvNote"/>
        <w:numPr>
          <w:ilvl w:val="0"/>
          <w:numId w:val="0"/>
        </w:numPr>
        <w:ind w:firstLine="576"/>
        <w:rPr>
          <w:sz w:val="28"/>
          <w:szCs w:val="28"/>
        </w:rPr>
      </w:pPr>
      <w:r w:rsidRPr="004B217A">
        <w:rPr>
          <w:sz w:val="28"/>
          <w:szCs w:val="28"/>
        </w:rPr>
        <w:t xml:space="preserve">Tài liệu này được xây dựng nhằm hướng dẫn người dùng một cách chi tiết </w:t>
      </w:r>
      <w:r w:rsidR="00DB344D" w:rsidRPr="004B217A">
        <w:rPr>
          <w:sz w:val="28"/>
          <w:szCs w:val="28"/>
        </w:rPr>
        <w:t>luồng</w:t>
      </w:r>
      <w:r w:rsidRPr="004B217A">
        <w:rPr>
          <w:sz w:val="28"/>
          <w:szCs w:val="28"/>
        </w:rPr>
        <w:t xml:space="preserve"> sử dụng các chức năng của </w:t>
      </w:r>
      <w:r w:rsidR="00823751" w:rsidRPr="004B217A">
        <w:rPr>
          <w:sz w:val="28"/>
          <w:szCs w:val="28"/>
        </w:rPr>
        <w:t>văn bản đến</w:t>
      </w:r>
    </w:p>
    <w:p w14:paraId="1B1DC73E" w14:textId="2032A56F" w:rsidR="000004F5" w:rsidRPr="004B217A" w:rsidRDefault="000004F5" w:rsidP="004B217A">
      <w:pPr>
        <w:pStyle w:val="Heading2"/>
        <w:numPr>
          <w:ilvl w:val="1"/>
          <w:numId w:val="28"/>
        </w:numPr>
      </w:pPr>
      <w:bookmarkStart w:id="9" w:name="_Toc369705985"/>
      <w:bookmarkStart w:id="10" w:name="_Toc211446103"/>
      <w:r w:rsidRPr="004B217A">
        <w:t>Phạm vi tài liệu</w:t>
      </w:r>
      <w:bookmarkEnd w:id="9"/>
      <w:bookmarkEnd w:id="10"/>
    </w:p>
    <w:p w14:paraId="3F36A4C8" w14:textId="77777777" w:rsidR="00C25424" w:rsidRPr="004B217A" w:rsidRDefault="00C25424" w:rsidP="004B217A">
      <w:pPr>
        <w:pStyle w:val="tvNote"/>
        <w:numPr>
          <w:ilvl w:val="0"/>
          <w:numId w:val="0"/>
        </w:numPr>
        <w:ind w:left="1152" w:hanging="868"/>
        <w:rPr>
          <w:sz w:val="28"/>
          <w:szCs w:val="28"/>
        </w:rPr>
      </w:pPr>
      <w:bookmarkStart w:id="11" w:name="_Toc369705986"/>
      <w:r w:rsidRPr="004B217A">
        <w:rPr>
          <w:sz w:val="28"/>
          <w:szCs w:val="28"/>
        </w:rPr>
        <w:t>Tài liệu này chỉ mô tả các chức năng theo vai trò người dùng là Chuyên viên.</w:t>
      </w:r>
    </w:p>
    <w:p w14:paraId="3085A858" w14:textId="1ABF36D4" w:rsidR="000004F5" w:rsidRPr="004B217A" w:rsidRDefault="000004F5" w:rsidP="004B217A">
      <w:pPr>
        <w:pStyle w:val="Heading2"/>
        <w:numPr>
          <w:ilvl w:val="1"/>
          <w:numId w:val="28"/>
        </w:numPr>
      </w:pPr>
      <w:bookmarkStart w:id="12" w:name="_Toc211446104"/>
      <w:r w:rsidRPr="004B217A">
        <w:t>Các thuật ngữ và từ viết tắt</w:t>
      </w:r>
      <w:bookmarkEnd w:id="11"/>
      <w:bookmarkEnd w:id="12"/>
    </w:p>
    <w:tbl>
      <w:tblPr>
        <w:tblW w:w="8647"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593"/>
        <w:gridCol w:w="4644"/>
        <w:gridCol w:w="2410"/>
      </w:tblGrid>
      <w:tr w:rsidR="000004F5" w:rsidRPr="004B217A" w14:paraId="4DA1FBAF" w14:textId="77777777" w:rsidTr="002F1D08">
        <w:trPr>
          <w:tblHeader/>
          <w:jc w:val="center"/>
        </w:trPr>
        <w:tc>
          <w:tcPr>
            <w:tcW w:w="1593" w:type="dxa"/>
            <w:shd w:val="pct5" w:color="auto" w:fill="FFFFFF"/>
          </w:tcPr>
          <w:p w14:paraId="12980B84" w14:textId="77777777" w:rsidR="000004F5" w:rsidRPr="004B217A" w:rsidRDefault="000004F5" w:rsidP="002F1D08">
            <w:pPr>
              <w:pStyle w:val="Bang"/>
              <w:jc w:val="center"/>
              <w:rPr>
                <w:rFonts w:cs="Times New Roman"/>
                <w:b/>
                <w:bCs/>
                <w:sz w:val="28"/>
                <w:szCs w:val="28"/>
                <w:lang w:eastAsia="x-none"/>
              </w:rPr>
            </w:pPr>
            <w:r w:rsidRPr="004B217A">
              <w:rPr>
                <w:rFonts w:cs="Times New Roman"/>
                <w:b/>
                <w:bCs/>
                <w:sz w:val="28"/>
                <w:szCs w:val="28"/>
                <w:lang w:eastAsia="x-none"/>
              </w:rPr>
              <w:t>Thuật ngữ</w:t>
            </w:r>
          </w:p>
        </w:tc>
        <w:tc>
          <w:tcPr>
            <w:tcW w:w="4644" w:type="dxa"/>
            <w:shd w:val="pct5" w:color="auto" w:fill="FFFFFF"/>
          </w:tcPr>
          <w:p w14:paraId="6DFE8EBB" w14:textId="77777777" w:rsidR="000004F5" w:rsidRPr="004B217A" w:rsidRDefault="000004F5" w:rsidP="002F1D08">
            <w:pPr>
              <w:pStyle w:val="Bang"/>
              <w:jc w:val="center"/>
              <w:rPr>
                <w:rFonts w:cs="Times New Roman"/>
                <w:b/>
                <w:bCs/>
                <w:sz w:val="28"/>
                <w:szCs w:val="28"/>
                <w:lang w:eastAsia="x-none"/>
              </w:rPr>
            </w:pPr>
            <w:r w:rsidRPr="004B217A">
              <w:rPr>
                <w:rFonts w:cs="Times New Roman"/>
                <w:b/>
                <w:bCs/>
                <w:sz w:val="28"/>
                <w:szCs w:val="28"/>
                <w:lang w:eastAsia="x-none"/>
              </w:rPr>
              <w:t>Định nghĩa</w:t>
            </w:r>
          </w:p>
        </w:tc>
        <w:tc>
          <w:tcPr>
            <w:tcW w:w="2410" w:type="dxa"/>
            <w:shd w:val="pct5" w:color="auto" w:fill="FFFFFF"/>
          </w:tcPr>
          <w:p w14:paraId="59B69C96" w14:textId="77777777" w:rsidR="000004F5" w:rsidRPr="004B217A" w:rsidRDefault="000004F5" w:rsidP="002F1D08">
            <w:pPr>
              <w:pStyle w:val="Bang"/>
              <w:jc w:val="center"/>
              <w:rPr>
                <w:rFonts w:cs="Times New Roman"/>
                <w:b/>
                <w:bCs/>
                <w:sz w:val="28"/>
                <w:szCs w:val="28"/>
                <w:lang w:eastAsia="x-none"/>
              </w:rPr>
            </w:pPr>
            <w:r w:rsidRPr="004B217A">
              <w:rPr>
                <w:rFonts w:cs="Times New Roman"/>
                <w:b/>
                <w:bCs/>
                <w:sz w:val="28"/>
                <w:szCs w:val="28"/>
                <w:lang w:eastAsia="x-none"/>
              </w:rPr>
              <w:t>Ghi chú</w:t>
            </w:r>
          </w:p>
        </w:tc>
      </w:tr>
      <w:tr w:rsidR="000004F5" w:rsidRPr="004B217A" w14:paraId="41E49E37" w14:textId="77777777" w:rsidTr="002F1D08">
        <w:trPr>
          <w:jc w:val="center"/>
        </w:trPr>
        <w:tc>
          <w:tcPr>
            <w:tcW w:w="1593" w:type="dxa"/>
          </w:tcPr>
          <w:p w14:paraId="5A415691" w14:textId="3AF45EF3" w:rsidR="000004F5" w:rsidRPr="004B217A" w:rsidRDefault="003E047A" w:rsidP="002F1D08">
            <w:pPr>
              <w:rPr>
                <w:rFonts w:cs="Times New Roman"/>
                <w:sz w:val="28"/>
                <w:szCs w:val="28"/>
                <w:lang w:eastAsia="x-none"/>
              </w:rPr>
            </w:pPr>
            <w:r w:rsidRPr="004B217A">
              <w:rPr>
                <w:rFonts w:cs="Times New Roman"/>
                <w:sz w:val="28"/>
                <w:szCs w:val="28"/>
                <w:lang w:eastAsia="x-none"/>
              </w:rPr>
              <w:t>CTS</w:t>
            </w:r>
          </w:p>
        </w:tc>
        <w:tc>
          <w:tcPr>
            <w:tcW w:w="4644" w:type="dxa"/>
          </w:tcPr>
          <w:p w14:paraId="17A2EB65" w14:textId="396D95A3" w:rsidR="000004F5" w:rsidRPr="004B217A" w:rsidRDefault="003E047A" w:rsidP="002F1D08">
            <w:pPr>
              <w:rPr>
                <w:rFonts w:cs="Times New Roman"/>
                <w:sz w:val="28"/>
                <w:szCs w:val="28"/>
                <w:lang w:eastAsia="x-none"/>
              </w:rPr>
            </w:pPr>
            <w:r w:rsidRPr="004B217A">
              <w:rPr>
                <w:rFonts w:cs="Times New Roman"/>
                <w:sz w:val="28"/>
                <w:szCs w:val="28"/>
                <w:lang w:eastAsia="x-none"/>
              </w:rPr>
              <w:t>Chứng thư số</w:t>
            </w:r>
          </w:p>
        </w:tc>
        <w:tc>
          <w:tcPr>
            <w:tcW w:w="2410" w:type="dxa"/>
          </w:tcPr>
          <w:p w14:paraId="602D38B0" w14:textId="77777777" w:rsidR="000004F5" w:rsidRPr="004B217A" w:rsidRDefault="000004F5" w:rsidP="002F1D08">
            <w:pPr>
              <w:rPr>
                <w:rFonts w:cs="Times New Roman"/>
                <w:sz w:val="28"/>
                <w:szCs w:val="28"/>
                <w:lang w:eastAsia="x-none"/>
              </w:rPr>
            </w:pPr>
          </w:p>
        </w:tc>
      </w:tr>
      <w:tr w:rsidR="000004F5" w:rsidRPr="004B217A" w14:paraId="7344EA5C" w14:textId="77777777" w:rsidTr="002F1D08">
        <w:trPr>
          <w:jc w:val="center"/>
        </w:trPr>
        <w:tc>
          <w:tcPr>
            <w:tcW w:w="1593" w:type="dxa"/>
          </w:tcPr>
          <w:p w14:paraId="7A967B7E" w14:textId="325F5FC6" w:rsidR="000004F5" w:rsidRPr="004B217A" w:rsidRDefault="000004F5" w:rsidP="002F1D08">
            <w:pPr>
              <w:rPr>
                <w:rFonts w:cs="Times New Roman"/>
                <w:sz w:val="28"/>
                <w:szCs w:val="28"/>
                <w:lang w:eastAsia="x-none"/>
              </w:rPr>
            </w:pPr>
          </w:p>
        </w:tc>
        <w:tc>
          <w:tcPr>
            <w:tcW w:w="4644" w:type="dxa"/>
          </w:tcPr>
          <w:p w14:paraId="7A0C96F7" w14:textId="347973E1" w:rsidR="000004F5" w:rsidRPr="004B217A" w:rsidRDefault="000004F5" w:rsidP="002F1D08">
            <w:pPr>
              <w:rPr>
                <w:rFonts w:cs="Times New Roman"/>
                <w:sz w:val="28"/>
                <w:szCs w:val="28"/>
                <w:lang w:eastAsia="x-none"/>
              </w:rPr>
            </w:pPr>
          </w:p>
        </w:tc>
        <w:tc>
          <w:tcPr>
            <w:tcW w:w="2410" w:type="dxa"/>
          </w:tcPr>
          <w:p w14:paraId="50088E38" w14:textId="77777777" w:rsidR="000004F5" w:rsidRPr="004B217A" w:rsidRDefault="000004F5" w:rsidP="002F1D08">
            <w:pPr>
              <w:rPr>
                <w:rFonts w:cs="Times New Roman"/>
                <w:sz w:val="28"/>
                <w:szCs w:val="28"/>
                <w:lang w:eastAsia="x-none"/>
              </w:rPr>
            </w:pPr>
          </w:p>
        </w:tc>
      </w:tr>
      <w:tr w:rsidR="000004F5" w:rsidRPr="004B217A" w14:paraId="78CA4B12" w14:textId="77777777" w:rsidTr="002F1D08">
        <w:trPr>
          <w:jc w:val="center"/>
        </w:trPr>
        <w:tc>
          <w:tcPr>
            <w:tcW w:w="1593" w:type="dxa"/>
          </w:tcPr>
          <w:p w14:paraId="35DFBA77" w14:textId="77777777" w:rsidR="000004F5" w:rsidRPr="004B217A" w:rsidRDefault="000004F5" w:rsidP="002F1D08">
            <w:pPr>
              <w:rPr>
                <w:rFonts w:cs="Times New Roman"/>
                <w:sz w:val="28"/>
                <w:szCs w:val="28"/>
                <w:lang w:eastAsia="x-none"/>
              </w:rPr>
            </w:pPr>
          </w:p>
        </w:tc>
        <w:tc>
          <w:tcPr>
            <w:tcW w:w="4644" w:type="dxa"/>
          </w:tcPr>
          <w:p w14:paraId="6301488F" w14:textId="77777777" w:rsidR="000004F5" w:rsidRPr="004B217A" w:rsidRDefault="000004F5" w:rsidP="002F1D08">
            <w:pPr>
              <w:rPr>
                <w:rFonts w:cs="Times New Roman"/>
                <w:sz w:val="28"/>
                <w:szCs w:val="28"/>
                <w:lang w:eastAsia="x-none"/>
              </w:rPr>
            </w:pPr>
          </w:p>
        </w:tc>
        <w:tc>
          <w:tcPr>
            <w:tcW w:w="2410" w:type="dxa"/>
          </w:tcPr>
          <w:p w14:paraId="43499447" w14:textId="77777777" w:rsidR="000004F5" w:rsidRPr="004B217A" w:rsidRDefault="000004F5" w:rsidP="002F1D08">
            <w:pPr>
              <w:rPr>
                <w:rFonts w:cs="Times New Roman"/>
                <w:sz w:val="28"/>
                <w:szCs w:val="28"/>
                <w:lang w:eastAsia="x-none"/>
              </w:rPr>
            </w:pPr>
          </w:p>
        </w:tc>
      </w:tr>
      <w:tr w:rsidR="000004F5" w:rsidRPr="004B217A" w14:paraId="16461274" w14:textId="77777777" w:rsidTr="002F1D08">
        <w:trPr>
          <w:jc w:val="center"/>
        </w:trPr>
        <w:tc>
          <w:tcPr>
            <w:tcW w:w="1593" w:type="dxa"/>
          </w:tcPr>
          <w:p w14:paraId="03AEE53B" w14:textId="77777777" w:rsidR="000004F5" w:rsidRPr="004B217A" w:rsidRDefault="000004F5" w:rsidP="002F1D08">
            <w:pPr>
              <w:rPr>
                <w:rFonts w:cs="Times New Roman"/>
                <w:sz w:val="28"/>
                <w:szCs w:val="28"/>
                <w:lang w:eastAsia="x-none"/>
              </w:rPr>
            </w:pPr>
          </w:p>
        </w:tc>
        <w:tc>
          <w:tcPr>
            <w:tcW w:w="4644" w:type="dxa"/>
          </w:tcPr>
          <w:p w14:paraId="679CCD4A" w14:textId="77777777" w:rsidR="000004F5" w:rsidRPr="004B217A" w:rsidRDefault="000004F5" w:rsidP="002F1D08">
            <w:pPr>
              <w:rPr>
                <w:rFonts w:cs="Times New Roman"/>
                <w:sz w:val="28"/>
                <w:szCs w:val="28"/>
                <w:lang w:eastAsia="x-none"/>
              </w:rPr>
            </w:pPr>
          </w:p>
        </w:tc>
        <w:tc>
          <w:tcPr>
            <w:tcW w:w="2410" w:type="dxa"/>
          </w:tcPr>
          <w:p w14:paraId="057C8D51" w14:textId="77777777" w:rsidR="000004F5" w:rsidRPr="004B217A" w:rsidRDefault="000004F5" w:rsidP="002F1D08">
            <w:pPr>
              <w:rPr>
                <w:rFonts w:cs="Times New Roman"/>
                <w:sz w:val="28"/>
                <w:szCs w:val="28"/>
                <w:lang w:eastAsia="x-none"/>
              </w:rPr>
            </w:pPr>
          </w:p>
        </w:tc>
      </w:tr>
    </w:tbl>
    <w:p w14:paraId="193E9E32" w14:textId="77777777" w:rsidR="000004F5" w:rsidRPr="004B217A" w:rsidRDefault="000004F5" w:rsidP="004B217A">
      <w:pPr>
        <w:pStyle w:val="Heading2"/>
        <w:numPr>
          <w:ilvl w:val="1"/>
          <w:numId w:val="28"/>
        </w:numPr>
      </w:pPr>
      <w:bookmarkStart w:id="13" w:name="_Toc369705987"/>
      <w:bookmarkStart w:id="14" w:name="_Toc211446105"/>
      <w:r w:rsidRPr="004B217A">
        <w:t>Cấu trúc Tài liệu</w:t>
      </w:r>
      <w:bookmarkEnd w:id="13"/>
      <w:bookmarkEnd w:id="14"/>
    </w:p>
    <w:p w14:paraId="0CA6C6E7" w14:textId="0B160810" w:rsidR="00C25424" w:rsidRPr="004B217A" w:rsidRDefault="00C25424" w:rsidP="009C536D">
      <w:pPr>
        <w:pStyle w:val="tvNote"/>
        <w:rPr>
          <w:sz w:val="28"/>
          <w:szCs w:val="28"/>
        </w:rPr>
      </w:pPr>
      <w:bookmarkStart w:id="15" w:name="_Toc369705988"/>
      <w:r w:rsidRPr="004B217A">
        <w:rPr>
          <w:sz w:val="28"/>
          <w:szCs w:val="28"/>
        </w:rPr>
        <w:t xml:space="preserve">Tài liệu này gồm 05 phần và được bố trí như sau: </w:t>
      </w:r>
    </w:p>
    <w:p w14:paraId="75293B32" w14:textId="77777777" w:rsidR="00C25424" w:rsidRPr="004B217A" w:rsidRDefault="00C25424" w:rsidP="009C536D">
      <w:pPr>
        <w:pStyle w:val="tvNote"/>
        <w:rPr>
          <w:sz w:val="28"/>
          <w:szCs w:val="28"/>
        </w:rPr>
      </w:pPr>
      <w:r w:rsidRPr="004B217A">
        <w:rPr>
          <w:sz w:val="28"/>
          <w:szCs w:val="28"/>
        </w:rPr>
        <w:t>Phần 1: Giới thiệu về tài liệu.</w:t>
      </w:r>
    </w:p>
    <w:p w14:paraId="49D0DE9B" w14:textId="77777777" w:rsidR="00C25424" w:rsidRPr="004B217A" w:rsidRDefault="00C25424" w:rsidP="009C536D">
      <w:pPr>
        <w:pStyle w:val="tvNote"/>
        <w:rPr>
          <w:sz w:val="28"/>
          <w:szCs w:val="28"/>
        </w:rPr>
      </w:pPr>
      <w:r w:rsidRPr="004B217A">
        <w:rPr>
          <w:sz w:val="28"/>
          <w:szCs w:val="28"/>
        </w:rPr>
        <w:t>Phần 2: Giới thiệu tổng quan về hệ thống.</w:t>
      </w:r>
    </w:p>
    <w:p w14:paraId="6CF8BA72" w14:textId="77777777" w:rsidR="00C25424" w:rsidRPr="004B217A" w:rsidRDefault="00C25424" w:rsidP="009C536D">
      <w:pPr>
        <w:pStyle w:val="tvNote"/>
        <w:rPr>
          <w:sz w:val="28"/>
          <w:szCs w:val="28"/>
        </w:rPr>
      </w:pPr>
      <w:r w:rsidRPr="004B217A">
        <w:rPr>
          <w:sz w:val="28"/>
          <w:szCs w:val="28"/>
        </w:rPr>
        <w:t>Phần 3: Giới thiệu các chức năng hệ thống của vai trò Chuyên viên.</w:t>
      </w:r>
    </w:p>
    <w:p w14:paraId="1D1594F6" w14:textId="77777777" w:rsidR="00C25424" w:rsidRPr="004B217A" w:rsidRDefault="00C25424" w:rsidP="009C536D">
      <w:pPr>
        <w:pStyle w:val="tvNote"/>
        <w:rPr>
          <w:sz w:val="28"/>
          <w:szCs w:val="28"/>
        </w:rPr>
      </w:pPr>
      <w:r w:rsidRPr="004B217A">
        <w:rPr>
          <w:sz w:val="28"/>
          <w:szCs w:val="28"/>
        </w:rPr>
        <w:t>Phần 4: Hướng dẫn sử dụng chi tiết các chức năng của vai trò Chuyên viên</w:t>
      </w:r>
    </w:p>
    <w:p w14:paraId="60006A6C" w14:textId="77777777" w:rsidR="00C25424" w:rsidRPr="004B217A" w:rsidRDefault="00C25424" w:rsidP="009C536D">
      <w:pPr>
        <w:pStyle w:val="tvNote"/>
        <w:rPr>
          <w:sz w:val="28"/>
          <w:szCs w:val="28"/>
        </w:rPr>
      </w:pPr>
      <w:r w:rsidRPr="004B217A">
        <w:rPr>
          <w:sz w:val="28"/>
          <w:szCs w:val="28"/>
        </w:rPr>
        <w:t>Phần 5. Phụ lục</w:t>
      </w:r>
    </w:p>
    <w:p w14:paraId="31E9A8BD" w14:textId="77777777" w:rsidR="004B217A" w:rsidRDefault="004B217A" w:rsidP="004B217A">
      <w:pPr>
        <w:pStyle w:val="Heading1"/>
        <w:numPr>
          <w:ilvl w:val="0"/>
          <w:numId w:val="0"/>
        </w:numPr>
        <w:ind w:left="432"/>
        <w:rPr>
          <w:sz w:val="28"/>
          <w:szCs w:val="28"/>
        </w:rPr>
      </w:pPr>
      <w:r>
        <w:rPr>
          <w:sz w:val="28"/>
          <w:szCs w:val="28"/>
        </w:rPr>
        <w:br w:type="page"/>
      </w:r>
    </w:p>
    <w:p w14:paraId="372CBBBE" w14:textId="210AAF09" w:rsidR="000004F5" w:rsidRPr="004B217A" w:rsidRDefault="000004F5" w:rsidP="002845F2">
      <w:pPr>
        <w:pStyle w:val="Heading1"/>
        <w:rPr>
          <w:sz w:val="28"/>
          <w:szCs w:val="28"/>
        </w:rPr>
      </w:pPr>
      <w:bookmarkStart w:id="16" w:name="_Toc211446106"/>
      <w:r w:rsidRPr="004B217A">
        <w:rPr>
          <w:sz w:val="28"/>
          <w:szCs w:val="28"/>
        </w:rPr>
        <w:lastRenderedPageBreak/>
        <w:t>TỔNG QUAN</w:t>
      </w:r>
      <w:bookmarkEnd w:id="15"/>
      <w:bookmarkEnd w:id="16"/>
    </w:p>
    <w:p w14:paraId="3A2A0436" w14:textId="7EC65574" w:rsidR="004B217A" w:rsidRPr="004B217A" w:rsidRDefault="004B217A" w:rsidP="004B217A">
      <w:pPr>
        <w:pStyle w:val="Heading2"/>
      </w:pPr>
      <w:bookmarkStart w:id="17" w:name="_Toc211418276"/>
      <w:bookmarkStart w:id="18" w:name="_Toc211446107"/>
      <w:r w:rsidRPr="004B217A">
        <w:t xml:space="preserve">2.1 </w:t>
      </w:r>
      <w:r w:rsidRPr="004B217A">
        <w:t>Tổng quan về sản phẩm</w:t>
      </w:r>
      <w:bookmarkEnd w:id="17"/>
      <w:bookmarkEnd w:id="18"/>
    </w:p>
    <w:p w14:paraId="78F04DC7" w14:textId="77777777" w:rsidR="004B217A" w:rsidRPr="004B217A" w:rsidRDefault="004B217A" w:rsidP="004B217A">
      <w:pPr>
        <w:pStyle w:val="ListParagraph"/>
        <w:widowControl w:val="0"/>
        <w:numPr>
          <w:ilvl w:val="0"/>
          <w:numId w:val="26"/>
        </w:numPr>
        <w:spacing w:before="0" w:after="0" w:line="276" w:lineRule="auto"/>
        <w:rPr>
          <w:rFonts w:ascii="Times New Roman" w:hAnsi="Times New Roman"/>
          <w:sz w:val="28"/>
          <w:szCs w:val="28"/>
        </w:rPr>
      </w:pPr>
      <w:r w:rsidRPr="004B217A">
        <w:rPr>
          <w:rFonts w:ascii="Times New Roman" w:hAnsi="Times New Roman"/>
          <w:sz w:val="28"/>
          <w:szCs w:val="28"/>
        </w:rPr>
        <w:t>Chương trình giúp lưu lưu trữ văn bản online, xử lý các dữ liệu về văn bản trên phần mềm, qua đó tiết kiệm được thời gian xử lý công việc, tập trung cho các đầu việc khác quan trọng hơn nhằm nâng cao hiệu suất làm việc.</w:t>
      </w:r>
    </w:p>
    <w:p w14:paraId="35E4B40B" w14:textId="77777777" w:rsidR="004B217A" w:rsidRPr="004B217A" w:rsidRDefault="004B217A" w:rsidP="004B217A">
      <w:pPr>
        <w:pStyle w:val="ListParagraph"/>
        <w:widowControl w:val="0"/>
        <w:numPr>
          <w:ilvl w:val="0"/>
          <w:numId w:val="26"/>
        </w:numPr>
        <w:spacing w:before="0" w:after="0" w:line="276" w:lineRule="auto"/>
        <w:rPr>
          <w:rFonts w:ascii="Times New Roman" w:hAnsi="Times New Roman"/>
          <w:sz w:val="28"/>
          <w:szCs w:val="28"/>
        </w:rPr>
      </w:pPr>
      <w:r w:rsidRPr="004B217A">
        <w:rPr>
          <w:rFonts w:ascii="Times New Roman" w:hAnsi="Times New Roman"/>
          <w:sz w:val="28"/>
          <w:szCs w:val="28"/>
        </w:rPr>
        <w:t>Việc lưu trữ và xử lý văn bản được bảo mật tùy theo vai trò, nhiệm vụ của từng thành viên, đảm bảo phục vụ công cộng nhưng vẫn an toàn về các thông tin cần bảo mật.</w:t>
      </w:r>
    </w:p>
    <w:p w14:paraId="21DBE171" w14:textId="1379B9B9" w:rsidR="004B217A" w:rsidRPr="004B217A" w:rsidRDefault="004B217A" w:rsidP="004B217A">
      <w:pPr>
        <w:pStyle w:val="Heading2"/>
      </w:pPr>
      <w:bookmarkStart w:id="19" w:name="_Toc211418277"/>
      <w:bookmarkStart w:id="20" w:name="_Toc211446108"/>
      <w:r w:rsidRPr="004B217A">
        <w:t xml:space="preserve">2.2 </w:t>
      </w:r>
      <w:r w:rsidRPr="004B217A">
        <w:t>Đầu mối hỗ trợ, hướng dẫn sử dụng</w:t>
      </w:r>
      <w:bookmarkEnd w:id="19"/>
      <w:bookmarkEnd w:id="20"/>
    </w:p>
    <w:p w14:paraId="0B645E8E" w14:textId="77777777" w:rsidR="004B217A" w:rsidRPr="004B217A" w:rsidRDefault="004B217A" w:rsidP="004B217A">
      <w:pPr>
        <w:keepNext w:val="0"/>
        <w:widowControl w:val="0"/>
        <w:spacing w:before="0" w:line="276" w:lineRule="auto"/>
        <w:ind w:firstLine="567"/>
        <w:jc w:val="both"/>
        <w:rPr>
          <w:rFonts w:cs="Times New Roman"/>
          <w:sz w:val="28"/>
          <w:szCs w:val="28"/>
        </w:rPr>
      </w:pPr>
      <w:r w:rsidRPr="004B217A">
        <w:rPr>
          <w:rFonts w:cs="Times New Roman"/>
          <w:sz w:val="28"/>
          <w:szCs w:val="28"/>
        </w:rPr>
        <w:t>Trong quá trình thực hiện, các vấn đề về thao tác liên quan đến sản phẩm/ứng dụng, người dùng liên hệ đến đầu mối sau:</w:t>
      </w:r>
    </w:p>
    <w:p w14:paraId="248C3166" w14:textId="77777777" w:rsidR="004B217A" w:rsidRPr="004B217A" w:rsidRDefault="004B217A" w:rsidP="004B217A">
      <w:pPr>
        <w:pStyle w:val="ListParagraph"/>
        <w:widowControl w:val="0"/>
        <w:numPr>
          <w:ilvl w:val="0"/>
          <w:numId w:val="26"/>
        </w:numPr>
        <w:spacing w:before="0" w:after="0" w:line="276" w:lineRule="auto"/>
        <w:rPr>
          <w:rFonts w:ascii="Times New Roman" w:hAnsi="Times New Roman"/>
          <w:iCs/>
          <w:sz w:val="28"/>
          <w:szCs w:val="28"/>
        </w:rPr>
      </w:pPr>
      <w:r w:rsidRPr="004B217A">
        <w:rPr>
          <w:rFonts w:ascii="Times New Roman" w:hAnsi="Times New Roman"/>
          <w:iCs/>
          <w:sz w:val="28"/>
          <w:szCs w:val="28"/>
        </w:rPr>
        <w:t>Điện thoại CSKH:…</w:t>
      </w:r>
    </w:p>
    <w:p w14:paraId="314FD84B" w14:textId="77777777" w:rsidR="004B217A" w:rsidRPr="004B217A" w:rsidRDefault="004B217A" w:rsidP="004B217A">
      <w:pPr>
        <w:pStyle w:val="ListParagraph"/>
        <w:widowControl w:val="0"/>
        <w:numPr>
          <w:ilvl w:val="0"/>
          <w:numId w:val="26"/>
        </w:numPr>
        <w:spacing w:before="0" w:after="0" w:line="276" w:lineRule="auto"/>
        <w:rPr>
          <w:rFonts w:ascii="Times New Roman" w:hAnsi="Times New Roman"/>
          <w:iCs/>
          <w:sz w:val="28"/>
          <w:szCs w:val="28"/>
        </w:rPr>
      </w:pPr>
      <w:r w:rsidRPr="004B217A">
        <w:rPr>
          <w:rFonts w:ascii="Times New Roman" w:hAnsi="Times New Roman"/>
          <w:iCs/>
          <w:sz w:val="28"/>
          <w:szCs w:val="28"/>
        </w:rPr>
        <w:t>Email:…</w:t>
      </w:r>
    </w:p>
    <w:p w14:paraId="5F297E99" w14:textId="77777777" w:rsidR="004B217A" w:rsidRPr="004B217A" w:rsidRDefault="004B217A" w:rsidP="004B217A">
      <w:pPr>
        <w:pStyle w:val="ListParagraph"/>
        <w:widowControl w:val="0"/>
        <w:numPr>
          <w:ilvl w:val="0"/>
          <w:numId w:val="26"/>
        </w:numPr>
        <w:spacing w:before="0" w:after="0" w:line="276" w:lineRule="auto"/>
        <w:rPr>
          <w:rFonts w:ascii="Times New Roman" w:hAnsi="Times New Roman"/>
          <w:iCs/>
          <w:sz w:val="28"/>
          <w:szCs w:val="28"/>
        </w:rPr>
      </w:pPr>
      <w:r w:rsidRPr="004B217A">
        <w:rPr>
          <w:rFonts w:ascii="Times New Roman" w:hAnsi="Times New Roman"/>
          <w:iCs/>
          <w:sz w:val="28"/>
          <w:szCs w:val="28"/>
        </w:rPr>
        <w:t>Hotline:…</w:t>
      </w:r>
    </w:p>
    <w:p w14:paraId="55EAAD1D" w14:textId="5B1BCD79" w:rsidR="004B217A" w:rsidRPr="004B217A" w:rsidRDefault="004B217A" w:rsidP="004B217A">
      <w:pPr>
        <w:pStyle w:val="Heading2"/>
      </w:pPr>
      <w:bookmarkStart w:id="21" w:name="_Toc211418278"/>
      <w:bookmarkStart w:id="22" w:name="_Toc211446109"/>
      <w:r w:rsidRPr="004B217A">
        <w:t xml:space="preserve">2.3 </w:t>
      </w:r>
      <w:r w:rsidRPr="004B217A">
        <w:t>Các nội dung khác</w:t>
      </w:r>
      <w:bookmarkEnd w:id="21"/>
      <w:bookmarkEnd w:id="22"/>
    </w:p>
    <w:p w14:paraId="6CE8CDBF" w14:textId="4D9F7479" w:rsidR="004B217A" w:rsidRPr="004B217A" w:rsidRDefault="004B217A" w:rsidP="004B217A">
      <w:pPr>
        <w:pStyle w:val="ListParagraph"/>
        <w:widowControl w:val="0"/>
        <w:numPr>
          <w:ilvl w:val="0"/>
          <w:numId w:val="26"/>
        </w:numPr>
        <w:spacing w:before="0" w:after="0" w:line="276" w:lineRule="auto"/>
        <w:rPr>
          <w:rFonts w:ascii="Times New Roman" w:hAnsi="Times New Roman"/>
          <w:sz w:val="28"/>
          <w:szCs w:val="28"/>
        </w:rPr>
      </w:pPr>
      <w:r w:rsidRPr="004B217A">
        <w:rPr>
          <w:rFonts w:ascii="Times New Roman" w:hAnsi="Times New Roman"/>
          <w:sz w:val="28"/>
          <w:szCs w:val="28"/>
        </w:rPr>
        <w:t xml:space="preserve">Các quy tắc hiển thị của chương: các màn hình với các nội dung bắt buộc có hiển thị dấu </w:t>
      </w:r>
      <w:r w:rsidRPr="004B217A">
        <w:rPr>
          <w:rFonts w:ascii="Times New Roman" w:hAnsi="Times New Roman"/>
          <w:color w:val="FF0000"/>
          <w:sz w:val="28"/>
          <w:szCs w:val="28"/>
        </w:rPr>
        <w:t>*</w:t>
      </w:r>
      <w:r w:rsidRPr="004B217A">
        <w:rPr>
          <w:rFonts w:ascii="Times New Roman" w:hAnsi="Times New Roman"/>
          <w:sz w:val="28"/>
          <w:szCs w:val="28"/>
        </w:rPr>
        <w:t xml:space="preserve">. </w:t>
      </w:r>
    </w:p>
    <w:p w14:paraId="08913445" w14:textId="77777777" w:rsidR="004B217A" w:rsidRDefault="004B217A" w:rsidP="004B217A">
      <w:pPr>
        <w:pStyle w:val="Heading1"/>
        <w:numPr>
          <w:ilvl w:val="0"/>
          <w:numId w:val="0"/>
        </w:numPr>
        <w:ind w:left="432"/>
        <w:rPr>
          <w:sz w:val="28"/>
          <w:szCs w:val="28"/>
        </w:rPr>
      </w:pPr>
      <w:bookmarkStart w:id="23" w:name="_Toc369705989"/>
      <w:r>
        <w:rPr>
          <w:sz w:val="28"/>
          <w:szCs w:val="28"/>
        </w:rPr>
        <w:br w:type="page"/>
      </w:r>
    </w:p>
    <w:p w14:paraId="79F84B13" w14:textId="1EE9C0AB" w:rsidR="000004F5" w:rsidRPr="004B217A" w:rsidRDefault="000004F5" w:rsidP="002845F2">
      <w:pPr>
        <w:pStyle w:val="Heading1"/>
        <w:rPr>
          <w:sz w:val="28"/>
          <w:szCs w:val="28"/>
        </w:rPr>
      </w:pPr>
      <w:bookmarkStart w:id="24" w:name="_Toc211446110"/>
      <w:r w:rsidRPr="004B217A">
        <w:rPr>
          <w:sz w:val="28"/>
          <w:szCs w:val="28"/>
        </w:rPr>
        <w:lastRenderedPageBreak/>
        <w:t>GIỚI THIỆU CÁC CHỨC NĂNG</w:t>
      </w:r>
      <w:bookmarkEnd w:id="23"/>
      <w:bookmarkEnd w:id="24"/>
      <w:r w:rsidRPr="004B217A">
        <w:rPr>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1588"/>
        <w:gridCol w:w="4642"/>
        <w:gridCol w:w="1989"/>
      </w:tblGrid>
      <w:tr w:rsidR="000004F5" w:rsidRPr="004B217A" w14:paraId="556477FA" w14:textId="77777777" w:rsidTr="004B217A">
        <w:trPr>
          <w:tblHeader/>
        </w:trPr>
        <w:tc>
          <w:tcPr>
            <w:tcW w:w="746" w:type="dxa"/>
            <w:tcBorders>
              <w:top w:val="single" w:sz="4" w:space="0" w:color="auto"/>
              <w:left w:val="single" w:sz="4" w:space="0" w:color="auto"/>
              <w:bottom w:val="single" w:sz="4" w:space="0" w:color="auto"/>
              <w:right w:val="single" w:sz="4" w:space="0" w:color="auto"/>
            </w:tcBorders>
            <w:shd w:val="clear" w:color="auto" w:fill="FFCC99"/>
            <w:vAlign w:val="center"/>
          </w:tcPr>
          <w:p w14:paraId="36DD3E00" w14:textId="77777777" w:rsidR="000004F5" w:rsidRPr="004B217A" w:rsidRDefault="000004F5" w:rsidP="00FA35E3">
            <w:pPr>
              <w:keepNext w:val="0"/>
              <w:jc w:val="center"/>
              <w:rPr>
                <w:rFonts w:cs="Times New Roman"/>
                <w:b/>
                <w:bCs/>
                <w:sz w:val="28"/>
                <w:szCs w:val="28"/>
                <w:lang w:eastAsia="x-none"/>
              </w:rPr>
            </w:pPr>
            <w:r w:rsidRPr="004B217A">
              <w:rPr>
                <w:rFonts w:cs="Times New Roman"/>
                <w:b/>
                <w:bCs/>
                <w:sz w:val="28"/>
                <w:szCs w:val="28"/>
                <w:lang w:eastAsia="x-none"/>
              </w:rPr>
              <w:t>STT</w:t>
            </w:r>
          </w:p>
        </w:tc>
        <w:tc>
          <w:tcPr>
            <w:tcW w:w="1588" w:type="dxa"/>
            <w:tcBorders>
              <w:top w:val="single" w:sz="4" w:space="0" w:color="auto"/>
              <w:left w:val="single" w:sz="4" w:space="0" w:color="auto"/>
              <w:bottom w:val="single" w:sz="4" w:space="0" w:color="auto"/>
              <w:right w:val="single" w:sz="4" w:space="0" w:color="auto"/>
            </w:tcBorders>
            <w:shd w:val="clear" w:color="auto" w:fill="FFCC99"/>
            <w:vAlign w:val="center"/>
          </w:tcPr>
          <w:p w14:paraId="60A04430" w14:textId="77777777" w:rsidR="000004F5" w:rsidRPr="004B217A" w:rsidRDefault="000004F5" w:rsidP="00FA35E3">
            <w:pPr>
              <w:keepNext w:val="0"/>
              <w:jc w:val="center"/>
              <w:rPr>
                <w:rFonts w:cs="Times New Roman"/>
                <w:b/>
                <w:bCs/>
                <w:sz w:val="28"/>
                <w:szCs w:val="28"/>
                <w:lang w:eastAsia="x-none"/>
              </w:rPr>
            </w:pPr>
            <w:r w:rsidRPr="004B217A">
              <w:rPr>
                <w:rFonts w:cs="Times New Roman"/>
                <w:b/>
                <w:bCs/>
                <w:sz w:val="28"/>
                <w:szCs w:val="28"/>
                <w:lang w:eastAsia="x-none"/>
              </w:rPr>
              <w:t>Chức năng</w:t>
            </w:r>
          </w:p>
        </w:tc>
        <w:tc>
          <w:tcPr>
            <w:tcW w:w="4642" w:type="dxa"/>
            <w:tcBorders>
              <w:top w:val="single" w:sz="4" w:space="0" w:color="auto"/>
              <w:left w:val="single" w:sz="4" w:space="0" w:color="auto"/>
              <w:bottom w:val="single" w:sz="4" w:space="0" w:color="auto"/>
              <w:right w:val="single" w:sz="4" w:space="0" w:color="auto"/>
            </w:tcBorders>
            <w:shd w:val="clear" w:color="auto" w:fill="FFCC99"/>
            <w:vAlign w:val="center"/>
          </w:tcPr>
          <w:p w14:paraId="7F64DC7F" w14:textId="77777777" w:rsidR="000004F5" w:rsidRPr="004B217A" w:rsidRDefault="000004F5" w:rsidP="00FA35E3">
            <w:pPr>
              <w:keepNext w:val="0"/>
              <w:jc w:val="center"/>
              <w:rPr>
                <w:rFonts w:cs="Times New Roman"/>
                <w:b/>
                <w:bCs/>
                <w:sz w:val="28"/>
                <w:szCs w:val="28"/>
                <w:lang w:eastAsia="x-none"/>
              </w:rPr>
            </w:pPr>
            <w:r w:rsidRPr="004B217A">
              <w:rPr>
                <w:rFonts w:cs="Times New Roman"/>
                <w:b/>
                <w:bCs/>
                <w:sz w:val="28"/>
                <w:szCs w:val="28"/>
                <w:lang w:eastAsia="x-none"/>
              </w:rPr>
              <w:t>Mô tả</w:t>
            </w:r>
          </w:p>
        </w:tc>
        <w:tc>
          <w:tcPr>
            <w:tcW w:w="1989" w:type="dxa"/>
            <w:tcBorders>
              <w:top w:val="single" w:sz="4" w:space="0" w:color="auto"/>
              <w:left w:val="single" w:sz="4" w:space="0" w:color="auto"/>
              <w:bottom w:val="single" w:sz="4" w:space="0" w:color="auto"/>
              <w:right w:val="single" w:sz="4" w:space="0" w:color="auto"/>
            </w:tcBorders>
            <w:shd w:val="clear" w:color="auto" w:fill="FFCC99"/>
          </w:tcPr>
          <w:p w14:paraId="5B6BE607" w14:textId="77777777" w:rsidR="000004F5" w:rsidRPr="004B217A" w:rsidRDefault="000004F5" w:rsidP="00FA35E3">
            <w:pPr>
              <w:keepNext w:val="0"/>
              <w:jc w:val="center"/>
              <w:rPr>
                <w:rFonts w:cs="Times New Roman"/>
                <w:b/>
                <w:bCs/>
                <w:sz w:val="28"/>
                <w:szCs w:val="28"/>
                <w:lang w:eastAsia="x-none"/>
              </w:rPr>
            </w:pPr>
            <w:r w:rsidRPr="004B217A">
              <w:rPr>
                <w:rFonts w:cs="Times New Roman"/>
                <w:b/>
                <w:bCs/>
                <w:sz w:val="28"/>
                <w:szCs w:val="28"/>
                <w:lang w:eastAsia="x-none"/>
              </w:rPr>
              <w:t>Đối tượng sử dụng</w:t>
            </w:r>
          </w:p>
        </w:tc>
      </w:tr>
      <w:tr w:rsidR="00856BEE" w:rsidRPr="004B217A" w14:paraId="4C626C10" w14:textId="77777777" w:rsidTr="004B217A">
        <w:tc>
          <w:tcPr>
            <w:tcW w:w="746" w:type="dxa"/>
            <w:vAlign w:val="center"/>
          </w:tcPr>
          <w:p w14:paraId="44000D61" w14:textId="77777777" w:rsidR="00856BEE" w:rsidRPr="004B217A" w:rsidRDefault="00856BEE" w:rsidP="00FA35E3">
            <w:pPr>
              <w:keepNext w:val="0"/>
              <w:numPr>
                <w:ilvl w:val="0"/>
                <w:numId w:val="9"/>
              </w:numPr>
              <w:jc w:val="both"/>
              <w:rPr>
                <w:rFonts w:cs="Times New Roman"/>
                <w:sz w:val="28"/>
                <w:szCs w:val="28"/>
              </w:rPr>
            </w:pPr>
          </w:p>
        </w:tc>
        <w:tc>
          <w:tcPr>
            <w:tcW w:w="1588" w:type="dxa"/>
            <w:vAlign w:val="center"/>
          </w:tcPr>
          <w:p w14:paraId="510E237F" w14:textId="77777777" w:rsidR="00856BEE" w:rsidRPr="004B217A" w:rsidRDefault="00856BEE" w:rsidP="00FA35E3">
            <w:pPr>
              <w:keepNext w:val="0"/>
              <w:rPr>
                <w:rFonts w:cs="Times New Roman"/>
                <w:sz w:val="28"/>
                <w:szCs w:val="28"/>
                <w:lang w:eastAsia="x-none"/>
              </w:rPr>
            </w:pPr>
            <w:r w:rsidRPr="004B217A">
              <w:rPr>
                <w:rFonts w:cs="Times New Roman"/>
                <w:sz w:val="28"/>
                <w:szCs w:val="28"/>
                <w:lang w:eastAsia="x-none"/>
              </w:rPr>
              <w:t>Văn bản chờ xử lý</w:t>
            </w:r>
          </w:p>
        </w:tc>
        <w:tc>
          <w:tcPr>
            <w:tcW w:w="4642" w:type="dxa"/>
            <w:vAlign w:val="center"/>
          </w:tcPr>
          <w:p w14:paraId="26749023" w14:textId="17C44FF7" w:rsidR="00856BEE" w:rsidRPr="004B217A" w:rsidRDefault="0037551A" w:rsidP="00FA35E3">
            <w:pPr>
              <w:keepNext w:val="0"/>
              <w:rPr>
                <w:rFonts w:cs="Times New Roman"/>
                <w:sz w:val="28"/>
                <w:szCs w:val="28"/>
                <w:lang w:eastAsia="x-none"/>
              </w:rPr>
            </w:pPr>
            <w:r w:rsidRPr="004B217A">
              <w:rPr>
                <w:rFonts w:cs="Times New Roman"/>
                <w:sz w:val="28"/>
                <w:szCs w:val="28"/>
                <w:lang w:eastAsia="x-none"/>
              </w:rPr>
              <w:t>Văn bản được thêm mới và chưa được xử lý</w:t>
            </w:r>
            <w:r w:rsidR="001A7CD2" w:rsidRPr="004B217A">
              <w:rPr>
                <w:rFonts w:cs="Times New Roman"/>
                <w:sz w:val="28"/>
                <w:szCs w:val="28"/>
                <w:lang w:eastAsia="x-none"/>
              </w:rPr>
              <w:t xml:space="preserve"> (xóa, chuyển xử lý, trả lại, hoàn thành)</w:t>
            </w:r>
            <w:r w:rsidRPr="004B217A">
              <w:rPr>
                <w:rFonts w:cs="Times New Roman"/>
                <w:sz w:val="28"/>
                <w:szCs w:val="28"/>
                <w:lang w:eastAsia="x-none"/>
              </w:rPr>
              <w:t>: Tìm kiếm, Tìm kiếm nâng cao, Thêm mới, Sửa, Xóa, Chuyển xử lý, Yêu cầu trả lời bằng văn bản, Lưu văn bản vào hồ sơ,  Xuất danh sách, Hoàn thành xử lý, Trả lại, X</w:t>
            </w:r>
            <w:r w:rsidR="00CD4FB2" w:rsidRPr="004B217A">
              <w:rPr>
                <w:rFonts w:cs="Times New Roman"/>
                <w:sz w:val="28"/>
                <w:szCs w:val="28"/>
                <w:lang w:eastAsia="x-none"/>
              </w:rPr>
              <w:t>em chi tiết, Đọc văn bản</w:t>
            </w:r>
            <w:r w:rsidR="002D0D98" w:rsidRPr="004B217A">
              <w:rPr>
                <w:rFonts w:cs="Times New Roman"/>
                <w:sz w:val="28"/>
                <w:szCs w:val="28"/>
                <w:lang w:eastAsia="x-none"/>
              </w:rPr>
              <w:t>, Hoàn thành hàng loạt</w:t>
            </w:r>
          </w:p>
        </w:tc>
        <w:tc>
          <w:tcPr>
            <w:tcW w:w="1989" w:type="dxa"/>
          </w:tcPr>
          <w:p w14:paraId="60CA4FC0" w14:textId="64F5023F" w:rsidR="00856BEE" w:rsidRPr="004B217A" w:rsidRDefault="00034CB1" w:rsidP="00FA35E3">
            <w:pPr>
              <w:keepNext w:val="0"/>
              <w:rPr>
                <w:rFonts w:cs="Times New Roman"/>
                <w:sz w:val="28"/>
                <w:szCs w:val="28"/>
                <w:lang w:eastAsia="x-none"/>
              </w:rPr>
            </w:pPr>
            <w:r w:rsidRPr="004B217A">
              <w:rPr>
                <w:rFonts w:cs="Times New Roman"/>
                <w:sz w:val="28"/>
                <w:szCs w:val="28"/>
                <w:lang w:eastAsia="x-none"/>
              </w:rPr>
              <w:t>Chuyên viên</w:t>
            </w:r>
          </w:p>
        </w:tc>
      </w:tr>
      <w:tr w:rsidR="000004F5" w:rsidRPr="004B217A" w14:paraId="58C574BF" w14:textId="77777777" w:rsidTr="004B217A">
        <w:tc>
          <w:tcPr>
            <w:tcW w:w="746" w:type="dxa"/>
            <w:vAlign w:val="center"/>
          </w:tcPr>
          <w:p w14:paraId="76D8908E" w14:textId="77777777" w:rsidR="000004F5" w:rsidRPr="004B217A" w:rsidRDefault="000004F5" w:rsidP="00FA35E3">
            <w:pPr>
              <w:keepNext w:val="0"/>
              <w:numPr>
                <w:ilvl w:val="0"/>
                <w:numId w:val="9"/>
              </w:numPr>
              <w:jc w:val="both"/>
              <w:rPr>
                <w:rFonts w:cs="Times New Roman"/>
                <w:sz w:val="28"/>
                <w:szCs w:val="28"/>
              </w:rPr>
            </w:pPr>
          </w:p>
        </w:tc>
        <w:tc>
          <w:tcPr>
            <w:tcW w:w="1588" w:type="dxa"/>
            <w:vAlign w:val="center"/>
          </w:tcPr>
          <w:p w14:paraId="6D2E8341" w14:textId="77777777" w:rsidR="000004F5" w:rsidRPr="004B217A" w:rsidRDefault="00CD4FB2" w:rsidP="00FA35E3">
            <w:pPr>
              <w:keepNext w:val="0"/>
              <w:spacing w:before="40" w:after="40"/>
              <w:rPr>
                <w:rFonts w:cs="Times New Roman"/>
                <w:sz w:val="28"/>
                <w:szCs w:val="28"/>
              </w:rPr>
            </w:pPr>
            <w:r w:rsidRPr="004B217A">
              <w:rPr>
                <w:rFonts w:cs="Times New Roman"/>
                <w:sz w:val="28"/>
                <w:szCs w:val="28"/>
                <w:lang w:eastAsia="x-none"/>
              </w:rPr>
              <w:t>Văn bản đã xử lý</w:t>
            </w:r>
          </w:p>
        </w:tc>
        <w:tc>
          <w:tcPr>
            <w:tcW w:w="4642" w:type="dxa"/>
            <w:vAlign w:val="center"/>
          </w:tcPr>
          <w:p w14:paraId="2C6E5591" w14:textId="630ADE77" w:rsidR="000004F5" w:rsidRPr="004B217A" w:rsidRDefault="001A7CD2" w:rsidP="00FA35E3">
            <w:pPr>
              <w:keepNext w:val="0"/>
              <w:spacing w:before="40" w:after="40"/>
              <w:rPr>
                <w:rFonts w:cs="Times New Roman"/>
                <w:sz w:val="28"/>
                <w:szCs w:val="28"/>
              </w:rPr>
            </w:pPr>
            <w:r w:rsidRPr="004B217A">
              <w:rPr>
                <w:rFonts w:cs="Times New Roman"/>
                <w:sz w:val="28"/>
                <w:szCs w:val="28"/>
              </w:rPr>
              <w:t>Văn bản đã được chuyển cho đơn vị/cá nhân</w:t>
            </w:r>
            <w:r w:rsidR="00E1417B" w:rsidRPr="004B217A">
              <w:rPr>
                <w:rFonts w:cs="Times New Roman"/>
                <w:sz w:val="28"/>
                <w:szCs w:val="28"/>
              </w:rPr>
              <w:t xml:space="preserve">, bao gồm các chức năng: </w:t>
            </w:r>
            <w:r w:rsidRPr="004B217A">
              <w:rPr>
                <w:rFonts w:cs="Times New Roman"/>
                <w:sz w:val="28"/>
                <w:szCs w:val="28"/>
                <w:lang w:eastAsia="x-none"/>
              </w:rPr>
              <w:t>Tìm kiếm, Tìm kiếm nâng cao, thêm mới, sửa, xóa, chuyển  xử lý</w:t>
            </w:r>
            <w:r w:rsidR="002D0D98" w:rsidRPr="004B217A">
              <w:rPr>
                <w:rFonts w:cs="Times New Roman"/>
                <w:sz w:val="28"/>
                <w:szCs w:val="28"/>
                <w:lang w:eastAsia="x-none"/>
              </w:rPr>
              <w:t>, Hoàn thành hàng loạt</w:t>
            </w:r>
          </w:p>
        </w:tc>
        <w:tc>
          <w:tcPr>
            <w:tcW w:w="1989" w:type="dxa"/>
          </w:tcPr>
          <w:p w14:paraId="1FD56662" w14:textId="4293769B" w:rsidR="000004F5" w:rsidRPr="004B217A" w:rsidRDefault="00034CB1" w:rsidP="00FA35E3">
            <w:pPr>
              <w:keepNext w:val="0"/>
              <w:spacing w:before="40" w:after="40"/>
              <w:rPr>
                <w:rFonts w:cs="Times New Roman"/>
                <w:sz w:val="28"/>
                <w:szCs w:val="28"/>
              </w:rPr>
            </w:pPr>
            <w:r w:rsidRPr="004B217A">
              <w:rPr>
                <w:rFonts w:cs="Times New Roman"/>
                <w:sz w:val="28"/>
                <w:szCs w:val="28"/>
                <w:lang w:eastAsia="x-none"/>
              </w:rPr>
              <w:t>Chuyên viên</w:t>
            </w:r>
          </w:p>
        </w:tc>
      </w:tr>
      <w:tr w:rsidR="00E1417B" w:rsidRPr="004B217A" w14:paraId="565B22EF" w14:textId="77777777" w:rsidTr="004B217A">
        <w:tc>
          <w:tcPr>
            <w:tcW w:w="746" w:type="dxa"/>
            <w:vAlign w:val="center"/>
          </w:tcPr>
          <w:p w14:paraId="2A1CB79A" w14:textId="77777777" w:rsidR="00E1417B" w:rsidRPr="004B217A" w:rsidRDefault="00E1417B" w:rsidP="00FA35E3">
            <w:pPr>
              <w:keepNext w:val="0"/>
              <w:numPr>
                <w:ilvl w:val="0"/>
                <w:numId w:val="9"/>
              </w:numPr>
              <w:jc w:val="both"/>
              <w:rPr>
                <w:rFonts w:cs="Times New Roman"/>
                <w:sz w:val="28"/>
                <w:szCs w:val="28"/>
              </w:rPr>
            </w:pPr>
          </w:p>
        </w:tc>
        <w:tc>
          <w:tcPr>
            <w:tcW w:w="1588" w:type="dxa"/>
            <w:vAlign w:val="center"/>
          </w:tcPr>
          <w:p w14:paraId="2ABC5E39" w14:textId="77777777" w:rsidR="00E1417B" w:rsidRPr="004B217A" w:rsidRDefault="00E1417B" w:rsidP="00FA35E3">
            <w:pPr>
              <w:keepNext w:val="0"/>
              <w:spacing w:before="40" w:after="40"/>
              <w:rPr>
                <w:rFonts w:cs="Times New Roman"/>
                <w:sz w:val="28"/>
                <w:szCs w:val="28"/>
                <w:lang w:eastAsia="x-none"/>
              </w:rPr>
            </w:pPr>
            <w:r w:rsidRPr="004B217A">
              <w:rPr>
                <w:rFonts w:cs="Times New Roman"/>
                <w:sz w:val="28"/>
                <w:szCs w:val="28"/>
                <w:lang w:eastAsia="x-none"/>
              </w:rPr>
              <w:t>Văn bản bị trả lại</w:t>
            </w:r>
          </w:p>
        </w:tc>
        <w:tc>
          <w:tcPr>
            <w:tcW w:w="4642" w:type="dxa"/>
            <w:vAlign w:val="center"/>
          </w:tcPr>
          <w:p w14:paraId="17776AEE" w14:textId="77777777" w:rsidR="00E1417B" w:rsidRPr="004B217A" w:rsidRDefault="00E1417B" w:rsidP="00FA35E3">
            <w:pPr>
              <w:keepNext w:val="0"/>
              <w:spacing w:before="40" w:after="40"/>
              <w:rPr>
                <w:rFonts w:cs="Times New Roman"/>
                <w:sz w:val="28"/>
                <w:szCs w:val="28"/>
              </w:rPr>
            </w:pPr>
            <w:r w:rsidRPr="004B217A">
              <w:rPr>
                <w:rFonts w:cs="Times New Roman"/>
                <w:sz w:val="28"/>
                <w:szCs w:val="28"/>
              </w:rPr>
              <w:t>Văn bản chuyển đi đơn vị khác bị trả lại</w:t>
            </w:r>
          </w:p>
        </w:tc>
        <w:tc>
          <w:tcPr>
            <w:tcW w:w="1989" w:type="dxa"/>
          </w:tcPr>
          <w:p w14:paraId="5B4DE51B" w14:textId="6F621F15" w:rsidR="00E1417B" w:rsidRPr="004B217A" w:rsidRDefault="00034CB1" w:rsidP="00FA35E3">
            <w:pPr>
              <w:keepNext w:val="0"/>
              <w:spacing w:before="40" w:after="40"/>
              <w:rPr>
                <w:rFonts w:cs="Times New Roman"/>
                <w:sz w:val="28"/>
                <w:szCs w:val="28"/>
                <w:lang w:eastAsia="x-none"/>
              </w:rPr>
            </w:pPr>
            <w:r w:rsidRPr="004B217A">
              <w:rPr>
                <w:rFonts w:cs="Times New Roman"/>
                <w:sz w:val="28"/>
                <w:szCs w:val="28"/>
                <w:lang w:eastAsia="x-none"/>
              </w:rPr>
              <w:t>Chuyên viên</w:t>
            </w:r>
          </w:p>
        </w:tc>
      </w:tr>
      <w:tr w:rsidR="00E1417B" w:rsidRPr="004B217A" w14:paraId="691B64F6" w14:textId="77777777" w:rsidTr="004B217A">
        <w:tc>
          <w:tcPr>
            <w:tcW w:w="746" w:type="dxa"/>
            <w:vAlign w:val="center"/>
          </w:tcPr>
          <w:p w14:paraId="21E225F1" w14:textId="77777777" w:rsidR="00E1417B" w:rsidRPr="004B217A" w:rsidRDefault="00E1417B" w:rsidP="00FA35E3">
            <w:pPr>
              <w:keepNext w:val="0"/>
              <w:numPr>
                <w:ilvl w:val="0"/>
                <w:numId w:val="9"/>
              </w:numPr>
              <w:jc w:val="both"/>
              <w:rPr>
                <w:rFonts w:cs="Times New Roman"/>
                <w:sz w:val="28"/>
                <w:szCs w:val="28"/>
              </w:rPr>
            </w:pPr>
          </w:p>
        </w:tc>
        <w:tc>
          <w:tcPr>
            <w:tcW w:w="1588" w:type="dxa"/>
            <w:vAlign w:val="center"/>
          </w:tcPr>
          <w:p w14:paraId="7BD6567B" w14:textId="77777777" w:rsidR="00E1417B" w:rsidRPr="004B217A" w:rsidRDefault="00E1417B" w:rsidP="00FA35E3">
            <w:pPr>
              <w:keepNext w:val="0"/>
              <w:spacing w:before="40" w:after="40"/>
              <w:rPr>
                <w:rFonts w:cs="Times New Roman"/>
                <w:sz w:val="28"/>
                <w:szCs w:val="28"/>
                <w:lang w:eastAsia="x-none"/>
              </w:rPr>
            </w:pPr>
            <w:r w:rsidRPr="004B217A">
              <w:rPr>
                <w:rFonts w:cs="Times New Roman"/>
                <w:sz w:val="28"/>
                <w:szCs w:val="28"/>
                <w:lang w:eastAsia="x-none"/>
              </w:rPr>
              <w:t>Tra cứu văn bản</w:t>
            </w:r>
          </w:p>
        </w:tc>
        <w:tc>
          <w:tcPr>
            <w:tcW w:w="4642" w:type="dxa"/>
            <w:vAlign w:val="center"/>
          </w:tcPr>
          <w:p w14:paraId="68C094E8" w14:textId="14DA8FAD" w:rsidR="00E1417B" w:rsidRPr="004B217A" w:rsidRDefault="00C84C0C" w:rsidP="00FA35E3">
            <w:pPr>
              <w:keepNext w:val="0"/>
              <w:spacing w:before="40" w:after="40"/>
              <w:rPr>
                <w:rFonts w:cs="Times New Roman"/>
                <w:sz w:val="28"/>
                <w:szCs w:val="28"/>
              </w:rPr>
            </w:pPr>
            <w:r w:rsidRPr="004B217A">
              <w:rPr>
                <w:rFonts w:cs="Times New Roman"/>
                <w:sz w:val="28"/>
                <w:szCs w:val="28"/>
              </w:rPr>
              <w:t xml:space="preserve">Tìm kiếm tất cả các văn bản được chuyển đến </w:t>
            </w:r>
            <w:r w:rsidR="0075679C" w:rsidRPr="004B217A">
              <w:rPr>
                <w:rFonts w:cs="Times New Roman"/>
                <w:sz w:val="28"/>
                <w:szCs w:val="28"/>
              </w:rPr>
              <w:t>cá nhân</w:t>
            </w:r>
            <w:r w:rsidR="002D0D98" w:rsidRPr="004B217A">
              <w:rPr>
                <w:rFonts w:cs="Times New Roman"/>
                <w:sz w:val="28"/>
                <w:szCs w:val="28"/>
                <w:lang w:eastAsia="x-none"/>
              </w:rPr>
              <w:t>, Hoàn thành hàng loạt</w:t>
            </w:r>
          </w:p>
        </w:tc>
        <w:tc>
          <w:tcPr>
            <w:tcW w:w="1989" w:type="dxa"/>
          </w:tcPr>
          <w:p w14:paraId="3F1D7B99" w14:textId="612A3BD0" w:rsidR="00E1417B" w:rsidRPr="004B217A" w:rsidRDefault="00034CB1" w:rsidP="00FA35E3">
            <w:pPr>
              <w:keepNext w:val="0"/>
              <w:spacing w:before="40" w:after="40"/>
              <w:rPr>
                <w:rFonts w:cs="Times New Roman"/>
                <w:sz w:val="28"/>
                <w:szCs w:val="28"/>
                <w:lang w:eastAsia="x-none"/>
              </w:rPr>
            </w:pPr>
            <w:r w:rsidRPr="004B217A">
              <w:rPr>
                <w:rFonts w:cs="Times New Roman"/>
                <w:sz w:val="28"/>
                <w:szCs w:val="28"/>
                <w:lang w:eastAsia="x-none"/>
              </w:rPr>
              <w:t>Chuyên viên</w:t>
            </w:r>
          </w:p>
        </w:tc>
      </w:tr>
      <w:tr w:rsidR="00D73A1E" w:rsidRPr="004B217A" w14:paraId="5B178BF6" w14:textId="77777777" w:rsidTr="004B217A">
        <w:tc>
          <w:tcPr>
            <w:tcW w:w="746" w:type="dxa"/>
            <w:vAlign w:val="center"/>
          </w:tcPr>
          <w:p w14:paraId="6C1FB8F6" w14:textId="77777777" w:rsidR="00D73A1E" w:rsidRPr="004B217A" w:rsidRDefault="00D73A1E" w:rsidP="00FA35E3">
            <w:pPr>
              <w:keepNext w:val="0"/>
              <w:numPr>
                <w:ilvl w:val="0"/>
                <w:numId w:val="9"/>
              </w:numPr>
              <w:jc w:val="both"/>
              <w:rPr>
                <w:rFonts w:cs="Times New Roman"/>
                <w:sz w:val="28"/>
                <w:szCs w:val="28"/>
              </w:rPr>
            </w:pPr>
          </w:p>
        </w:tc>
        <w:tc>
          <w:tcPr>
            <w:tcW w:w="1588" w:type="dxa"/>
            <w:vAlign w:val="center"/>
          </w:tcPr>
          <w:p w14:paraId="1807A1CB" w14:textId="4E666FE0" w:rsidR="00D73A1E" w:rsidRPr="004B217A" w:rsidRDefault="00D73A1E" w:rsidP="00FA35E3">
            <w:pPr>
              <w:keepNext w:val="0"/>
              <w:spacing w:before="40" w:after="40"/>
              <w:rPr>
                <w:rFonts w:cs="Times New Roman"/>
                <w:sz w:val="28"/>
                <w:szCs w:val="28"/>
                <w:lang w:eastAsia="x-none"/>
              </w:rPr>
            </w:pPr>
            <w:r w:rsidRPr="004B217A">
              <w:rPr>
                <w:rFonts w:cs="Times New Roman"/>
                <w:sz w:val="28"/>
                <w:szCs w:val="28"/>
                <w:lang w:eastAsia="x-none"/>
              </w:rPr>
              <w:t>Văn bản để nhận biết</w:t>
            </w:r>
          </w:p>
        </w:tc>
        <w:tc>
          <w:tcPr>
            <w:tcW w:w="4642" w:type="dxa"/>
            <w:vAlign w:val="center"/>
          </w:tcPr>
          <w:p w14:paraId="77D695ED" w14:textId="4ADED1C5" w:rsidR="00D73A1E" w:rsidRPr="004B217A" w:rsidRDefault="00D73A1E" w:rsidP="00FA35E3">
            <w:pPr>
              <w:keepNext w:val="0"/>
              <w:spacing w:before="40" w:after="40"/>
              <w:rPr>
                <w:rFonts w:cs="Times New Roman"/>
                <w:sz w:val="28"/>
                <w:szCs w:val="28"/>
              </w:rPr>
            </w:pPr>
            <w:r w:rsidRPr="004B217A">
              <w:rPr>
                <w:rFonts w:cs="Times New Roman"/>
                <w:sz w:val="28"/>
                <w:szCs w:val="28"/>
              </w:rPr>
              <w:t>Tìm kiếm, chuyển văn bản, lưu hồ sơ, xem chi tiết văn bản nhận để biết</w:t>
            </w:r>
          </w:p>
        </w:tc>
        <w:tc>
          <w:tcPr>
            <w:tcW w:w="1989" w:type="dxa"/>
          </w:tcPr>
          <w:p w14:paraId="7E42933D" w14:textId="062266F7" w:rsidR="00D73A1E" w:rsidRPr="004B217A" w:rsidRDefault="00D73A1E" w:rsidP="00FA35E3">
            <w:pPr>
              <w:keepNext w:val="0"/>
              <w:spacing w:before="40" w:after="40"/>
              <w:rPr>
                <w:rFonts w:cs="Times New Roman"/>
                <w:sz w:val="28"/>
                <w:szCs w:val="28"/>
                <w:lang w:eastAsia="x-none"/>
              </w:rPr>
            </w:pPr>
            <w:r w:rsidRPr="004B217A">
              <w:rPr>
                <w:rFonts w:cs="Times New Roman"/>
                <w:sz w:val="28"/>
                <w:szCs w:val="28"/>
                <w:lang w:eastAsia="x-none"/>
              </w:rPr>
              <w:t>Chuyên viên</w:t>
            </w:r>
          </w:p>
        </w:tc>
      </w:tr>
      <w:tr w:rsidR="00FA71F2" w:rsidRPr="004B217A" w14:paraId="00A4F8E1" w14:textId="77777777" w:rsidTr="004B217A">
        <w:tc>
          <w:tcPr>
            <w:tcW w:w="746" w:type="dxa"/>
            <w:vAlign w:val="center"/>
          </w:tcPr>
          <w:p w14:paraId="59FE8BD2" w14:textId="77777777" w:rsidR="00FA71F2" w:rsidRPr="004B217A" w:rsidRDefault="00FA71F2" w:rsidP="00FA35E3">
            <w:pPr>
              <w:keepNext w:val="0"/>
              <w:numPr>
                <w:ilvl w:val="0"/>
                <w:numId w:val="9"/>
              </w:numPr>
              <w:jc w:val="both"/>
              <w:rPr>
                <w:rFonts w:cs="Times New Roman"/>
                <w:sz w:val="28"/>
                <w:szCs w:val="28"/>
              </w:rPr>
            </w:pPr>
          </w:p>
        </w:tc>
        <w:tc>
          <w:tcPr>
            <w:tcW w:w="1588" w:type="dxa"/>
            <w:vAlign w:val="center"/>
          </w:tcPr>
          <w:p w14:paraId="1546DCD2" w14:textId="7A1BF3DE" w:rsidR="00FA71F2" w:rsidRPr="004B217A" w:rsidRDefault="00FA71F2" w:rsidP="00FA35E3">
            <w:pPr>
              <w:keepNext w:val="0"/>
              <w:spacing w:before="40" w:after="40"/>
              <w:rPr>
                <w:rFonts w:cs="Times New Roman"/>
                <w:sz w:val="28"/>
                <w:szCs w:val="28"/>
                <w:lang w:eastAsia="x-none"/>
              </w:rPr>
            </w:pPr>
            <w:r w:rsidRPr="004B217A">
              <w:rPr>
                <w:rFonts w:cs="Times New Roman"/>
                <w:sz w:val="28"/>
                <w:szCs w:val="28"/>
                <w:lang w:eastAsia="x-none"/>
              </w:rPr>
              <w:t>B</w:t>
            </w:r>
            <w:r w:rsidR="006C46C5" w:rsidRPr="004B217A">
              <w:rPr>
                <w:rFonts w:cs="Times New Roman"/>
                <w:sz w:val="28"/>
                <w:szCs w:val="28"/>
                <w:lang w:eastAsia="x-none"/>
              </w:rPr>
              <w:t>àn giao văn bản</w:t>
            </w:r>
          </w:p>
        </w:tc>
        <w:tc>
          <w:tcPr>
            <w:tcW w:w="4642" w:type="dxa"/>
            <w:vAlign w:val="center"/>
          </w:tcPr>
          <w:p w14:paraId="5A921C7C" w14:textId="6828BC9D" w:rsidR="00FA71F2" w:rsidRPr="004B217A" w:rsidRDefault="006C46C5" w:rsidP="00FA35E3">
            <w:pPr>
              <w:keepNext w:val="0"/>
              <w:spacing w:before="40" w:after="40"/>
              <w:rPr>
                <w:rFonts w:cs="Times New Roman"/>
                <w:sz w:val="28"/>
                <w:szCs w:val="28"/>
              </w:rPr>
            </w:pPr>
            <w:r w:rsidRPr="004B217A">
              <w:rPr>
                <w:rFonts w:cs="Times New Roman"/>
                <w:sz w:val="28"/>
                <w:szCs w:val="28"/>
              </w:rPr>
              <w:t>Cho phép người dùng bàn giao các văn bản mà mình nhận được và các văn bản mà người dùng tạo</w:t>
            </w:r>
          </w:p>
        </w:tc>
        <w:tc>
          <w:tcPr>
            <w:tcW w:w="1989" w:type="dxa"/>
          </w:tcPr>
          <w:p w14:paraId="325BA3BB" w14:textId="5A400351" w:rsidR="00FA71F2" w:rsidRPr="004B217A" w:rsidRDefault="006C46C5" w:rsidP="00FA35E3">
            <w:pPr>
              <w:keepNext w:val="0"/>
              <w:spacing w:before="40" w:after="40"/>
              <w:rPr>
                <w:rFonts w:cs="Times New Roman"/>
                <w:sz w:val="28"/>
                <w:szCs w:val="28"/>
                <w:lang w:eastAsia="x-none"/>
              </w:rPr>
            </w:pPr>
            <w:r w:rsidRPr="004B217A">
              <w:rPr>
                <w:rFonts w:cs="Times New Roman"/>
                <w:sz w:val="28"/>
                <w:szCs w:val="28"/>
                <w:lang w:eastAsia="x-none"/>
              </w:rPr>
              <w:t>Chuyên viên</w:t>
            </w:r>
          </w:p>
        </w:tc>
      </w:tr>
    </w:tbl>
    <w:p w14:paraId="5F36AA7D" w14:textId="77777777" w:rsidR="004B217A" w:rsidRDefault="004B217A" w:rsidP="004B217A">
      <w:pPr>
        <w:pStyle w:val="Heading1"/>
        <w:numPr>
          <w:ilvl w:val="0"/>
          <w:numId w:val="0"/>
        </w:numPr>
        <w:ind w:left="432"/>
        <w:rPr>
          <w:sz w:val="28"/>
          <w:szCs w:val="28"/>
        </w:rPr>
      </w:pPr>
      <w:bookmarkStart w:id="25" w:name="_Toc369705998"/>
      <w:r>
        <w:rPr>
          <w:sz w:val="28"/>
          <w:szCs w:val="28"/>
        </w:rPr>
        <w:br w:type="page"/>
      </w:r>
    </w:p>
    <w:p w14:paraId="4FF28BCE" w14:textId="4965BDFF" w:rsidR="000004F5" w:rsidRPr="004B217A" w:rsidRDefault="000004F5" w:rsidP="002845F2">
      <w:pPr>
        <w:pStyle w:val="Heading1"/>
        <w:rPr>
          <w:sz w:val="28"/>
          <w:szCs w:val="28"/>
        </w:rPr>
      </w:pPr>
      <w:bookmarkStart w:id="26" w:name="_Toc211446111"/>
      <w:r w:rsidRPr="004B217A">
        <w:rPr>
          <w:sz w:val="28"/>
          <w:szCs w:val="28"/>
        </w:rPr>
        <w:lastRenderedPageBreak/>
        <w:t>HƯỚNG DẪN SỬ DỤNG CÁC CHỨC NĂNG HỆ THỐNG</w:t>
      </w:r>
      <w:bookmarkEnd w:id="25"/>
      <w:bookmarkEnd w:id="26"/>
    </w:p>
    <w:p w14:paraId="1AF9938F" w14:textId="38EF20C0" w:rsidR="000A1BAF" w:rsidRPr="004B217A" w:rsidRDefault="00516E05" w:rsidP="004A4CA3">
      <w:pPr>
        <w:rPr>
          <w:rFonts w:cs="Times New Roman"/>
          <w:b/>
          <w:sz w:val="28"/>
          <w:szCs w:val="28"/>
        </w:rPr>
      </w:pPr>
      <w:r w:rsidRPr="004B217A">
        <w:rPr>
          <w:rFonts w:cs="Times New Roman"/>
          <w:sz w:val="28"/>
          <w:szCs w:val="28"/>
        </w:rPr>
        <w:t>Hệ thống cho phép người dùng tiếp nhận, theo dõi, xử lý văn bản theo thứ tự các menu ch</w:t>
      </w:r>
      <w:r w:rsidR="008504FF" w:rsidRPr="004B217A">
        <w:rPr>
          <w:rFonts w:cs="Times New Roman"/>
          <w:sz w:val="28"/>
          <w:szCs w:val="28"/>
        </w:rPr>
        <w:t xml:space="preserve">ức </w:t>
      </w:r>
      <w:r w:rsidRPr="004B217A">
        <w:rPr>
          <w:rFonts w:cs="Times New Roman"/>
          <w:sz w:val="28"/>
          <w:szCs w:val="28"/>
        </w:rPr>
        <w:t>năng trên hệ thống</w:t>
      </w:r>
      <w:r w:rsidR="008504FF" w:rsidRPr="004B217A">
        <w:rPr>
          <w:rFonts w:cs="Times New Roman"/>
          <w:sz w:val="28"/>
          <w:szCs w:val="28"/>
        </w:rPr>
        <w:t>. Sơ đồ các bước cơ bản như sau:</w:t>
      </w:r>
    </w:p>
    <w:p w14:paraId="30E53AE2" w14:textId="452F812A" w:rsidR="00516E05" w:rsidRPr="004B217A" w:rsidRDefault="000C51C8" w:rsidP="00BC47A2">
      <w:pPr>
        <w:pStyle w:val="NormalIndent"/>
        <w:rPr>
          <w:sz w:val="28"/>
          <w:szCs w:val="28"/>
        </w:rPr>
      </w:pPr>
      <w:r w:rsidRPr="004B217A">
        <w:rPr>
          <w:noProof/>
          <w:sz w:val="28"/>
          <w:szCs w:val="28"/>
        </w:rPr>
        <mc:AlternateContent>
          <mc:Choice Requires="wps">
            <w:drawing>
              <wp:anchor distT="0" distB="0" distL="114300" distR="114300" simplePos="0" relativeHeight="251662336" behindDoc="0" locked="0" layoutInCell="1" allowOverlap="1" wp14:anchorId="42A3D1A3" wp14:editId="7B6962AF">
                <wp:simplePos x="0" y="0"/>
                <wp:positionH relativeFrom="column">
                  <wp:posOffset>4232082</wp:posOffset>
                </wp:positionH>
                <wp:positionV relativeFrom="paragraph">
                  <wp:posOffset>231996</wp:posOffset>
                </wp:positionV>
                <wp:extent cx="1701137" cy="1714417"/>
                <wp:effectExtent l="0" t="0" r="13970" b="19685"/>
                <wp:wrapNone/>
                <wp:docPr id="45767" name="Rectangle 45767"/>
                <wp:cNvGraphicFramePr/>
                <a:graphic xmlns:a="http://schemas.openxmlformats.org/drawingml/2006/main">
                  <a:graphicData uri="http://schemas.microsoft.com/office/word/2010/wordprocessingShape">
                    <wps:wsp>
                      <wps:cNvSpPr/>
                      <wps:spPr>
                        <a:xfrm>
                          <a:off x="0" y="0"/>
                          <a:ext cx="1701137" cy="1714417"/>
                        </a:xfrm>
                        <a:prstGeom prst="rect">
                          <a:avLst/>
                        </a:prstGeom>
                      </wps:spPr>
                      <wps:style>
                        <a:lnRef idx="2">
                          <a:schemeClr val="accent2"/>
                        </a:lnRef>
                        <a:fillRef idx="1">
                          <a:schemeClr val="lt1"/>
                        </a:fillRef>
                        <a:effectRef idx="0">
                          <a:schemeClr val="accent2"/>
                        </a:effectRef>
                        <a:fontRef idx="minor">
                          <a:schemeClr val="dk1"/>
                        </a:fontRef>
                      </wps:style>
                      <wps:txbx>
                        <w:txbxContent>
                          <w:p w14:paraId="0545C0CB" w14:textId="29D36D56" w:rsidR="00D9578A" w:rsidRPr="00E71B7A" w:rsidRDefault="00D9578A" w:rsidP="00516E05">
                            <w:pPr>
                              <w:jc w:val="center"/>
                            </w:pPr>
                            <w:r>
                              <w:t xml:space="preserve">Bước 3: Chuyên viên vào menu </w:t>
                            </w:r>
                            <w:r w:rsidRPr="000C51C8">
                              <w:rPr>
                                <w:b/>
                              </w:rPr>
                              <w:t>Tra cứu văn bản</w:t>
                            </w:r>
                            <w:r>
                              <w:t xml:space="preserve"> để tìm kiếm các thông tin của văn bản được chuyển đến mình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3D1A3" id="Rectangle 45767" o:spid="_x0000_s1026" style="position:absolute;left:0;text-align:left;margin-left:333.25pt;margin-top:18.25pt;width:133.95pt;height: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" fillcolor="white [3201]" strokecolor="#c0504d [3205]" strokeweight="2pt">
                <v:textbox>
                  <w:txbxContent>
                    <w:p w14:paraId="0545C0CB" w14:textId="29D36D56" w:rsidR="00D9578A" w:rsidRPr="00E71B7A" w:rsidRDefault="00D9578A" w:rsidP="00516E05">
                      <w:pPr>
                        <w:jc w:val="center"/>
                      </w:pPr>
                      <w:r>
                        <w:t xml:space="preserve">Bước 3: Chuyên viên vào menu </w:t>
                      </w:r>
                      <w:r w:rsidRPr="000C51C8">
                        <w:rPr>
                          <w:b/>
                        </w:rPr>
                        <w:t>Tra cứu văn bản</w:t>
                      </w:r>
                      <w:r>
                        <w:t xml:space="preserve"> để tìm kiếm các thông tin của văn bản được chuyển đến mình</w:t>
                      </w:r>
                    </w:p>
                  </w:txbxContent>
                </v:textbox>
              </v:rect>
            </w:pict>
          </mc:Fallback>
        </mc:AlternateContent>
      </w:r>
      <w:r w:rsidRPr="004B217A">
        <w:rPr>
          <w:noProof/>
          <w:sz w:val="28"/>
          <w:szCs w:val="28"/>
        </w:rPr>
        <mc:AlternateContent>
          <mc:Choice Requires="wps">
            <w:drawing>
              <wp:anchor distT="0" distB="0" distL="114300" distR="114300" simplePos="0" relativeHeight="251661312" behindDoc="0" locked="0" layoutInCell="1" allowOverlap="1" wp14:anchorId="3DD31D80" wp14:editId="6122B603">
                <wp:simplePos x="0" y="0"/>
                <wp:positionH relativeFrom="column">
                  <wp:posOffset>1965960</wp:posOffset>
                </wp:positionH>
                <wp:positionV relativeFrom="paragraph">
                  <wp:posOffset>184288</wp:posOffset>
                </wp:positionV>
                <wp:extent cx="1740563" cy="1762208"/>
                <wp:effectExtent l="0" t="0" r="12065" b="28575"/>
                <wp:wrapNone/>
                <wp:docPr id="45762" name="Rectangle 45762"/>
                <wp:cNvGraphicFramePr/>
                <a:graphic xmlns:a="http://schemas.openxmlformats.org/drawingml/2006/main">
                  <a:graphicData uri="http://schemas.microsoft.com/office/word/2010/wordprocessingShape">
                    <wps:wsp>
                      <wps:cNvSpPr/>
                      <wps:spPr>
                        <a:xfrm>
                          <a:off x="0" y="0"/>
                          <a:ext cx="1740563" cy="1762208"/>
                        </a:xfrm>
                        <a:prstGeom prst="rect">
                          <a:avLst/>
                        </a:prstGeom>
                      </wps:spPr>
                      <wps:style>
                        <a:lnRef idx="2">
                          <a:schemeClr val="accent2"/>
                        </a:lnRef>
                        <a:fillRef idx="1">
                          <a:schemeClr val="lt1"/>
                        </a:fillRef>
                        <a:effectRef idx="0">
                          <a:schemeClr val="accent2"/>
                        </a:effectRef>
                        <a:fontRef idx="minor">
                          <a:schemeClr val="dk1"/>
                        </a:fontRef>
                      </wps:style>
                      <wps:txbx>
                        <w:txbxContent>
                          <w:p w14:paraId="44049179" w14:textId="33596287" w:rsidR="00D9578A" w:rsidRDefault="00D9578A" w:rsidP="00516E05">
                            <w:pPr>
                              <w:jc w:val="center"/>
                            </w:pPr>
                            <w:r>
                              <w:t xml:space="preserve">Bước 2: Chuyên viên vào menu </w:t>
                            </w:r>
                            <w:r w:rsidRPr="000C51C8">
                              <w:rPr>
                                <w:b/>
                              </w:rPr>
                              <w:t>Văn bản đã xử lý</w:t>
                            </w:r>
                            <w:r>
                              <w:t xml:space="preserve"> để theo dõi trạng thái  xử lý của văn bản (Đang được xử lý hoặc Đã hoàn thành)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31D80" id="Rectangle 45762" o:spid="_x0000_s1027" style="position:absolute;left:0;text-align:left;margin-left:154.8pt;margin-top:14.5pt;width:137.05pt;height:13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" fillcolor="white [3201]" strokecolor="#c0504d [3205]" strokeweight="2pt">
                <v:textbox>
                  <w:txbxContent>
                    <w:p w14:paraId="44049179" w14:textId="33596287" w:rsidR="00D9578A" w:rsidRDefault="00D9578A" w:rsidP="00516E05">
                      <w:pPr>
                        <w:jc w:val="center"/>
                      </w:pPr>
                      <w:r>
                        <w:t xml:space="preserve">Bước 2: Chuyên viên vào menu </w:t>
                      </w:r>
                      <w:r w:rsidRPr="000C51C8">
                        <w:rPr>
                          <w:b/>
                        </w:rPr>
                        <w:t>Văn bản đã xử lý</w:t>
                      </w:r>
                      <w:r>
                        <w:t xml:space="preserve"> để theo dõi trạng thái  xử lý của văn bản (Đang được xử lý hoặc Đã hoàn thành)</w:t>
                      </w:r>
                    </w:p>
                  </w:txbxContent>
                </v:textbox>
              </v:rect>
            </w:pict>
          </mc:Fallback>
        </mc:AlternateContent>
      </w:r>
      <w:r w:rsidRPr="004B217A">
        <w:rPr>
          <w:noProof/>
          <w:sz w:val="28"/>
          <w:szCs w:val="28"/>
        </w:rPr>
        <mc:AlternateContent>
          <mc:Choice Requires="wps">
            <w:drawing>
              <wp:anchor distT="0" distB="0" distL="114300" distR="114300" simplePos="0" relativeHeight="251660288" behindDoc="0" locked="0" layoutInCell="1" allowOverlap="1" wp14:anchorId="49FE3BFA" wp14:editId="4B325E4E">
                <wp:simplePos x="0" y="0"/>
                <wp:positionH relativeFrom="column">
                  <wp:posOffset>132798</wp:posOffset>
                </wp:positionH>
                <wp:positionV relativeFrom="paragraph">
                  <wp:posOffset>230892</wp:posOffset>
                </wp:positionV>
                <wp:extent cx="1317440" cy="1714500"/>
                <wp:effectExtent l="0" t="0" r="16510" b="19050"/>
                <wp:wrapNone/>
                <wp:docPr id="45766" name="Rectangle 45766"/>
                <wp:cNvGraphicFramePr/>
                <a:graphic xmlns:a="http://schemas.openxmlformats.org/drawingml/2006/main">
                  <a:graphicData uri="http://schemas.microsoft.com/office/word/2010/wordprocessingShape">
                    <wps:wsp>
                      <wps:cNvSpPr/>
                      <wps:spPr>
                        <a:xfrm>
                          <a:off x="0" y="0"/>
                          <a:ext cx="1317440" cy="1714500"/>
                        </a:xfrm>
                        <a:prstGeom prst="rect">
                          <a:avLst/>
                        </a:prstGeom>
                      </wps:spPr>
                      <wps:style>
                        <a:lnRef idx="2">
                          <a:schemeClr val="accent2"/>
                        </a:lnRef>
                        <a:fillRef idx="1">
                          <a:schemeClr val="lt1"/>
                        </a:fillRef>
                        <a:effectRef idx="0">
                          <a:schemeClr val="accent2"/>
                        </a:effectRef>
                        <a:fontRef idx="minor">
                          <a:schemeClr val="dk1"/>
                        </a:fontRef>
                      </wps:style>
                      <wps:txbx>
                        <w:txbxContent>
                          <w:p w14:paraId="7E4DAF29" w14:textId="11EA30DE" w:rsidR="00D9578A" w:rsidRPr="00E71B7A" w:rsidRDefault="00D9578A" w:rsidP="00516E05">
                            <w:pPr>
                              <w:jc w:val="center"/>
                            </w:pPr>
                            <w:r>
                              <w:t xml:space="preserve">Bước 1: Chuyên viên vào menu </w:t>
                            </w:r>
                            <w:r>
                              <w:rPr>
                                <w:b/>
                              </w:rPr>
                              <w:t>Văn bản chờ xử lý</w:t>
                            </w:r>
                            <w:r>
                              <w:t xml:space="preserve"> để thực hiện chuyển hoặc xử lý văn bản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FE3BFA" id="Rectangle 45766" o:spid="_x0000_s1028" style="position:absolute;left:0;text-align:left;margin-left:10.45pt;margin-top:18.2pt;width:103.75pt;height: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" fillcolor="white [3201]" strokecolor="#c0504d [3205]" strokeweight="2pt">
                <v:textbox>
                  <w:txbxContent>
                    <w:p w14:paraId="7E4DAF29" w14:textId="11EA30DE" w:rsidR="00D9578A" w:rsidRPr="00E71B7A" w:rsidRDefault="00D9578A" w:rsidP="00516E05">
                      <w:pPr>
                        <w:jc w:val="center"/>
                      </w:pPr>
                      <w:r>
                        <w:t xml:space="preserve">Bước 1: Chuyên viên vào menu </w:t>
                      </w:r>
                      <w:r>
                        <w:rPr>
                          <w:b/>
                        </w:rPr>
                        <w:t>Văn bản chờ xử lý</w:t>
                      </w:r>
                      <w:r>
                        <w:t xml:space="preserve"> để thực hiện chuyển hoặc xử lý văn bản</w:t>
                      </w:r>
                    </w:p>
                  </w:txbxContent>
                </v:textbox>
              </v:rect>
            </w:pict>
          </mc:Fallback>
        </mc:AlternateContent>
      </w:r>
    </w:p>
    <w:p w14:paraId="4FB1D566" w14:textId="773D3997" w:rsidR="00516E05" w:rsidRPr="004B217A" w:rsidRDefault="00516E05" w:rsidP="00BC47A2">
      <w:pPr>
        <w:pStyle w:val="NormalIndent"/>
        <w:rPr>
          <w:sz w:val="28"/>
          <w:szCs w:val="28"/>
        </w:rPr>
      </w:pPr>
    </w:p>
    <w:p w14:paraId="420E68B1" w14:textId="11688237" w:rsidR="00516E05" w:rsidRPr="004B217A" w:rsidRDefault="00516E05" w:rsidP="00516E05">
      <w:pPr>
        <w:rPr>
          <w:rFonts w:cs="Times New Roman"/>
          <w:sz w:val="28"/>
          <w:szCs w:val="28"/>
        </w:rPr>
      </w:pPr>
    </w:p>
    <w:p w14:paraId="116C63F8" w14:textId="69D83DF3" w:rsidR="00516E05" w:rsidRPr="004B217A" w:rsidRDefault="000C51C8" w:rsidP="00BC47A2">
      <w:pPr>
        <w:pStyle w:val="NormalIndent"/>
        <w:rPr>
          <w:sz w:val="28"/>
          <w:szCs w:val="28"/>
        </w:rPr>
      </w:pPr>
      <w:r w:rsidRPr="004B217A">
        <w:rPr>
          <w:noProof/>
          <w:sz w:val="28"/>
          <w:szCs w:val="28"/>
        </w:rPr>
        <mc:AlternateContent>
          <mc:Choice Requires="wps">
            <w:drawing>
              <wp:anchor distT="0" distB="0" distL="114300" distR="114300" simplePos="0" relativeHeight="251665408" behindDoc="0" locked="0" layoutInCell="1" allowOverlap="1" wp14:anchorId="410EE8AA" wp14:editId="0F50AAF3">
                <wp:simplePos x="0" y="0"/>
                <wp:positionH relativeFrom="column">
                  <wp:posOffset>3747052</wp:posOffset>
                </wp:positionH>
                <wp:positionV relativeFrom="paragraph">
                  <wp:posOffset>89369</wp:posOffset>
                </wp:positionV>
                <wp:extent cx="445273" cy="45719"/>
                <wp:effectExtent l="0" t="19050" r="31115" b="31115"/>
                <wp:wrapNone/>
                <wp:docPr id="45763" name="Right Arrow 45763"/>
                <wp:cNvGraphicFramePr/>
                <a:graphic xmlns:a="http://schemas.openxmlformats.org/drawingml/2006/main">
                  <a:graphicData uri="http://schemas.microsoft.com/office/word/2010/wordprocessingShape">
                    <wps:wsp>
                      <wps:cNvSpPr/>
                      <wps:spPr>
                        <a:xfrm>
                          <a:off x="0" y="0"/>
                          <a:ext cx="445273" cy="45719"/>
                        </a:xfrm>
                        <a:prstGeom prst="right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1DEC30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5763" o:spid="_x0000_s1026" type="#_x0000_t13" style="position:absolute;margin-left:295.05pt;margin-top:7.05pt;width:35.05pt;height:3.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" adj="20491" fillcolor="white [3201]" strokecolor="#4f81bd [3204]" strokeweight="2pt"/>
            </w:pict>
          </mc:Fallback>
        </mc:AlternateContent>
      </w:r>
      <w:r w:rsidRPr="004B217A">
        <w:rPr>
          <w:noProof/>
          <w:sz w:val="28"/>
          <w:szCs w:val="28"/>
        </w:rPr>
        <mc:AlternateContent>
          <mc:Choice Requires="wps">
            <w:drawing>
              <wp:anchor distT="0" distB="0" distL="114300" distR="114300" simplePos="0" relativeHeight="251664384" behindDoc="0" locked="0" layoutInCell="1" allowOverlap="1" wp14:anchorId="582719B1" wp14:editId="6F51C892">
                <wp:simplePos x="0" y="0"/>
                <wp:positionH relativeFrom="column">
                  <wp:posOffset>1498048</wp:posOffset>
                </wp:positionH>
                <wp:positionV relativeFrom="paragraph">
                  <wp:posOffset>52981</wp:posOffset>
                </wp:positionV>
                <wp:extent cx="317500" cy="45719"/>
                <wp:effectExtent l="0" t="19050" r="44450" b="31115"/>
                <wp:wrapNone/>
                <wp:docPr id="45764" name="Right Arrow 45764"/>
                <wp:cNvGraphicFramePr/>
                <a:graphic xmlns:a="http://schemas.openxmlformats.org/drawingml/2006/main">
                  <a:graphicData uri="http://schemas.microsoft.com/office/word/2010/wordprocessingShape">
                    <wps:wsp>
                      <wps:cNvSpPr/>
                      <wps:spPr>
                        <a:xfrm>
                          <a:off x="0" y="0"/>
                          <a:ext cx="317500" cy="45719"/>
                        </a:xfrm>
                        <a:prstGeom prst="right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336F675" id="Right Arrow 45764" o:spid="_x0000_s1026" type="#_x0000_t13" style="position:absolute;margin-left:117.95pt;margin-top:4.15pt;width:25pt;height:3.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" adj="20045" fillcolor="white [3201]" strokecolor="#4f81bd [3204]" strokeweight="2pt"/>
            </w:pict>
          </mc:Fallback>
        </mc:AlternateContent>
      </w:r>
    </w:p>
    <w:p w14:paraId="31A670C7" w14:textId="14F8902E" w:rsidR="00516E05" w:rsidRPr="004B217A" w:rsidRDefault="00516E05" w:rsidP="00BC47A2">
      <w:pPr>
        <w:pStyle w:val="NormalIndent"/>
        <w:rPr>
          <w:sz w:val="28"/>
          <w:szCs w:val="28"/>
        </w:rPr>
      </w:pPr>
    </w:p>
    <w:p w14:paraId="16F9B405" w14:textId="46417157" w:rsidR="00516E05" w:rsidRPr="004B217A" w:rsidRDefault="00516E05" w:rsidP="00BC47A2">
      <w:pPr>
        <w:pStyle w:val="NormalIndent"/>
        <w:rPr>
          <w:sz w:val="28"/>
          <w:szCs w:val="28"/>
        </w:rPr>
      </w:pPr>
    </w:p>
    <w:p w14:paraId="1907BD6F" w14:textId="2E42FDBD" w:rsidR="000004F5" w:rsidRPr="004B217A" w:rsidRDefault="004B217A" w:rsidP="004B217A">
      <w:pPr>
        <w:pStyle w:val="Heading2"/>
      </w:pPr>
      <w:bookmarkStart w:id="27" w:name="_Văn_bản_Chờ"/>
      <w:bookmarkStart w:id="28" w:name="_Toc211446112"/>
      <w:bookmarkEnd w:id="27"/>
      <w:r w:rsidRPr="004B217A">
        <w:t xml:space="preserve">4.1. </w:t>
      </w:r>
      <w:r w:rsidR="00E176D7" w:rsidRPr="004B217A">
        <w:t>Văn bản C</w:t>
      </w:r>
      <w:r w:rsidR="00F37018" w:rsidRPr="004B217A">
        <w:t>hờ xử lý</w:t>
      </w:r>
      <w:bookmarkEnd w:id="28"/>
    </w:p>
    <w:p w14:paraId="2D0A7C55" w14:textId="5E040965" w:rsidR="003D5A8A" w:rsidRPr="004B217A" w:rsidRDefault="003D5A8A" w:rsidP="004B217A">
      <w:pPr>
        <w:pStyle w:val="Heading3"/>
      </w:pPr>
      <w:bookmarkStart w:id="29" w:name="_Tìm_kiếm"/>
      <w:bookmarkStart w:id="30" w:name="_Toc200716225"/>
      <w:bookmarkStart w:id="31" w:name="_Toc211446113"/>
      <w:bookmarkEnd w:id="29"/>
      <w:r w:rsidRPr="004B217A">
        <w:t>Tìm kiếm</w:t>
      </w:r>
      <w:bookmarkEnd w:id="30"/>
      <w:r w:rsidR="000B1EF6" w:rsidRPr="004B217A">
        <w:t xml:space="preserve"> văn bản Chờ xử lý</w:t>
      </w:r>
      <w:bookmarkEnd w:id="31"/>
    </w:p>
    <w:p w14:paraId="06509E14" w14:textId="77C974C2" w:rsidR="003D5A8A" w:rsidRPr="004B217A" w:rsidRDefault="003D5A8A" w:rsidP="009C536D">
      <w:pPr>
        <w:pStyle w:val="tvNote"/>
        <w:rPr>
          <w:sz w:val="28"/>
          <w:szCs w:val="28"/>
        </w:rPr>
      </w:pPr>
      <w:r w:rsidRPr="004B217A">
        <w:rPr>
          <w:sz w:val="28"/>
          <w:szCs w:val="28"/>
        </w:rPr>
        <w:t>Chức năng này cho phép người dùng tìm kiếm nhanh: Số hiệu, trích yếu nội dung, ID văn bản, người ký</w:t>
      </w:r>
      <w:r w:rsidR="00F94994" w:rsidRPr="004B217A">
        <w:rPr>
          <w:sz w:val="28"/>
          <w:szCs w:val="28"/>
        </w:rPr>
        <w:t xml:space="preserve"> các văn bản Chờ xử lý</w:t>
      </w:r>
    </w:p>
    <w:p w14:paraId="5DCD0688" w14:textId="143ACB95" w:rsidR="003D5A8A" w:rsidRPr="004B217A" w:rsidRDefault="003D5A8A" w:rsidP="009C536D">
      <w:pPr>
        <w:pStyle w:val="tvNote"/>
        <w:rPr>
          <w:sz w:val="28"/>
          <w:szCs w:val="28"/>
        </w:rPr>
      </w:pPr>
      <w:r w:rsidRPr="004B217A">
        <w:rPr>
          <w:sz w:val="28"/>
          <w:szCs w:val="28"/>
          <w:u w:val="single"/>
        </w:rPr>
        <w:t>Bước 1</w:t>
      </w:r>
      <w:r w:rsidRPr="004B217A">
        <w:rPr>
          <w:sz w:val="28"/>
          <w:szCs w:val="28"/>
        </w:rPr>
        <w:t>: Người dùng chọn chức năng Văn bản đến&gt;&gt;Văn bản chờ xử lý</w:t>
      </w:r>
      <w:r w:rsidR="000B1EF6" w:rsidRPr="004B217A">
        <w:rPr>
          <w:sz w:val="28"/>
          <w:szCs w:val="28"/>
        </w:rPr>
        <w:t xml:space="preserve"> &gt;&gt;</w:t>
      </w:r>
      <w:r w:rsidR="00F94994" w:rsidRPr="004B217A">
        <w:rPr>
          <w:sz w:val="28"/>
          <w:szCs w:val="28"/>
        </w:rPr>
        <w:t xml:space="preserve"> Tab </w:t>
      </w:r>
      <w:r w:rsidR="000B1EF6" w:rsidRPr="004B217A">
        <w:rPr>
          <w:sz w:val="28"/>
          <w:szCs w:val="28"/>
        </w:rPr>
        <w:t>Chờ xử lý</w:t>
      </w:r>
    </w:p>
    <w:p w14:paraId="1D808220" w14:textId="7C5B24BE" w:rsidR="003D5A8A" w:rsidRPr="004B217A" w:rsidRDefault="003D5A8A" w:rsidP="009C536D">
      <w:pPr>
        <w:pStyle w:val="tvNote"/>
        <w:rPr>
          <w:sz w:val="28"/>
          <w:szCs w:val="28"/>
        </w:rPr>
      </w:pPr>
      <w:r w:rsidRPr="004B217A">
        <w:rPr>
          <w:sz w:val="28"/>
          <w:szCs w:val="28"/>
          <w:u w:val="single"/>
        </w:rPr>
        <w:t>Bước 2</w:t>
      </w:r>
      <w:r w:rsidRPr="004B217A">
        <w:rPr>
          <w:sz w:val="28"/>
          <w:szCs w:val="28"/>
        </w:rPr>
        <w:t xml:space="preserve">: Nhập các thông tin tìm kiếm vào ô số </w:t>
      </w:r>
      <w:r w:rsidR="00F94994" w:rsidRPr="004B217A">
        <w:rPr>
          <w:sz w:val="28"/>
          <w:szCs w:val="28"/>
        </w:rPr>
        <w:t>3</w:t>
      </w:r>
      <w:r w:rsidRPr="004B217A">
        <w:rPr>
          <w:sz w:val="28"/>
          <w:szCs w:val="28"/>
        </w:rPr>
        <w:t xml:space="preserve"> hoặc các vùng tìm kiếm ở ô số </w:t>
      </w:r>
      <w:r w:rsidR="00F94994" w:rsidRPr="004B217A">
        <w:rPr>
          <w:sz w:val="28"/>
          <w:szCs w:val="28"/>
        </w:rPr>
        <w:t>4</w:t>
      </w:r>
      <w:r w:rsidRPr="004B217A">
        <w:rPr>
          <w:sz w:val="28"/>
          <w:szCs w:val="28"/>
        </w:rPr>
        <w:t xml:space="preserve"> và bấm tìm kiếm, hiển thị màn hình danh sách tìm kiếm như dưới đây:</w:t>
      </w:r>
    </w:p>
    <w:p w14:paraId="660CBC9F" w14:textId="63F5AC71" w:rsidR="003D5A8A" w:rsidRPr="004B217A" w:rsidRDefault="001A526C" w:rsidP="009C536D">
      <w:pPr>
        <w:pStyle w:val="tvNote"/>
        <w:rPr>
          <w:sz w:val="28"/>
          <w:szCs w:val="28"/>
        </w:rPr>
      </w:pPr>
      <w:r w:rsidRPr="004B217A">
        <w:rPr>
          <w:noProof/>
          <w:sz w:val="28"/>
          <w:szCs w:val="28"/>
        </w:rPr>
        <w:drawing>
          <wp:inline distT="0" distB="0" distL="0" distR="0" wp14:anchorId="62E5584B" wp14:editId="7FC558A2">
            <wp:extent cx="5699125" cy="2481580"/>
            <wp:effectExtent l="0" t="0" r="0" b="0"/>
            <wp:docPr id="199885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59456" name=""/>
                    <pic:cNvPicPr/>
                  </pic:nvPicPr>
                  <pic:blipFill>
                    <a:blip r:embed="rId9"/>
                    <a:stretch>
                      <a:fillRect/>
                    </a:stretch>
                  </pic:blipFill>
                  <pic:spPr>
                    <a:xfrm>
                      <a:off x="0" y="0"/>
                      <a:ext cx="5699125" cy="2481580"/>
                    </a:xfrm>
                    <a:prstGeom prst="rect">
                      <a:avLst/>
                    </a:prstGeom>
                  </pic:spPr>
                </pic:pic>
              </a:graphicData>
            </a:graphic>
          </wp:inline>
        </w:drawing>
      </w:r>
    </w:p>
    <w:p w14:paraId="5AA0C871" w14:textId="5E20A27B" w:rsidR="00041DE2" w:rsidRPr="004B217A" w:rsidRDefault="00041DE2" w:rsidP="00041DE2">
      <w:pPr>
        <w:rPr>
          <w:sz w:val="28"/>
          <w:szCs w:val="28"/>
        </w:rPr>
      </w:pPr>
      <w:r w:rsidRPr="004B217A">
        <w:rPr>
          <w:sz w:val="28"/>
          <w:szCs w:val="28"/>
          <w:u w:val="single"/>
        </w:rPr>
        <w:lastRenderedPageBreak/>
        <w:t>Bước :</w:t>
      </w:r>
      <w:r w:rsidRPr="004B217A">
        <w:rPr>
          <w:sz w:val="28"/>
          <w:szCs w:val="28"/>
        </w:rPr>
        <w:t xml:space="preserve"> Người dùng nhấn </w:t>
      </w:r>
      <w:r w:rsidRPr="004B217A">
        <w:rPr>
          <w:noProof/>
          <w:sz w:val="28"/>
          <w:szCs w:val="28"/>
        </w:rPr>
        <w:drawing>
          <wp:inline distT="0" distB="0" distL="0" distR="0" wp14:anchorId="766A376B" wp14:editId="63DCF011">
            <wp:extent cx="259080" cy="283180"/>
            <wp:effectExtent l="0" t="0" r="7620" b="3175"/>
            <wp:docPr id="164125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09471" name=""/>
                    <pic:cNvPicPr/>
                  </pic:nvPicPr>
                  <pic:blipFill>
                    <a:blip r:embed="rId10"/>
                    <a:stretch>
                      <a:fillRect/>
                    </a:stretch>
                  </pic:blipFill>
                  <pic:spPr>
                    <a:xfrm>
                      <a:off x="0" y="0"/>
                      <a:ext cx="260793" cy="285052"/>
                    </a:xfrm>
                    <a:prstGeom prst="rect">
                      <a:avLst/>
                    </a:prstGeom>
                  </pic:spPr>
                </pic:pic>
              </a:graphicData>
            </a:graphic>
          </wp:inline>
        </w:drawing>
      </w:r>
      <w:r w:rsidRPr="004B217A">
        <w:rPr>
          <w:sz w:val="28"/>
          <w:szCs w:val="28"/>
        </w:rPr>
        <w:t xml:space="preserve"> để lưu lại cấu hình hiển thị các cột trong màn danh sách cho các lần xem tới</w:t>
      </w:r>
    </w:p>
    <w:p w14:paraId="65367D1A" w14:textId="77777777" w:rsidR="00041DE2" w:rsidRPr="004B217A" w:rsidRDefault="00041DE2" w:rsidP="00041DE2">
      <w:pPr>
        <w:rPr>
          <w:sz w:val="28"/>
          <w:szCs w:val="28"/>
        </w:rPr>
      </w:pPr>
      <w:r w:rsidRPr="004B217A">
        <w:rPr>
          <w:sz w:val="28"/>
          <w:szCs w:val="28"/>
          <w:u w:val="single"/>
        </w:rPr>
        <w:t>Bước 3</w:t>
      </w:r>
      <w:r w:rsidRPr="004B217A">
        <w:rPr>
          <w:sz w:val="28"/>
          <w:szCs w:val="28"/>
        </w:rPr>
        <w:t xml:space="preserve">: Người dùng nhấn </w:t>
      </w:r>
      <w:r w:rsidRPr="004B217A">
        <w:rPr>
          <w:noProof/>
          <w:sz w:val="28"/>
          <w:szCs w:val="28"/>
        </w:rPr>
        <w:drawing>
          <wp:inline distT="0" distB="0" distL="0" distR="0" wp14:anchorId="2DF2A11B" wp14:editId="501B55FC">
            <wp:extent cx="259080" cy="223520"/>
            <wp:effectExtent l="0" t="0" r="7620" b="5080"/>
            <wp:docPr id="102654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78281" name=""/>
                    <pic:cNvPicPr/>
                  </pic:nvPicPr>
                  <pic:blipFill>
                    <a:blip r:embed="rId11"/>
                    <a:stretch>
                      <a:fillRect/>
                    </a:stretch>
                  </pic:blipFill>
                  <pic:spPr>
                    <a:xfrm>
                      <a:off x="0" y="0"/>
                      <a:ext cx="265362" cy="228940"/>
                    </a:xfrm>
                    <a:prstGeom prst="rect">
                      <a:avLst/>
                    </a:prstGeom>
                  </pic:spPr>
                </pic:pic>
              </a:graphicData>
            </a:graphic>
          </wp:inline>
        </w:drawing>
      </w:r>
      <w:r w:rsidRPr="004B217A">
        <w:rPr>
          <w:sz w:val="28"/>
          <w:szCs w:val="28"/>
        </w:rPr>
        <w:t xml:space="preserve"> để có thể xem danh sách dạng cây</w:t>
      </w:r>
    </w:p>
    <w:p w14:paraId="022E575B" w14:textId="77777777" w:rsidR="00041DE2" w:rsidRPr="004B217A" w:rsidRDefault="00041DE2" w:rsidP="009C536D">
      <w:pPr>
        <w:pStyle w:val="tvNote"/>
        <w:rPr>
          <w:sz w:val="28"/>
          <w:szCs w:val="28"/>
        </w:rPr>
      </w:pPr>
    </w:p>
    <w:p w14:paraId="37DFE65F" w14:textId="0CF65F18" w:rsidR="00F94994" w:rsidRPr="004B217A" w:rsidRDefault="00F94994" w:rsidP="004B217A">
      <w:pPr>
        <w:pStyle w:val="Heading3"/>
      </w:pPr>
      <w:bookmarkStart w:id="32" w:name="_Toc211446114"/>
      <w:r w:rsidRPr="004B217A">
        <w:t>Tìm kiếm văn bản Đã trả lại</w:t>
      </w:r>
      <w:bookmarkEnd w:id="32"/>
    </w:p>
    <w:p w14:paraId="0F82FBC7" w14:textId="6C0E67AC" w:rsidR="00F94994" w:rsidRPr="004B217A" w:rsidRDefault="00F94994" w:rsidP="009C536D">
      <w:pPr>
        <w:pStyle w:val="tvNote"/>
        <w:rPr>
          <w:sz w:val="28"/>
          <w:szCs w:val="28"/>
        </w:rPr>
      </w:pPr>
      <w:r w:rsidRPr="004B217A">
        <w:rPr>
          <w:sz w:val="28"/>
          <w:szCs w:val="28"/>
        </w:rPr>
        <w:t>Cho xem người dùng xem các văn bản đã thực hiện trả lại</w:t>
      </w:r>
    </w:p>
    <w:p w14:paraId="4227AEF3" w14:textId="6A535860" w:rsidR="00F94994" w:rsidRPr="004B217A" w:rsidRDefault="00F94994" w:rsidP="009C536D">
      <w:pPr>
        <w:pStyle w:val="tvNote"/>
        <w:rPr>
          <w:sz w:val="28"/>
          <w:szCs w:val="28"/>
        </w:rPr>
      </w:pPr>
      <w:r w:rsidRPr="004B217A">
        <w:rPr>
          <w:sz w:val="28"/>
          <w:szCs w:val="28"/>
          <w:u w:val="single"/>
        </w:rPr>
        <w:t>Bước 1</w:t>
      </w:r>
      <w:r w:rsidRPr="004B217A">
        <w:rPr>
          <w:sz w:val="28"/>
          <w:szCs w:val="28"/>
        </w:rPr>
        <w:t>: Người dùng chọn chức năng Văn bản đến&gt;&gt;Văn bản chờ xử lý &gt;&gt; Tab Đã trả lại</w:t>
      </w:r>
    </w:p>
    <w:p w14:paraId="076F7433" w14:textId="442A1B94" w:rsidR="00F94994" w:rsidRPr="004B217A" w:rsidRDefault="00F94994" w:rsidP="009C536D">
      <w:pPr>
        <w:pStyle w:val="tvNote"/>
        <w:rPr>
          <w:sz w:val="28"/>
          <w:szCs w:val="28"/>
        </w:rPr>
      </w:pPr>
      <w:r w:rsidRPr="004B217A">
        <w:rPr>
          <w:sz w:val="28"/>
          <w:szCs w:val="28"/>
          <w:u w:val="single"/>
        </w:rPr>
        <w:t>Bước 2</w:t>
      </w:r>
      <w:r w:rsidRPr="004B217A">
        <w:rPr>
          <w:sz w:val="28"/>
          <w:szCs w:val="28"/>
        </w:rPr>
        <w:t xml:space="preserve">: Nhập các thông tin tìm kiếm vào ô số 3 </w:t>
      </w:r>
      <w:r w:rsidR="00F94392" w:rsidRPr="004B217A">
        <w:rPr>
          <w:sz w:val="28"/>
          <w:szCs w:val="28"/>
        </w:rPr>
        <w:t>và bấm tìm kiếm</w:t>
      </w:r>
      <w:r w:rsidRPr="004B217A">
        <w:rPr>
          <w:sz w:val="28"/>
          <w:szCs w:val="28"/>
        </w:rPr>
        <w:t>, hiển thị màn hình danh sách tìm kiếm như dưới đây:</w:t>
      </w:r>
    </w:p>
    <w:p w14:paraId="7FAC307C" w14:textId="293B42F5" w:rsidR="00F94994" w:rsidRPr="004B217A" w:rsidRDefault="00F94994" w:rsidP="009C536D">
      <w:pPr>
        <w:pStyle w:val="tvNote"/>
        <w:rPr>
          <w:sz w:val="28"/>
          <w:szCs w:val="28"/>
        </w:rPr>
      </w:pPr>
      <w:r w:rsidRPr="004B217A">
        <w:rPr>
          <w:noProof/>
          <w:sz w:val="28"/>
          <w:szCs w:val="28"/>
        </w:rPr>
        <w:drawing>
          <wp:inline distT="0" distB="0" distL="0" distR="0" wp14:anchorId="2072E875" wp14:editId="16E180FB">
            <wp:extent cx="5699125" cy="1951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99125" cy="1951355"/>
                    </a:xfrm>
                    <a:prstGeom prst="rect">
                      <a:avLst/>
                    </a:prstGeom>
                  </pic:spPr>
                </pic:pic>
              </a:graphicData>
            </a:graphic>
          </wp:inline>
        </w:drawing>
      </w:r>
    </w:p>
    <w:p w14:paraId="0A67E7FF" w14:textId="6630B697" w:rsidR="00F94392" w:rsidRPr="004B217A" w:rsidRDefault="00F94392" w:rsidP="004B217A">
      <w:pPr>
        <w:pStyle w:val="Heading3"/>
      </w:pPr>
      <w:bookmarkStart w:id="33" w:name="_Toc211446115"/>
      <w:r w:rsidRPr="004B217A">
        <w:t>Tìm kiếm Tất cả văn bản</w:t>
      </w:r>
      <w:bookmarkEnd w:id="33"/>
      <w:r w:rsidRPr="004B217A">
        <w:t xml:space="preserve"> </w:t>
      </w:r>
    </w:p>
    <w:p w14:paraId="74DFC37C" w14:textId="1A6EFD70" w:rsidR="000036EB" w:rsidRPr="004B217A" w:rsidRDefault="000036EB" w:rsidP="009C536D">
      <w:pPr>
        <w:pStyle w:val="tvNote"/>
        <w:rPr>
          <w:sz w:val="28"/>
          <w:szCs w:val="28"/>
        </w:rPr>
      </w:pPr>
      <w:r w:rsidRPr="004B217A">
        <w:rPr>
          <w:sz w:val="28"/>
          <w:szCs w:val="28"/>
        </w:rPr>
        <w:t>Cho xem người dùng xem tất cả văn bản Chờ xử lý và Đã xử lý</w:t>
      </w:r>
    </w:p>
    <w:p w14:paraId="475B735E" w14:textId="253A4D00" w:rsidR="000036EB" w:rsidRPr="004B217A" w:rsidRDefault="000036EB" w:rsidP="009C536D">
      <w:pPr>
        <w:pStyle w:val="tvNote"/>
        <w:rPr>
          <w:sz w:val="28"/>
          <w:szCs w:val="28"/>
        </w:rPr>
      </w:pPr>
      <w:r w:rsidRPr="004B217A">
        <w:rPr>
          <w:sz w:val="28"/>
          <w:szCs w:val="28"/>
        </w:rPr>
        <w:t>Bước 1: Người dùng chọn chức năng Văn bản đến&gt;&gt;Văn bản chờ xử lý &gt;&gt; Tab Tất cả</w:t>
      </w:r>
    </w:p>
    <w:p w14:paraId="61848BF7" w14:textId="7E351B2D" w:rsidR="00F94392" w:rsidRPr="004B217A" w:rsidRDefault="000036EB" w:rsidP="009C536D">
      <w:pPr>
        <w:pStyle w:val="tvNote"/>
        <w:rPr>
          <w:sz w:val="28"/>
          <w:szCs w:val="28"/>
        </w:rPr>
      </w:pPr>
      <w:r w:rsidRPr="004B217A">
        <w:rPr>
          <w:sz w:val="28"/>
          <w:szCs w:val="28"/>
        </w:rPr>
        <w:t>Bước 2: Nhập các thông tin tìm kiếm vào ô số 3 và bấm tìm kiếm, hiển thị màn hình danh sách tìm kiếm như dưới đây:</w:t>
      </w:r>
    </w:p>
    <w:p w14:paraId="56609B69" w14:textId="6BD634DC" w:rsidR="00DC644B" w:rsidRPr="004B217A" w:rsidRDefault="00CB098F" w:rsidP="009C536D">
      <w:pPr>
        <w:pStyle w:val="tvNote"/>
        <w:rPr>
          <w:sz w:val="28"/>
          <w:szCs w:val="28"/>
        </w:rPr>
      </w:pPr>
      <w:r w:rsidRPr="004B217A">
        <w:rPr>
          <w:noProof/>
          <w:sz w:val="28"/>
          <w:szCs w:val="28"/>
        </w:rPr>
        <w:lastRenderedPageBreak/>
        <w:drawing>
          <wp:inline distT="0" distB="0" distL="0" distR="0" wp14:anchorId="13B6D024" wp14:editId="3F30E74C">
            <wp:extent cx="5699125" cy="2481580"/>
            <wp:effectExtent l="0" t="0" r="0" b="0"/>
            <wp:docPr id="61374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45631" name=""/>
                    <pic:cNvPicPr/>
                  </pic:nvPicPr>
                  <pic:blipFill>
                    <a:blip r:embed="rId13"/>
                    <a:stretch>
                      <a:fillRect/>
                    </a:stretch>
                  </pic:blipFill>
                  <pic:spPr>
                    <a:xfrm>
                      <a:off x="0" y="0"/>
                      <a:ext cx="5699125" cy="2481580"/>
                    </a:xfrm>
                    <a:prstGeom prst="rect">
                      <a:avLst/>
                    </a:prstGeom>
                  </pic:spPr>
                </pic:pic>
              </a:graphicData>
            </a:graphic>
          </wp:inline>
        </w:drawing>
      </w:r>
    </w:p>
    <w:p w14:paraId="11AD060B" w14:textId="77777777" w:rsidR="003D5A8A" w:rsidRPr="004B217A" w:rsidRDefault="003D5A8A" w:rsidP="004B217A">
      <w:pPr>
        <w:pStyle w:val="Heading3"/>
      </w:pPr>
      <w:bookmarkStart w:id="34" w:name="_Toc200716226"/>
      <w:bookmarkStart w:id="35" w:name="_Toc211446116"/>
      <w:r w:rsidRPr="004B217A">
        <w:t>Tìm kiếm nâng cao</w:t>
      </w:r>
      <w:bookmarkEnd w:id="34"/>
      <w:bookmarkEnd w:id="35"/>
    </w:p>
    <w:p w14:paraId="35CD8526" w14:textId="77777777" w:rsidR="003D5A8A" w:rsidRPr="004B217A" w:rsidRDefault="003D5A8A" w:rsidP="009C536D">
      <w:pPr>
        <w:pStyle w:val="tvNote"/>
        <w:rPr>
          <w:sz w:val="28"/>
          <w:szCs w:val="28"/>
        </w:rPr>
      </w:pPr>
      <w:r w:rsidRPr="004B217A">
        <w:rPr>
          <w:sz w:val="28"/>
          <w:szCs w:val="28"/>
        </w:rPr>
        <w:t>Chức năng này cho phép người dùng tìm kiếm bằng nhiều tiêu chí.</w:t>
      </w:r>
    </w:p>
    <w:p w14:paraId="2879E2A4" w14:textId="50807D91" w:rsidR="003D5A8A" w:rsidRPr="004B217A" w:rsidRDefault="003D5A8A" w:rsidP="009C536D">
      <w:pPr>
        <w:pStyle w:val="tvNote"/>
        <w:rPr>
          <w:sz w:val="28"/>
          <w:szCs w:val="28"/>
        </w:rPr>
      </w:pPr>
      <w:r w:rsidRPr="004B217A">
        <w:rPr>
          <w:sz w:val="28"/>
          <w:szCs w:val="28"/>
          <w:u w:val="single"/>
        </w:rPr>
        <w:t>Bước 1</w:t>
      </w:r>
      <w:r w:rsidRPr="004B217A">
        <w:rPr>
          <w:sz w:val="28"/>
          <w:szCs w:val="28"/>
        </w:rPr>
        <w:t>: Người dùng chọn chức năng Văn bản đến&gt;&gt;Văn bản chờ xử lý</w:t>
      </w:r>
      <w:r w:rsidR="00547129" w:rsidRPr="004B217A">
        <w:rPr>
          <w:sz w:val="28"/>
          <w:szCs w:val="28"/>
        </w:rPr>
        <w:t>&gt;&gt;Chọn 1 tab muốn tìm kiếm nâng cao</w:t>
      </w:r>
    </w:p>
    <w:p w14:paraId="66F86D44" w14:textId="77777777" w:rsidR="003D5A8A" w:rsidRPr="004B217A" w:rsidRDefault="003D5A8A" w:rsidP="009C536D">
      <w:pPr>
        <w:pStyle w:val="tvNote"/>
        <w:rPr>
          <w:sz w:val="28"/>
          <w:szCs w:val="28"/>
        </w:rPr>
      </w:pPr>
      <w:r w:rsidRPr="004B217A">
        <w:rPr>
          <w:sz w:val="28"/>
          <w:szCs w:val="28"/>
          <w:u w:val="single"/>
        </w:rPr>
        <w:t>Bước 2:</w:t>
      </w:r>
      <w:r w:rsidRPr="004B217A">
        <w:rPr>
          <w:sz w:val="28"/>
          <w:szCs w:val="28"/>
        </w:rPr>
        <w:t xml:space="preserve"> Nhấn vào nút Tìm kiếm nâng cao như khoanh bên dưới</w:t>
      </w:r>
    </w:p>
    <w:p w14:paraId="6384B2AD" w14:textId="05838DF1" w:rsidR="003D5A8A" w:rsidRPr="004B217A" w:rsidRDefault="001A526C" w:rsidP="009C536D">
      <w:pPr>
        <w:pStyle w:val="tvNote"/>
        <w:rPr>
          <w:sz w:val="28"/>
          <w:szCs w:val="28"/>
        </w:rPr>
      </w:pPr>
      <w:r w:rsidRPr="004B217A">
        <w:rPr>
          <w:noProof/>
          <w:sz w:val="28"/>
          <w:szCs w:val="28"/>
        </w:rPr>
        <w:drawing>
          <wp:inline distT="0" distB="0" distL="0" distR="0" wp14:anchorId="22E91053" wp14:editId="41DC8923">
            <wp:extent cx="5699125" cy="2481580"/>
            <wp:effectExtent l="0" t="0" r="0" b="0"/>
            <wp:docPr id="88689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98398" name=""/>
                    <pic:cNvPicPr/>
                  </pic:nvPicPr>
                  <pic:blipFill>
                    <a:blip r:embed="rId14"/>
                    <a:stretch>
                      <a:fillRect/>
                    </a:stretch>
                  </pic:blipFill>
                  <pic:spPr>
                    <a:xfrm>
                      <a:off x="0" y="0"/>
                      <a:ext cx="5699125" cy="2481580"/>
                    </a:xfrm>
                    <a:prstGeom prst="rect">
                      <a:avLst/>
                    </a:prstGeom>
                  </pic:spPr>
                </pic:pic>
              </a:graphicData>
            </a:graphic>
          </wp:inline>
        </w:drawing>
      </w:r>
    </w:p>
    <w:p w14:paraId="74C7830B" w14:textId="77777777" w:rsidR="003D5A8A" w:rsidRPr="004B217A" w:rsidRDefault="003D5A8A" w:rsidP="009C536D">
      <w:pPr>
        <w:pStyle w:val="tvNote"/>
        <w:rPr>
          <w:sz w:val="28"/>
          <w:szCs w:val="28"/>
        </w:rPr>
      </w:pPr>
      <w:r w:rsidRPr="004B217A">
        <w:rPr>
          <w:sz w:val="28"/>
          <w:szCs w:val="28"/>
        </w:rPr>
        <w:t>Màn hình chức năng các tiêu chí tìm kiếm như sau:</w:t>
      </w:r>
    </w:p>
    <w:p w14:paraId="24FB21ED" w14:textId="6E4655D7" w:rsidR="003D5A8A" w:rsidRPr="004B217A" w:rsidRDefault="001A526C" w:rsidP="009C536D">
      <w:pPr>
        <w:pStyle w:val="tvNote"/>
        <w:rPr>
          <w:sz w:val="28"/>
          <w:szCs w:val="28"/>
        </w:rPr>
      </w:pPr>
      <w:r w:rsidRPr="004B217A">
        <w:rPr>
          <w:noProof/>
          <w:sz w:val="28"/>
          <w:szCs w:val="28"/>
        </w:rPr>
        <w:lastRenderedPageBreak/>
        <w:drawing>
          <wp:inline distT="0" distB="0" distL="0" distR="0" wp14:anchorId="1B5808FA" wp14:editId="02BF44E9">
            <wp:extent cx="5699125" cy="2423795"/>
            <wp:effectExtent l="0" t="0" r="0" b="0"/>
            <wp:docPr id="92265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59106" name=""/>
                    <pic:cNvPicPr/>
                  </pic:nvPicPr>
                  <pic:blipFill>
                    <a:blip r:embed="rId15"/>
                    <a:stretch>
                      <a:fillRect/>
                    </a:stretch>
                  </pic:blipFill>
                  <pic:spPr>
                    <a:xfrm>
                      <a:off x="0" y="0"/>
                      <a:ext cx="5699125" cy="2423795"/>
                    </a:xfrm>
                    <a:prstGeom prst="rect">
                      <a:avLst/>
                    </a:prstGeom>
                  </pic:spPr>
                </pic:pic>
              </a:graphicData>
            </a:graphic>
          </wp:inline>
        </w:drawing>
      </w:r>
    </w:p>
    <w:p w14:paraId="51514E59" w14:textId="77777777" w:rsidR="003D5A8A" w:rsidRPr="004B217A" w:rsidRDefault="003D5A8A" w:rsidP="009C536D">
      <w:pPr>
        <w:pStyle w:val="tvNote"/>
        <w:rPr>
          <w:sz w:val="28"/>
          <w:szCs w:val="28"/>
        </w:rPr>
      </w:pPr>
      <w:r w:rsidRPr="004B217A">
        <w:rPr>
          <w:sz w:val="28"/>
          <w:szCs w:val="28"/>
          <w:u w:val="single"/>
        </w:rPr>
        <w:t>Bước 3:</w:t>
      </w:r>
      <w:r w:rsidRPr="004B217A">
        <w:rPr>
          <w:sz w:val="28"/>
          <w:szCs w:val="28"/>
        </w:rPr>
        <w:t xml:space="preserve"> Người dùng nhập các tiêu chí tìm kiếm và bấm nút </w:t>
      </w:r>
      <w:r w:rsidRPr="004B217A">
        <w:rPr>
          <w:noProof/>
          <w:sz w:val="28"/>
          <w:szCs w:val="28"/>
        </w:rPr>
        <w:drawing>
          <wp:inline distT="0" distB="0" distL="0" distR="0" wp14:anchorId="062520D5" wp14:editId="59695110">
            <wp:extent cx="1028571" cy="295238"/>
            <wp:effectExtent l="0" t="0" r="635" b="0"/>
            <wp:docPr id="46222" name="Picture 4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28571" cy="295238"/>
                    </a:xfrm>
                    <a:prstGeom prst="rect">
                      <a:avLst/>
                    </a:prstGeom>
                  </pic:spPr>
                </pic:pic>
              </a:graphicData>
            </a:graphic>
          </wp:inline>
        </w:drawing>
      </w:r>
    </w:p>
    <w:p w14:paraId="37379096" w14:textId="77777777" w:rsidR="003D5A8A" w:rsidRPr="004B217A" w:rsidRDefault="003D5A8A" w:rsidP="009C536D">
      <w:pPr>
        <w:pStyle w:val="tvNote"/>
        <w:rPr>
          <w:sz w:val="28"/>
          <w:szCs w:val="28"/>
        </w:rPr>
      </w:pPr>
      <w:r w:rsidRPr="004B217A">
        <w:rPr>
          <w:sz w:val="28"/>
          <w:szCs w:val="28"/>
          <w:u w:val="single"/>
        </w:rPr>
        <w:t>Bước 4:</w:t>
      </w:r>
      <w:r w:rsidRPr="004B217A">
        <w:rPr>
          <w:sz w:val="28"/>
          <w:szCs w:val="28"/>
        </w:rPr>
        <w:t xml:space="preserve"> Người dùng bấm nút </w:t>
      </w:r>
      <w:r w:rsidRPr="004B217A">
        <w:rPr>
          <w:noProof/>
          <w:sz w:val="28"/>
          <w:szCs w:val="28"/>
        </w:rPr>
        <w:drawing>
          <wp:inline distT="0" distB="0" distL="0" distR="0" wp14:anchorId="3857A9CE" wp14:editId="161A1942">
            <wp:extent cx="1819048" cy="333333"/>
            <wp:effectExtent l="0" t="0" r="0" b="0"/>
            <wp:docPr id="46223" name="Picture 46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19048" cy="333333"/>
                    </a:xfrm>
                    <a:prstGeom prst="rect">
                      <a:avLst/>
                    </a:prstGeom>
                  </pic:spPr>
                </pic:pic>
              </a:graphicData>
            </a:graphic>
          </wp:inline>
        </w:drawing>
      </w:r>
      <w:r w:rsidRPr="004B217A">
        <w:rPr>
          <w:sz w:val="28"/>
          <w:szCs w:val="28"/>
        </w:rPr>
        <w:t xml:space="preserve"> khi muốn xem rộng màn hình danh sách văn bản</w:t>
      </w:r>
    </w:p>
    <w:p w14:paraId="69B2A5AD" w14:textId="77777777" w:rsidR="003D5A8A" w:rsidRPr="004B217A" w:rsidRDefault="003D5A8A" w:rsidP="009C536D">
      <w:pPr>
        <w:pStyle w:val="tvNote"/>
        <w:rPr>
          <w:sz w:val="28"/>
          <w:szCs w:val="28"/>
        </w:rPr>
      </w:pPr>
      <w:r w:rsidRPr="004B217A">
        <w:rPr>
          <w:sz w:val="28"/>
          <w:szCs w:val="28"/>
        </w:rPr>
        <w:t>Lưu ý:</w:t>
      </w:r>
    </w:p>
    <w:p w14:paraId="058AE03A" w14:textId="77777777" w:rsidR="003D5A8A" w:rsidRPr="004B217A" w:rsidRDefault="003D5A8A" w:rsidP="009C536D">
      <w:pPr>
        <w:pStyle w:val="tvNote"/>
        <w:numPr>
          <w:ilvl w:val="0"/>
          <w:numId w:val="6"/>
        </w:numPr>
        <w:rPr>
          <w:sz w:val="28"/>
          <w:szCs w:val="28"/>
        </w:rPr>
      </w:pPr>
      <w:r w:rsidRPr="004B217A">
        <w:rPr>
          <w:sz w:val="28"/>
          <w:szCs w:val="28"/>
        </w:rPr>
        <w:t>Ngày đến: Từ ngày – Đến ngày đang lấy mặc định là 1 năm trước đó tính từ ngày hiện tại, người dùng có thể sửa</w:t>
      </w:r>
    </w:p>
    <w:p w14:paraId="3BC8C6A5" w14:textId="77777777" w:rsidR="003D5A8A" w:rsidRPr="004B217A" w:rsidRDefault="003D5A8A" w:rsidP="004B217A">
      <w:pPr>
        <w:pStyle w:val="Heading3"/>
      </w:pPr>
      <w:bookmarkStart w:id="36" w:name="_Trả_lại_văn"/>
      <w:bookmarkStart w:id="37" w:name="_Toc200716227"/>
      <w:bookmarkStart w:id="38" w:name="_Toc211446117"/>
      <w:bookmarkEnd w:id="36"/>
      <w:r w:rsidRPr="004B217A">
        <w:t>Trả lại văn bản</w:t>
      </w:r>
      <w:bookmarkEnd w:id="37"/>
      <w:bookmarkEnd w:id="38"/>
      <w:r w:rsidRPr="004B217A">
        <w:t xml:space="preserve"> </w:t>
      </w:r>
    </w:p>
    <w:p w14:paraId="20797CEA" w14:textId="77777777" w:rsidR="003D5A8A" w:rsidRPr="004B217A" w:rsidRDefault="003D5A8A" w:rsidP="00BC47A2">
      <w:pPr>
        <w:pStyle w:val="NormalIndent"/>
        <w:rPr>
          <w:sz w:val="28"/>
          <w:szCs w:val="28"/>
        </w:rPr>
      </w:pPr>
      <w:r w:rsidRPr="004B217A">
        <w:rPr>
          <w:sz w:val="28"/>
          <w:szCs w:val="28"/>
        </w:rPr>
        <w:t>Chức năng hỗ trợ người dùng trả lại văn bản khi phát hiện văn bản bị chuyển nhầm</w:t>
      </w:r>
    </w:p>
    <w:p w14:paraId="6FB9CFBB" w14:textId="77777777" w:rsidR="003D5A8A" w:rsidRPr="004B217A" w:rsidRDefault="003D5A8A" w:rsidP="003D5A8A">
      <w:pPr>
        <w:keepNext w:val="0"/>
        <w:jc w:val="both"/>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đến&gt;&gt;Văn bản chờ xử lý</w:t>
      </w:r>
    </w:p>
    <w:p w14:paraId="46633803" w14:textId="77777777" w:rsidR="003D5A8A" w:rsidRPr="004B217A" w:rsidRDefault="003D5A8A" w:rsidP="003D5A8A">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Nhấn vào nút Trả lại như khoanh dưới đây </w:t>
      </w:r>
    </w:p>
    <w:p w14:paraId="6768A753" w14:textId="0C06249F" w:rsidR="003D5A8A" w:rsidRPr="004B217A" w:rsidRDefault="00161879" w:rsidP="00BC47A2">
      <w:pPr>
        <w:pStyle w:val="NormalIndent"/>
        <w:rPr>
          <w:sz w:val="28"/>
          <w:szCs w:val="28"/>
        </w:rPr>
      </w:pPr>
      <w:r w:rsidRPr="004B217A">
        <w:rPr>
          <w:noProof/>
          <w:sz w:val="28"/>
          <w:szCs w:val="28"/>
        </w:rPr>
        <w:lastRenderedPageBreak/>
        <w:drawing>
          <wp:inline distT="0" distB="0" distL="0" distR="0" wp14:anchorId="62B7A0A1" wp14:editId="4816AAD5">
            <wp:extent cx="5699125" cy="2481580"/>
            <wp:effectExtent l="0" t="0" r="0" b="0"/>
            <wp:docPr id="184810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06688" name=""/>
                    <pic:cNvPicPr/>
                  </pic:nvPicPr>
                  <pic:blipFill>
                    <a:blip r:embed="rId18"/>
                    <a:stretch>
                      <a:fillRect/>
                    </a:stretch>
                  </pic:blipFill>
                  <pic:spPr>
                    <a:xfrm>
                      <a:off x="0" y="0"/>
                      <a:ext cx="5699125" cy="2481580"/>
                    </a:xfrm>
                    <a:prstGeom prst="rect">
                      <a:avLst/>
                    </a:prstGeom>
                  </pic:spPr>
                </pic:pic>
              </a:graphicData>
            </a:graphic>
          </wp:inline>
        </w:drawing>
      </w:r>
    </w:p>
    <w:p w14:paraId="34E80BFF" w14:textId="77777777" w:rsidR="003D5A8A" w:rsidRPr="004B217A" w:rsidRDefault="003D5A8A" w:rsidP="003D5A8A">
      <w:pPr>
        <w:keepNext w:val="0"/>
        <w:rPr>
          <w:rFonts w:cs="Times New Roman"/>
          <w:sz w:val="28"/>
          <w:szCs w:val="28"/>
        </w:rPr>
      </w:pPr>
      <w:r w:rsidRPr="004B217A">
        <w:rPr>
          <w:rFonts w:cs="Times New Roman"/>
          <w:sz w:val="28"/>
          <w:szCs w:val="28"/>
        </w:rPr>
        <w:t>Hệ thống hiển thị màn hình với các bước thực hiện tiếp theo như màn hình bên dưới:</w:t>
      </w:r>
    </w:p>
    <w:p w14:paraId="4520FE3E" w14:textId="28FC5804" w:rsidR="003D5A8A" w:rsidRPr="004B217A" w:rsidRDefault="00161879" w:rsidP="003D5A8A">
      <w:pPr>
        <w:rPr>
          <w:rFonts w:cs="Times New Roman"/>
          <w:sz w:val="28"/>
          <w:szCs w:val="28"/>
          <w:u w:val="single"/>
        </w:rPr>
      </w:pPr>
      <w:r w:rsidRPr="004B217A">
        <w:rPr>
          <w:noProof/>
          <w:sz w:val="28"/>
          <w:szCs w:val="28"/>
        </w:rPr>
        <w:drawing>
          <wp:inline distT="0" distB="0" distL="0" distR="0" wp14:anchorId="73C94E38" wp14:editId="49ADF5B8">
            <wp:extent cx="5699125" cy="1858010"/>
            <wp:effectExtent l="0" t="0" r="0" b="8890"/>
            <wp:docPr id="50424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49011" name=""/>
                    <pic:cNvPicPr/>
                  </pic:nvPicPr>
                  <pic:blipFill>
                    <a:blip r:embed="rId19"/>
                    <a:stretch>
                      <a:fillRect/>
                    </a:stretch>
                  </pic:blipFill>
                  <pic:spPr>
                    <a:xfrm>
                      <a:off x="0" y="0"/>
                      <a:ext cx="5699125" cy="1858010"/>
                    </a:xfrm>
                    <a:prstGeom prst="rect">
                      <a:avLst/>
                    </a:prstGeom>
                  </pic:spPr>
                </pic:pic>
              </a:graphicData>
            </a:graphic>
          </wp:inline>
        </w:drawing>
      </w:r>
    </w:p>
    <w:p w14:paraId="1DC66ABD" w14:textId="77777777" w:rsidR="003D5A8A" w:rsidRPr="004B217A" w:rsidRDefault="003D5A8A" w:rsidP="003D5A8A">
      <w:pPr>
        <w:rPr>
          <w:rFonts w:cs="Times New Roman"/>
          <w:sz w:val="28"/>
          <w:szCs w:val="28"/>
        </w:rPr>
      </w:pPr>
      <w:r w:rsidRPr="004B217A">
        <w:rPr>
          <w:rFonts w:cs="Times New Roman"/>
          <w:sz w:val="28"/>
          <w:szCs w:val="28"/>
          <w:u w:val="single"/>
        </w:rPr>
        <w:t>Bước 3</w:t>
      </w:r>
      <w:r w:rsidRPr="004B217A">
        <w:rPr>
          <w:rFonts w:cs="Times New Roman"/>
          <w:sz w:val="28"/>
          <w:szCs w:val="28"/>
        </w:rPr>
        <w:t>: Người dùng nhập thông tin ô số 1 &gt;&gt;Bấm chọn nút ô số 2  =&gt; Văn bản chuyển trả lại cho đơn vị đã thực hiện chuyển cho đơn vị mình.</w:t>
      </w:r>
    </w:p>
    <w:p w14:paraId="5FF9A2CF" w14:textId="7693D500" w:rsidR="003D5A8A" w:rsidRPr="004B217A" w:rsidRDefault="003D5A8A" w:rsidP="003D5A8A">
      <w:pPr>
        <w:rPr>
          <w:rFonts w:cs="Times New Roman"/>
          <w:sz w:val="28"/>
          <w:szCs w:val="28"/>
        </w:rPr>
      </w:pPr>
      <w:r w:rsidRPr="004B217A">
        <w:rPr>
          <w:rFonts w:cs="Times New Roman"/>
          <w:sz w:val="28"/>
          <w:szCs w:val="28"/>
        </w:rPr>
        <w:t xml:space="preserve"> Hoặc chọn số 3 đóng màn hình =&gt; Văn bản vẫn ở màn hình Ch</w:t>
      </w:r>
      <w:r w:rsidR="00161879" w:rsidRPr="004B217A">
        <w:rPr>
          <w:rFonts w:cs="Times New Roman"/>
          <w:sz w:val="28"/>
          <w:szCs w:val="28"/>
        </w:rPr>
        <w:t>ờ</w:t>
      </w:r>
      <w:r w:rsidRPr="004B217A">
        <w:rPr>
          <w:rFonts w:cs="Times New Roman"/>
          <w:sz w:val="28"/>
          <w:szCs w:val="28"/>
        </w:rPr>
        <w:t xml:space="preserve"> xử lý</w:t>
      </w:r>
    </w:p>
    <w:p w14:paraId="06E7CA5A" w14:textId="77777777" w:rsidR="003D5A8A" w:rsidRPr="004B217A" w:rsidRDefault="003D5A8A" w:rsidP="004B217A">
      <w:pPr>
        <w:pStyle w:val="Heading3"/>
      </w:pPr>
      <w:bookmarkStart w:id="39" w:name="_Toc200716228"/>
      <w:bookmarkStart w:id="40" w:name="_Toc211446118"/>
      <w:r w:rsidRPr="004B217A">
        <w:t>Xem chi tiết văn bản</w:t>
      </w:r>
      <w:bookmarkEnd w:id="39"/>
      <w:bookmarkEnd w:id="40"/>
    </w:p>
    <w:p w14:paraId="054A886F" w14:textId="77777777" w:rsidR="003D5A8A" w:rsidRPr="004B217A" w:rsidRDefault="003D5A8A" w:rsidP="00BC47A2">
      <w:pPr>
        <w:pStyle w:val="NormalIndent"/>
        <w:rPr>
          <w:sz w:val="28"/>
          <w:szCs w:val="28"/>
        </w:rPr>
      </w:pPr>
      <w:r w:rsidRPr="004B217A">
        <w:rPr>
          <w:sz w:val="28"/>
          <w:szCs w:val="28"/>
        </w:rPr>
        <w:t>Chức năng giúp người dùng Xem chi tiết nội dung văn bản và thao tác các chức năng: Đọc file, Tải tất cả các file có CTS gốc/file Watermark, Chuyển xử lý, Xem luân chuyển, Đóng, Hoàn thành, Trả lại, Cho ý kiến, Biểu đồ xử lý, Lưu tài liệu cá nhân (với văn bản được tiếp nhận từ đơn vị khác)</w:t>
      </w:r>
    </w:p>
    <w:p w14:paraId="1760C479" w14:textId="1C5993E6" w:rsidR="003D5A8A" w:rsidRPr="004B217A" w:rsidRDefault="003D5A8A" w:rsidP="003D5A8A">
      <w:pPr>
        <w:keepNext w:val="0"/>
        <w:jc w:val="both"/>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chờ xử lý</w:t>
      </w:r>
      <w:r w:rsidR="00D9578A" w:rsidRPr="004B217A">
        <w:rPr>
          <w:rFonts w:cs="Times New Roman"/>
          <w:b/>
          <w:sz w:val="28"/>
          <w:szCs w:val="28"/>
        </w:rPr>
        <w:t xml:space="preserve"> &gt;&gt; Tab Chờ xử lý</w:t>
      </w:r>
    </w:p>
    <w:p w14:paraId="765E07A2" w14:textId="77777777" w:rsidR="003D5A8A" w:rsidRPr="004B217A" w:rsidRDefault="003D5A8A" w:rsidP="003D5A8A">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Nhấn vào chọn chuột vào dữ liệu 1 trong các cột khoanh dưới đây </w:t>
      </w:r>
    </w:p>
    <w:p w14:paraId="1057BC1A" w14:textId="7D7F66C9" w:rsidR="003D5A8A" w:rsidRPr="004B217A" w:rsidRDefault="00F914B3" w:rsidP="00BC47A2">
      <w:pPr>
        <w:pStyle w:val="NormalIndent"/>
        <w:rPr>
          <w:sz w:val="28"/>
          <w:szCs w:val="28"/>
        </w:rPr>
      </w:pPr>
      <w:r w:rsidRPr="004B217A">
        <w:rPr>
          <w:noProof/>
          <w:sz w:val="28"/>
          <w:szCs w:val="28"/>
        </w:rPr>
        <w:lastRenderedPageBreak/>
        <w:drawing>
          <wp:inline distT="0" distB="0" distL="0" distR="0" wp14:anchorId="1B972462" wp14:editId="5B477B0D">
            <wp:extent cx="5699125" cy="2465070"/>
            <wp:effectExtent l="0" t="0" r="0" b="0"/>
            <wp:docPr id="15054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7732" name=""/>
                    <pic:cNvPicPr/>
                  </pic:nvPicPr>
                  <pic:blipFill>
                    <a:blip r:embed="rId20"/>
                    <a:stretch>
                      <a:fillRect/>
                    </a:stretch>
                  </pic:blipFill>
                  <pic:spPr>
                    <a:xfrm>
                      <a:off x="0" y="0"/>
                      <a:ext cx="5699125" cy="2465070"/>
                    </a:xfrm>
                    <a:prstGeom prst="rect">
                      <a:avLst/>
                    </a:prstGeom>
                  </pic:spPr>
                </pic:pic>
              </a:graphicData>
            </a:graphic>
          </wp:inline>
        </w:drawing>
      </w:r>
    </w:p>
    <w:p w14:paraId="10D7FACE" w14:textId="77777777" w:rsidR="003D5A8A" w:rsidRPr="004B217A" w:rsidRDefault="003D5A8A" w:rsidP="003D5A8A">
      <w:pPr>
        <w:keepNext w:val="0"/>
        <w:rPr>
          <w:rFonts w:cs="Times New Roman"/>
          <w:sz w:val="28"/>
          <w:szCs w:val="28"/>
        </w:rPr>
      </w:pPr>
      <w:r w:rsidRPr="004B217A">
        <w:rPr>
          <w:rFonts w:cs="Times New Roman"/>
          <w:sz w:val="28"/>
          <w:szCs w:val="28"/>
        </w:rPr>
        <w:t>Hệ thống hiển thị màn hình:</w:t>
      </w:r>
    </w:p>
    <w:p w14:paraId="48BD5DA5" w14:textId="0425F8C3" w:rsidR="003D5A8A" w:rsidRPr="004B217A" w:rsidRDefault="00F914B3" w:rsidP="003D5A8A">
      <w:pPr>
        <w:keepNext w:val="0"/>
        <w:rPr>
          <w:rFonts w:cs="Times New Roman"/>
          <w:sz w:val="28"/>
          <w:szCs w:val="28"/>
          <w:u w:val="single"/>
        </w:rPr>
      </w:pPr>
      <w:r w:rsidRPr="004B217A">
        <w:rPr>
          <w:noProof/>
          <w:sz w:val="28"/>
          <w:szCs w:val="28"/>
        </w:rPr>
        <w:drawing>
          <wp:inline distT="0" distB="0" distL="0" distR="0" wp14:anchorId="3FC515ED" wp14:editId="1D7BBAAB">
            <wp:extent cx="5699125" cy="3406140"/>
            <wp:effectExtent l="0" t="0" r="0" b="3810"/>
            <wp:docPr id="6674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35525" name=""/>
                    <pic:cNvPicPr/>
                  </pic:nvPicPr>
                  <pic:blipFill>
                    <a:blip r:embed="rId21"/>
                    <a:stretch>
                      <a:fillRect/>
                    </a:stretch>
                  </pic:blipFill>
                  <pic:spPr>
                    <a:xfrm>
                      <a:off x="0" y="0"/>
                      <a:ext cx="5699125" cy="3406140"/>
                    </a:xfrm>
                    <a:prstGeom prst="rect">
                      <a:avLst/>
                    </a:prstGeom>
                  </pic:spPr>
                </pic:pic>
              </a:graphicData>
            </a:graphic>
          </wp:inline>
        </w:drawing>
      </w:r>
    </w:p>
    <w:p w14:paraId="23BE4E3F" w14:textId="77777777" w:rsidR="003D5A8A" w:rsidRPr="004B217A" w:rsidRDefault="003D5A8A" w:rsidP="003D5A8A">
      <w:pPr>
        <w:keepNext w:val="0"/>
        <w:rPr>
          <w:rFonts w:cs="Times New Roman"/>
          <w:sz w:val="28"/>
          <w:szCs w:val="28"/>
          <w:u w:val="single"/>
        </w:rPr>
      </w:pPr>
      <w:r w:rsidRPr="004B217A">
        <w:rPr>
          <w:rFonts w:cs="Times New Roman"/>
          <w:sz w:val="28"/>
          <w:szCs w:val="28"/>
          <w:u w:val="single"/>
        </w:rPr>
        <w:t xml:space="preserve">Bước 3: </w:t>
      </w:r>
      <w:r w:rsidRPr="004B217A">
        <w:rPr>
          <w:rFonts w:cs="Times New Roman"/>
          <w:sz w:val="28"/>
          <w:szCs w:val="28"/>
        </w:rPr>
        <w:t xml:space="preserve">Thực hiện các chức năng mô tả chi tiết như bên dưới hoặc chọn nút </w:t>
      </w:r>
      <w:r w:rsidRPr="004B217A">
        <w:rPr>
          <w:rFonts w:cs="Times New Roman"/>
          <w:noProof/>
          <w:sz w:val="28"/>
          <w:szCs w:val="28"/>
        </w:rPr>
        <w:drawing>
          <wp:inline distT="0" distB="0" distL="0" distR="0" wp14:anchorId="79D45186" wp14:editId="61487D3C">
            <wp:extent cx="771429" cy="323810"/>
            <wp:effectExtent l="0" t="0" r="0" b="635"/>
            <wp:docPr id="46227" name="Picture 4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71429" cy="323810"/>
                    </a:xfrm>
                    <a:prstGeom prst="rect">
                      <a:avLst/>
                    </a:prstGeom>
                  </pic:spPr>
                </pic:pic>
              </a:graphicData>
            </a:graphic>
          </wp:inline>
        </w:drawing>
      </w:r>
      <w:r w:rsidRPr="004B217A">
        <w:rPr>
          <w:rFonts w:cs="Times New Roman"/>
          <w:sz w:val="28"/>
          <w:szCs w:val="28"/>
        </w:rPr>
        <w:t xml:space="preserve"> để đóng màn hình xem chi tiết quay về màn hình danh sách</w:t>
      </w:r>
    </w:p>
    <w:p w14:paraId="56CC8F6B" w14:textId="77777777" w:rsidR="003D5A8A" w:rsidRPr="004B217A" w:rsidRDefault="003D5A8A" w:rsidP="00527772">
      <w:pPr>
        <w:pStyle w:val="Heading4"/>
        <w:rPr>
          <w:sz w:val="28"/>
          <w:szCs w:val="28"/>
        </w:rPr>
      </w:pPr>
      <w:bookmarkStart w:id="41" w:name="_Chuyển_văn_bản"/>
      <w:bookmarkStart w:id="42" w:name="_Toc200716229"/>
      <w:bookmarkStart w:id="43" w:name="_Toc211446119"/>
      <w:bookmarkEnd w:id="41"/>
      <w:r w:rsidRPr="004B217A">
        <w:rPr>
          <w:sz w:val="28"/>
          <w:szCs w:val="28"/>
        </w:rPr>
        <w:lastRenderedPageBreak/>
        <w:t xml:space="preserve">Chuyển </w:t>
      </w:r>
      <w:bookmarkEnd w:id="42"/>
      <w:r w:rsidRPr="004B217A">
        <w:rPr>
          <w:sz w:val="28"/>
          <w:szCs w:val="28"/>
        </w:rPr>
        <w:t>văn bản</w:t>
      </w:r>
      <w:bookmarkEnd w:id="43"/>
    </w:p>
    <w:p w14:paraId="00A6CF1F" w14:textId="77777777" w:rsidR="003D5A8A" w:rsidRPr="004B217A" w:rsidRDefault="003D5A8A" w:rsidP="00BC47A2">
      <w:pPr>
        <w:pStyle w:val="NormalIndent"/>
        <w:rPr>
          <w:sz w:val="28"/>
          <w:szCs w:val="28"/>
        </w:rPr>
      </w:pPr>
      <w:r w:rsidRPr="004B217A">
        <w:rPr>
          <w:sz w:val="28"/>
          <w:szCs w:val="28"/>
        </w:rPr>
        <w:t xml:space="preserve">Chức năng giúp người dùng Chuyển văn bản đến đơn vị hoặc cá nhân hoặc cả 2. Văn bản sau khi được chuyển thành công thì sẽ hiển thị trong menu chức năng </w:t>
      </w:r>
      <w:hyperlink w:anchor="_Văn_bản_Đã" w:history="1">
        <w:r w:rsidRPr="004B217A">
          <w:rPr>
            <w:rStyle w:val="Hyperlink"/>
            <w:sz w:val="28"/>
            <w:szCs w:val="28"/>
          </w:rPr>
          <w:t>Văn bản Đã xử lý</w:t>
        </w:r>
      </w:hyperlink>
    </w:p>
    <w:p w14:paraId="1A64842C" w14:textId="77777777" w:rsidR="003D5A8A" w:rsidRPr="004B217A" w:rsidRDefault="003D5A8A" w:rsidP="003D5A8A">
      <w:pPr>
        <w:jc w:val="both"/>
        <w:rPr>
          <w:rFonts w:cs="Times New Roman"/>
          <w:sz w:val="28"/>
          <w:szCs w:val="28"/>
        </w:rPr>
      </w:pPr>
      <w:r w:rsidRPr="004B217A">
        <w:rPr>
          <w:rFonts w:cs="Times New Roman"/>
          <w:sz w:val="28"/>
          <w:szCs w:val="28"/>
          <w:u w:val="single"/>
        </w:rPr>
        <w:t>Bước 1</w:t>
      </w:r>
      <w:r w:rsidRPr="004B217A">
        <w:rPr>
          <w:rFonts w:cs="Times New Roman"/>
          <w:sz w:val="28"/>
          <w:szCs w:val="28"/>
        </w:rPr>
        <w:t xml:space="preserve">: </w:t>
      </w:r>
    </w:p>
    <w:p w14:paraId="1D2F5066" w14:textId="77777777" w:rsidR="003D5A8A" w:rsidRPr="004B217A" w:rsidRDefault="003D5A8A" w:rsidP="003D5A8A">
      <w:pPr>
        <w:pStyle w:val="ListParagraph"/>
        <w:numPr>
          <w:ilvl w:val="0"/>
          <w:numId w:val="10"/>
        </w:numPr>
        <w:ind w:left="540" w:hanging="450"/>
        <w:rPr>
          <w:rFonts w:ascii="Times New Roman" w:hAnsi="Times New Roman"/>
          <w:color w:val="000000"/>
          <w:sz w:val="28"/>
          <w:szCs w:val="28"/>
        </w:rPr>
      </w:pPr>
      <w:r w:rsidRPr="004B217A">
        <w:rPr>
          <w:rFonts w:ascii="Times New Roman" w:hAnsi="Times New Roman"/>
          <w:b/>
          <w:sz w:val="28"/>
          <w:szCs w:val="28"/>
        </w:rPr>
        <w:t>Cách 1</w:t>
      </w:r>
      <w:r w:rsidRPr="004B217A">
        <w:rPr>
          <w:rFonts w:ascii="Times New Roman" w:hAnsi="Times New Roman"/>
          <w:sz w:val="28"/>
          <w:szCs w:val="28"/>
        </w:rPr>
        <w:t>: Tại màn hình Xem chi tiết chọn nút</w:t>
      </w:r>
      <w:r w:rsidRPr="004B217A">
        <w:rPr>
          <w:noProof/>
          <w:sz w:val="28"/>
          <w:szCs w:val="28"/>
        </w:rPr>
        <w:t xml:space="preserve"> </w:t>
      </w:r>
      <w:r w:rsidRPr="004B217A">
        <w:rPr>
          <w:noProof/>
          <w:sz w:val="28"/>
          <w:szCs w:val="28"/>
        </w:rPr>
        <w:drawing>
          <wp:inline distT="0" distB="0" distL="0" distR="0" wp14:anchorId="34F954DE" wp14:editId="5C399BF8">
            <wp:extent cx="1504762" cy="304762"/>
            <wp:effectExtent l="0" t="0" r="635" b="635"/>
            <wp:docPr id="46228" name="Picture 46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04762" cy="304762"/>
                    </a:xfrm>
                    <a:prstGeom prst="rect">
                      <a:avLst/>
                    </a:prstGeom>
                  </pic:spPr>
                </pic:pic>
              </a:graphicData>
            </a:graphic>
          </wp:inline>
        </w:drawing>
      </w:r>
      <w:r w:rsidRPr="004B217A">
        <w:rPr>
          <w:rFonts w:ascii="Times New Roman" w:hAnsi="Times New Roman"/>
          <w:color w:val="000000"/>
          <w:sz w:val="28"/>
          <w:szCs w:val="28"/>
        </w:rPr>
        <w:t xml:space="preserve">, </w:t>
      </w:r>
    </w:p>
    <w:p w14:paraId="3B2C11D0" w14:textId="77777777" w:rsidR="003D5A8A" w:rsidRPr="004B217A" w:rsidRDefault="003D5A8A" w:rsidP="003D5A8A">
      <w:pPr>
        <w:pStyle w:val="ListParagraph"/>
        <w:numPr>
          <w:ilvl w:val="0"/>
          <w:numId w:val="10"/>
        </w:numPr>
        <w:ind w:left="540" w:hanging="450"/>
        <w:rPr>
          <w:rFonts w:ascii="Times New Roman" w:hAnsi="Times New Roman"/>
          <w:color w:val="000000"/>
          <w:sz w:val="28"/>
          <w:szCs w:val="28"/>
        </w:rPr>
      </w:pPr>
      <w:r w:rsidRPr="004B217A">
        <w:rPr>
          <w:rFonts w:ascii="Times New Roman" w:hAnsi="Times New Roman"/>
          <w:b/>
          <w:color w:val="000000"/>
          <w:sz w:val="28"/>
          <w:szCs w:val="28"/>
        </w:rPr>
        <w:t>Cách 2</w:t>
      </w:r>
      <w:r w:rsidRPr="004B217A">
        <w:rPr>
          <w:rFonts w:ascii="Times New Roman" w:hAnsi="Times New Roman"/>
          <w:color w:val="000000"/>
          <w:sz w:val="28"/>
          <w:szCs w:val="28"/>
        </w:rPr>
        <w:t>: Tại màn hình Văn bản đến&gt;&gt;Văn bản chờ xử lý: Chọn nút như ảnh bên dưới</w:t>
      </w:r>
    </w:p>
    <w:p w14:paraId="24B435F6" w14:textId="559E307B" w:rsidR="003D5A8A" w:rsidRPr="004B217A" w:rsidRDefault="00F914B3" w:rsidP="003D5A8A">
      <w:pPr>
        <w:ind w:left="90"/>
        <w:rPr>
          <w:rFonts w:cs="Times New Roman"/>
          <w:color w:val="000000"/>
          <w:sz w:val="28"/>
          <w:szCs w:val="28"/>
        </w:rPr>
      </w:pPr>
      <w:r w:rsidRPr="004B217A">
        <w:rPr>
          <w:noProof/>
          <w:sz w:val="28"/>
          <w:szCs w:val="28"/>
        </w:rPr>
        <w:drawing>
          <wp:inline distT="0" distB="0" distL="0" distR="0" wp14:anchorId="30B6B7ED" wp14:editId="73488552">
            <wp:extent cx="5699125" cy="2465070"/>
            <wp:effectExtent l="0" t="0" r="0" b="0"/>
            <wp:docPr id="210683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38561" name=""/>
                    <pic:cNvPicPr/>
                  </pic:nvPicPr>
                  <pic:blipFill>
                    <a:blip r:embed="rId24"/>
                    <a:stretch>
                      <a:fillRect/>
                    </a:stretch>
                  </pic:blipFill>
                  <pic:spPr>
                    <a:xfrm>
                      <a:off x="0" y="0"/>
                      <a:ext cx="5699125" cy="2465070"/>
                    </a:xfrm>
                    <a:prstGeom prst="rect">
                      <a:avLst/>
                    </a:prstGeom>
                  </pic:spPr>
                </pic:pic>
              </a:graphicData>
            </a:graphic>
          </wp:inline>
        </w:drawing>
      </w:r>
    </w:p>
    <w:p w14:paraId="3086F4FC" w14:textId="77777777" w:rsidR="003D5A8A" w:rsidRPr="004B217A" w:rsidRDefault="003D5A8A" w:rsidP="003D5A8A">
      <w:pPr>
        <w:pStyle w:val="ListParagraph"/>
        <w:numPr>
          <w:ilvl w:val="0"/>
          <w:numId w:val="10"/>
        </w:numPr>
        <w:ind w:left="540" w:hanging="450"/>
        <w:rPr>
          <w:rFonts w:ascii="Times New Roman" w:hAnsi="Times New Roman"/>
          <w:color w:val="000000"/>
          <w:sz w:val="28"/>
          <w:szCs w:val="28"/>
        </w:rPr>
      </w:pPr>
      <w:r w:rsidRPr="004B217A">
        <w:rPr>
          <w:rFonts w:ascii="Times New Roman" w:hAnsi="Times New Roman"/>
          <w:color w:val="000000"/>
          <w:sz w:val="28"/>
          <w:szCs w:val="28"/>
        </w:rPr>
        <w:t>Hiển thị màn hình như bên dưới</w:t>
      </w:r>
    </w:p>
    <w:p w14:paraId="4471407D" w14:textId="05094E40" w:rsidR="003D5A8A" w:rsidRPr="004B217A" w:rsidRDefault="0037298B" w:rsidP="003D5A8A">
      <w:pPr>
        <w:keepNext w:val="0"/>
        <w:jc w:val="both"/>
        <w:rPr>
          <w:rFonts w:cs="Times New Roman"/>
          <w:color w:val="000000"/>
          <w:sz w:val="28"/>
          <w:szCs w:val="28"/>
        </w:rPr>
      </w:pPr>
      <w:r w:rsidRPr="004B217A">
        <w:rPr>
          <w:rFonts w:cs="Times New Roman"/>
          <w:noProof/>
          <w:color w:val="000000"/>
          <w:sz w:val="28"/>
          <w:szCs w:val="28"/>
        </w:rPr>
        <w:drawing>
          <wp:inline distT="0" distB="0" distL="0" distR="0" wp14:anchorId="510B9077" wp14:editId="08E5A282">
            <wp:extent cx="5699125" cy="3384550"/>
            <wp:effectExtent l="0" t="0" r="0" b="6350"/>
            <wp:docPr id="14927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2754" name=""/>
                    <pic:cNvPicPr/>
                  </pic:nvPicPr>
                  <pic:blipFill>
                    <a:blip r:embed="rId25"/>
                    <a:stretch>
                      <a:fillRect/>
                    </a:stretch>
                  </pic:blipFill>
                  <pic:spPr>
                    <a:xfrm>
                      <a:off x="0" y="0"/>
                      <a:ext cx="5699125" cy="3384550"/>
                    </a:xfrm>
                    <a:prstGeom prst="rect">
                      <a:avLst/>
                    </a:prstGeom>
                  </pic:spPr>
                </pic:pic>
              </a:graphicData>
            </a:graphic>
          </wp:inline>
        </w:drawing>
      </w:r>
    </w:p>
    <w:p w14:paraId="47C3C630" w14:textId="47593C2E" w:rsidR="003D5A8A" w:rsidRPr="004B217A" w:rsidRDefault="003D5A8A" w:rsidP="003D5A8A">
      <w:pPr>
        <w:keepNext w:val="0"/>
        <w:rPr>
          <w:rFonts w:cs="Times New Roman"/>
          <w:sz w:val="28"/>
          <w:szCs w:val="28"/>
        </w:rPr>
      </w:pPr>
      <w:r w:rsidRPr="004B217A">
        <w:rPr>
          <w:rFonts w:cs="Times New Roman"/>
          <w:sz w:val="28"/>
          <w:szCs w:val="28"/>
          <w:u w:val="single"/>
        </w:rPr>
        <w:lastRenderedPageBreak/>
        <w:t>Bước 2</w:t>
      </w:r>
      <w:r w:rsidRPr="004B217A">
        <w:rPr>
          <w:rFonts w:cs="Times New Roman"/>
          <w:sz w:val="28"/>
          <w:szCs w:val="28"/>
        </w:rPr>
        <w:t xml:space="preserve">: Người dùng nhập các thông tin rồi chọn nút </w:t>
      </w:r>
      <w:r w:rsidR="0037298B" w:rsidRPr="004B217A">
        <w:rPr>
          <w:rFonts w:cs="Times New Roman"/>
          <w:noProof/>
          <w:sz w:val="28"/>
          <w:szCs w:val="28"/>
        </w:rPr>
        <w:drawing>
          <wp:inline distT="0" distB="0" distL="0" distR="0" wp14:anchorId="4566974A" wp14:editId="6A51F915">
            <wp:extent cx="1943371" cy="428685"/>
            <wp:effectExtent l="0" t="0" r="0" b="9525"/>
            <wp:docPr id="107553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32233" name=""/>
                    <pic:cNvPicPr/>
                  </pic:nvPicPr>
                  <pic:blipFill>
                    <a:blip r:embed="rId26"/>
                    <a:stretch>
                      <a:fillRect/>
                    </a:stretch>
                  </pic:blipFill>
                  <pic:spPr>
                    <a:xfrm>
                      <a:off x="0" y="0"/>
                      <a:ext cx="1943371" cy="428685"/>
                    </a:xfrm>
                    <a:prstGeom prst="rect">
                      <a:avLst/>
                    </a:prstGeom>
                  </pic:spPr>
                </pic:pic>
              </a:graphicData>
            </a:graphic>
          </wp:inline>
        </w:drawing>
      </w:r>
      <w:r w:rsidRPr="004B217A">
        <w:rPr>
          <w:rFonts w:cs="Times New Roman"/>
          <w:sz w:val="28"/>
          <w:szCs w:val="28"/>
        </w:rPr>
        <w:t xml:space="preserve"> để gửi cho các đơn vị/cá nhân đã chọn =&gt; Văn bản được chuyển sang Tab Văn bản đã xử lý</w:t>
      </w:r>
    </w:p>
    <w:p w14:paraId="3C9703EB" w14:textId="77777777" w:rsidR="003D5A8A" w:rsidRPr="004B217A" w:rsidRDefault="003D5A8A" w:rsidP="003D5A8A">
      <w:pPr>
        <w:keepNext w:val="0"/>
        <w:rPr>
          <w:rFonts w:cs="Times New Roman"/>
          <w:sz w:val="28"/>
          <w:szCs w:val="28"/>
        </w:rPr>
      </w:pPr>
      <w:r w:rsidRPr="004B217A">
        <w:rPr>
          <w:rFonts w:cs="Times New Roman"/>
          <w:sz w:val="28"/>
          <w:szCs w:val="28"/>
        </w:rPr>
        <w:t xml:space="preserve">Hoặc chọn nút </w:t>
      </w:r>
      <w:r w:rsidRPr="004B217A">
        <w:rPr>
          <w:rFonts w:cs="Times New Roman"/>
          <w:noProof/>
          <w:sz w:val="28"/>
          <w:szCs w:val="28"/>
        </w:rPr>
        <w:drawing>
          <wp:inline distT="0" distB="0" distL="0" distR="0" wp14:anchorId="7847A08D" wp14:editId="6EE72BFE">
            <wp:extent cx="790476" cy="276190"/>
            <wp:effectExtent l="0" t="0" r="0" b="0"/>
            <wp:docPr id="46232" name="Picture 46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90476" cy="276190"/>
                    </a:xfrm>
                    <a:prstGeom prst="rect">
                      <a:avLst/>
                    </a:prstGeom>
                  </pic:spPr>
                </pic:pic>
              </a:graphicData>
            </a:graphic>
          </wp:inline>
        </w:drawing>
      </w:r>
      <w:r w:rsidRPr="004B217A">
        <w:rPr>
          <w:rFonts w:cs="Times New Roman"/>
          <w:sz w:val="28"/>
          <w:szCs w:val="28"/>
        </w:rPr>
        <w:t xml:space="preserve"> để đóng màn hình quay về màn hình chi tiết</w:t>
      </w:r>
    </w:p>
    <w:p w14:paraId="087E181B" w14:textId="77777777" w:rsidR="003D5A8A" w:rsidRPr="004B217A" w:rsidRDefault="003D5A8A" w:rsidP="00527772">
      <w:pPr>
        <w:pStyle w:val="Heading4"/>
        <w:rPr>
          <w:sz w:val="28"/>
          <w:szCs w:val="28"/>
        </w:rPr>
      </w:pPr>
      <w:bookmarkStart w:id="44" w:name="_Toc200716230"/>
      <w:bookmarkStart w:id="45" w:name="_Toc211446120"/>
      <w:r w:rsidRPr="004B217A">
        <w:rPr>
          <w:sz w:val="28"/>
          <w:szCs w:val="28"/>
        </w:rPr>
        <w:t>Xem luân chuyển</w:t>
      </w:r>
      <w:bookmarkEnd w:id="44"/>
      <w:bookmarkEnd w:id="45"/>
    </w:p>
    <w:p w14:paraId="0C1FB397" w14:textId="77777777" w:rsidR="008F6F24" w:rsidRPr="004B217A" w:rsidRDefault="008F6F24" w:rsidP="008F6F24">
      <w:pPr>
        <w:rPr>
          <w:sz w:val="28"/>
          <w:szCs w:val="28"/>
        </w:rPr>
      </w:pPr>
      <w:bookmarkStart w:id="46" w:name="_Toc200716231"/>
      <w:r w:rsidRPr="004B217A">
        <w:rPr>
          <w:sz w:val="28"/>
          <w:szCs w:val="28"/>
        </w:rPr>
        <w:t>Chức năng giúp người dùng xem dữ liệu đơn vị và cá nhân nhận/chuyển văn bản và thực hiện thu hồi văn bản</w:t>
      </w:r>
    </w:p>
    <w:p w14:paraId="37396A78" w14:textId="77777777" w:rsidR="008F6F24" w:rsidRPr="004B217A" w:rsidRDefault="008F6F24" w:rsidP="008F6F24">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10838C21" wp14:editId="21A3757A">
            <wp:extent cx="1514286" cy="295238"/>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14286" cy="295238"/>
                    </a:xfrm>
                    <a:prstGeom prst="rect">
                      <a:avLst/>
                    </a:prstGeom>
                  </pic:spPr>
                </pic:pic>
              </a:graphicData>
            </a:graphic>
          </wp:inline>
        </w:drawing>
      </w:r>
      <w:r w:rsidRPr="004B217A">
        <w:rPr>
          <w:rFonts w:cs="Times New Roman"/>
          <w:color w:val="000000"/>
          <w:sz w:val="28"/>
          <w:szCs w:val="28"/>
        </w:rPr>
        <w:t>, hiển thị màn hình như bên dưới</w:t>
      </w:r>
    </w:p>
    <w:p w14:paraId="30B65A6C" w14:textId="77777777" w:rsidR="008F6F24" w:rsidRPr="004B217A" w:rsidRDefault="008F6F24" w:rsidP="008F6F24">
      <w:pPr>
        <w:rPr>
          <w:color w:val="000000"/>
          <w:sz w:val="28"/>
          <w:szCs w:val="28"/>
        </w:rPr>
      </w:pPr>
      <w:r w:rsidRPr="004B217A">
        <w:rPr>
          <w:noProof/>
          <w:sz w:val="28"/>
          <w:szCs w:val="28"/>
        </w:rPr>
        <w:drawing>
          <wp:inline distT="0" distB="0" distL="0" distR="0" wp14:anchorId="16DE9899" wp14:editId="7490DFCC">
            <wp:extent cx="5699125" cy="2522220"/>
            <wp:effectExtent l="0" t="0" r="0" b="0"/>
            <wp:docPr id="1827929867" name="Picture 1827929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99125" cy="2522220"/>
                    </a:xfrm>
                    <a:prstGeom prst="rect">
                      <a:avLst/>
                    </a:prstGeom>
                  </pic:spPr>
                </pic:pic>
              </a:graphicData>
            </a:graphic>
          </wp:inline>
        </w:drawing>
      </w:r>
    </w:p>
    <w:p w14:paraId="5EB7ADCF" w14:textId="77777777" w:rsidR="008F6F24" w:rsidRPr="004B217A" w:rsidRDefault="008F6F24" w:rsidP="008F6F24">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có thể xuất báo cáo xem danh sách cây luân chuyển bằng cách nhần vào nút </w:t>
      </w:r>
      <w:r w:rsidRPr="004B217A">
        <w:rPr>
          <w:rFonts w:cs="Times New Roman"/>
          <w:noProof/>
          <w:sz w:val="28"/>
          <w:szCs w:val="28"/>
        </w:rPr>
        <w:drawing>
          <wp:inline distT="0" distB="0" distL="0" distR="0" wp14:anchorId="74E69A7B" wp14:editId="4DC146CF">
            <wp:extent cx="1114286" cy="285714"/>
            <wp:effectExtent l="0" t="0" r="0" b="63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14286" cy="285714"/>
                    </a:xfrm>
                    <a:prstGeom prst="rect">
                      <a:avLst/>
                    </a:prstGeom>
                  </pic:spPr>
                </pic:pic>
              </a:graphicData>
            </a:graphic>
          </wp:inline>
        </w:drawing>
      </w:r>
    </w:p>
    <w:p w14:paraId="4793D077" w14:textId="77777777" w:rsidR="008F6F24" w:rsidRPr="004B217A" w:rsidRDefault="008F6F24" w:rsidP="008F6F24">
      <w:pPr>
        <w:keepNext w:val="0"/>
        <w:rPr>
          <w:rFonts w:cs="Times New Roman"/>
          <w:sz w:val="28"/>
          <w:szCs w:val="28"/>
        </w:rPr>
      </w:pPr>
      <w:r w:rsidRPr="004B217A">
        <w:rPr>
          <w:rFonts w:cs="Times New Roman"/>
          <w:sz w:val="28"/>
          <w:szCs w:val="28"/>
          <w:u w:val="single"/>
        </w:rPr>
        <w:t>Bước 3.</w:t>
      </w:r>
      <w:r w:rsidRPr="004B217A">
        <w:rPr>
          <w:rFonts w:cs="Times New Roman"/>
          <w:sz w:val="28"/>
          <w:szCs w:val="28"/>
        </w:rPr>
        <w:t xml:space="preserve"> Tại Danh sách đơn vị đã chuyển hoặc danh sách cây luân chuyển, người dùng bấm nút </w:t>
      </w:r>
      <w:r w:rsidRPr="004B217A">
        <w:rPr>
          <w:rFonts w:cs="Times New Roman"/>
          <w:noProof/>
          <w:sz w:val="28"/>
          <w:szCs w:val="28"/>
        </w:rPr>
        <w:drawing>
          <wp:inline distT="0" distB="0" distL="0" distR="0" wp14:anchorId="0AC66338" wp14:editId="77D92405">
            <wp:extent cx="171429" cy="133333"/>
            <wp:effectExtent l="0" t="0" r="635" b="63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1429" cy="133333"/>
                    </a:xfrm>
                    <a:prstGeom prst="rect">
                      <a:avLst/>
                    </a:prstGeom>
                  </pic:spPr>
                </pic:pic>
              </a:graphicData>
            </a:graphic>
          </wp:inline>
        </w:drawing>
      </w:r>
      <w:r w:rsidRPr="004B217A">
        <w:rPr>
          <w:rFonts w:cs="Times New Roman"/>
          <w:sz w:val="28"/>
          <w:szCs w:val="28"/>
        </w:rPr>
        <w:t>để thực hiện thu hồi văn bản đã chuyển cho đơn vị hoặc cá nhân</w:t>
      </w:r>
    </w:p>
    <w:p w14:paraId="0CB13F26" w14:textId="77777777" w:rsidR="008F6F24" w:rsidRPr="004B217A" w:rsidRDefault="008F6F24" w:rsidP="008F6F24">
      <w:pPr>
        <w:keepNext w:val="0"/>
        <w:rPr>
          <w:rFonts w:cs="Times New Roman"/>
          <w:sz w:val="28"/>
          <w:szCs w:val="28"/>
        </w:rPr>
      </w:pPr>
      <w:r w:rsidRPr="004B217A">
        <w:rPr>
          <w:rFonts w:cs="Times New Roman"/>
          <w:sz w:val="28"/>
          <w:szCs w:val="28"/>
        </w:rPr>
        <w:t>Trường hợp người dùng muốn thu hồi hàng loạt thì chọn ô tất cả như số 1 &gt;&gt; Nhấn nút thu hồi</w:t>
      </w:r>
    </w:p>
    <w:p w14:paraId="06D04716" w14:textId="77777777" w:rsidR="008F6F24" w:rsidRPr="004B217A" w:rsidRDefault="008F6F24" w:rsidP="008F6F24">
      <w:pPr>
        <w:rPr>
          <w:rFonts w:cs="Times New Roman"/>
          <w:sz w:val="28"/>
          <w:szCs w:val="28"/>
        </w:rPr>
      </w:pPr>
      <w:r w:rsidRPr="004B217A">
        <w:rPr>
          <w:noProof/>
          <w:sz w:val="28"/>
          <w:szCs w:val="28"/>
        </w:rPr>
        <w:lastRenderedPageBreak/>
        <w:drawing>
          <wp:inline distT="0" distB="0" distL="0" distR="0" wp14:anchorId="6047DB5C" wp14:editId="3FB748E4">
            <wp:extent cx="5699125" cy="3479800"/>
            <wp:effectExtent l="0" t="0" r="0" b="6350"/>
            <wp:docPr id="1827929870" name="Picture 182792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99125" cy="3479800"/>
                    </a:xfrm>
                    <a:prstGeom prst="rect">
                      <a:avLst/>
                    </a:prstGeom>
                  </pic:spPr>
                </pic:pic>
              </a:graphicData>
            </a:graphic>
          </wp:inline>
        </w:drawing>
      </w:r>
    </w:p>
    <w:p w14:paraId="7F43C5E5" w14:textId="77777777" w:rsidR="008F6F24" w:rsidRPr="004B217A" w:rsidRDefault="008F6F24" w:rsidP="008F6F24">
      <w:pPr>
        <w:rPr>
          <w:rFonts w:cs="Times New Roman"/>
          <w:sz w:val="28"/>
          <w:szCs w:val="28"/>
        </w:rPr>
      </w:pPr>
      <w:r w:rsidRPr="004B217A">
        <w:rPr>
          <w:rFonts w:cs="Times New Roman"/>
          <w:sz w:val="28"/>
          <w:szCs w:val="28"/>
        </w:rPr>
        <w:t>Hệ thống hiển thị popup thông báo</w:t>
      </w:r>
    </w:p>
    <w:p w14:paraId="660BD727" w14:textId="77777777" w:rsidR="008F6F24" w:rsidRPr="004B217A" w:rsidRDefault="008F6F24" w:rsidP="008F6F24">
      <w:pPr>
        <w:jc w:val="center"/>
        <w:rPr>
          <w:rFonts w:cs="Times New Roman"/>
          <w:sz w:val="28"/>
          <w:szCs w:val="28"/>
        </w:rPr>
      </w:pPr>
      <w:r w:rsidRPr="004B217A">
        <w:rPr>
          <w:noProof/>
          <w:sz w:val="28"/>
          <w:szCs w:val="28"/>
        </w:rPr>
        <w:drawing>
          <wp:inline distT="0" distB="0" distL="0" distR="0" wp14:anchorId="75741EF4" wp14:editId="02D46577">
            <wp:extent cx="3161905" cy="1428571"/>
            <wp:effectExtent l="0" t="0" r="635" b="635"/>
            <wp:docPr id="1827929869" name="Picture 182792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61905" cy="1428571"/>
                    </a:xfrm>
                    <a:prstGeom prst="rect">
                      <a:avLst/>
                    </a:prstGeom>
                  </pic:spPr>
                </pic:pic>
              </a:graphicData>
            </a:graphic>
          </wp:inline>
        </w:drawing>
      </w:r>
    </w:p>
    <w:p w14:paraId="6F49E1D6" w14:textId="77777777" w:rsidR="008F6F24" w:rsidRPr="004B217A" w:rsidRDefault="008F6F24" w:rsidP="008F6F24">
      <w:pPr>
        <w:rPr>
          <w:rFonts w:cs="Times New Roman"/>
          <w:sz w:val="28"/>
          <w:szCs w:val="28"/>
        </w:rPr>
      </w:pPr>
      <w:r w:rsidRPr="004B217A">
        <w:rPr>
          <w:rFonts w:cs="Times New Roman"/>
          <w:sz w:val="28"/>
          <w:szCs w:val="28"/>
          <w:u w:val="single"/>
        </w:rPr>
        <w:t>Bước 4</w:t>
      </w:r>
      <w:r w:rsidRPr="004B217A">
        <w:rPr>
          <w:rFonts w:cs="Times New Roman"/>
          <w:sz w:val="28"/>
          <w:szCs w:val="28"/>
        </w:rPr>
        <w:t xml:space="preserve">: Người dung chọn Đồng ý như nút 1 ảnh để hoàn thành việc thu hồi =&gt; </w:t>
      </w:r>
    </w:p>
    <w:p w14:paraId="0069B373" w14:textId="77777777" w:rsidR="008F6F24" w:rsidRPr="004B217A" w:rsidRDefault="008F6F24" w:rsidP="008F6F24">
      <w:pPr>
        <w:rPr>
          <w:rFonts w:cs="Times New Roman"/>
          <w:sz w:val="28"/>
          <w:szCs w:val="28"/>
        </w:rPr>
      </w:pPr>
      <w:r w:rsidRPr="004B217A">
        <w:rPr>
          <w:rFonts w:cs="Times New Roman"/>
          <w:sz w:val="28"/>
          <w:szCs w:val="28"/>
        </w:rPr>
        <w:t>Hoặc hủy bỏ thao tác chọn nút 2 hoặc 3 như ảnh bên trên =&gt; Màn hình chuyển về màn hình Xem luân chuyển</w:t>
      </w:r>
    </w:p>
    <w:p w14:paraId="7215FB0C" w14:textId="77777777" w:rsidR="008F6F24" w:rsidRPr="004B217A" w:rsidRDefault="008F6F24" w:rsidP="008F6F24">
      <w:pPr>
        <w:rPr>
          <w:rFonts w:cs="Times New Roman"/>
          <w:b/>
          <w:i/>
          <w:sz w:val="28"/>
          <w:szCs w:val="28"/>
        </w:rPr>
      </w:pPr>
      <w:r w:rsidRPr="004B217A">
        <w:rPr>
          <w:rFonts w:cs="Times New Roman"/>
          <w:b/>
          <w:i/>
          <w:sz w:val="28"/>
          <w:szCs w:val="28"/>
        </w:rPr>
        <w:t xml:space="preserve">Lưu ý: </w:t>
      </w:r>
    </w:p>
    <w:p w14:paraId="504CE502" w14:textId="77777777" w:rsidR="008F6F24" w:rsidRPr="004B217A" w:rsidRDefault="008F6F24" w:rsidP="008F6F24">
      <w:pPr>
        <w:pStyle w:val="ListParagraph"/>
        <w:numPr>
          <w:ilvl w:val="0"/>
          <w:numId w:val="6"/>
        </w:numPr>
        <w:rPr>
          <w:rFonts w:ascii="Times New Roman" w:hAnsi="Times New Roman"/>
          <w:sz w:val="28"/>
          <w:szCs w:val="28"/>
        </w:rPr>
      </w:pPr>
      <w:r w:rsidRPr="004B217A">
        <w:rPr>
          <w:rFonts w:ascii="Times New Roman" w:hAnsi="Times New Roman"/>
          <w:sz w:val="28"/>
          <w:szCs w:val="28"/>
        </w:rPr>
        <w:t>Trường hợp thu hồi thành công thì các thao tác ở cột Thao tác sẽ ẩn</w:t>
      </w:r>
    </w:p>
    <w:p w14:paraId="30FA6A4D" w14:textId="77777777" w:rsidR="008F6F24" w:rsidRPr="004B217A" w:rsidRDefault="008F6F24" w:rsidP="008F6F24">
      <w:pPr>
        <w:pStyle w:val="ListParagraph"/>
        <w:numPr>
          <w:ilvl w:val="0"/>
          <w:numId w:val="6"/>
        </w:numPr>
        <w:rPr>
          <w:rFonts w:ascii="Times New Roman" w:hAnsi="Times New Roman"/>
          <w:sz w:val="28"/>
          <w:szCs w:val="28"/>
        </w:rPr>
      </w:pPr>
      <w:r w:rsidRPr="004B217A">
        <w:rPr>
          <w:rFonts w:ascii="Times New Roman" w:hAnsi="Times New Roman"/>
          <w:sz w:val="28"/>
          <w:szCs w:val="28"/>
        </w:rPr>
        <w:t xml:space="preserve">Văn bản của đơn vị được chuyển sẽ bị xóa khỏi danh sách còn đơn vị thu hồi sẽ chuyển vào tab Văn bản bị thu hồi </w:t>
      </w:r>
    </w:p>
    <w:p w14:paraId="11CCC705" w14:textId="77777777" w:rsidR="008F6F24" w:rsidRPr="004B217A" w:rsidRDefault="008F6F24" w:rsidP="008F6F24">
      <w:pPr>
        <w:pStyle w:val="ListParagraph"/>
        <w:numPr>
          <w:ilvl w:val="0"/>
          <w:numId w:val="6"/>
        </w:numPr>
        <w:rPr>
          <w:rFonts w:ascii="Times New Roman" w:hAnsi="Times New Roman"/>
          <w:sz w:val="28"/>
          <w:szCs w:val="28"/>
        </w:rPr>
      </w:pPr>
      <w:r w:rsidRPr="004B217A">
        <w:rPr>
          <w:rFonts w:ascii="Times New Roman" w:hAnsi="Times New Roman"/>
          <w:sz w:val="28"/>
          <w:szCs w:val="28"/>
        </w:rPr>
        <w:t>Tại màn hình xem luân chuyển tại đơn vị thu hồi các bản ghi bị thu hồi sẽ bị gạch ngang</w:t>
      </w:r>
    </w:p>
    <w:p w14:paraId="77FBC362" w14:textId="77777777" w:rsidR="008F6F24" w:rsidRPr="004B217A" w:rsidRDefault="008F6F24" w:rsidP="008F6F24">
      <w:pPr>
        <w:keepNext w:val="0"/>
        <w:ind w:left="360"/>
        <w:rPr>
          <w:rFonts w:cs="Times New Roman"/>
          <w:sz w:val="28"/>
          <w:szCs w:val="28"/>
        </w:rPr>
      </w:pPr>
      <w:r w:rsidRPr="004B217A">
        <w:rPr>
          <w:rFonts w:cs="Times New Roman"/>
          <w:sz w:val="28"/>
          <w:szCs w:val="28"/>
        </w:rPr>
        <w:t xml:space="preserve">Bước 5: Đóng màn hình luân chuyển, người dùng chọn nút </w:t>
      </w:r>
      <w:r w:rsidRPr="004B217A">
        <w:rPr>
          <w:rFonts w:cs="Times New Roman"/>
          <w:noProof/>
          <w:sz w:val="28"/>
          <w:szCs w:val="28"/>
        </w:rPr>
        <w:t xml:space="preserve">“ </w:t>
      </w:r>
      <w:r w:rsidRPr="004B217A">
        <w:rPr>
          <w:rFonts w:cs="Times New Roman"/>
          <w:sz w:val="28"/>
          <w:szCs w:val="28"/>
        </w:rPr>
        <w:t xml:space="preserve">  =&gt; Hệ thống quay về màn hình xem chi tiết</w:t>
      </w:r>
    </w:p>
    <w:p w14:paraId="694985D4" w14:textId="77777777" w:rsidR="003D5A8A" w:rsidRPr="004B217A" w:rsidRDefault="003D5A8A" w:rsidP="00527772">
      <w:pPr>
        <w:pStyle w:val="Heading4"/>
        <w:rPr>
          <w:sz w:val="28"/>
          <w:szCs w:val="28"/>
        </w:rPr>
      </w:pPr>
      <w:bookmarkStart w:id="47" w:name="_Toc211446121"/>
      <w:r w:rsidRPr="004B217A">
        <w:rPr>
          <w:sz w:val="28"/>
          <w:szCs w:val="28"/>
        </w:rPr>
        <w:lastRenderedPageBreak/>
        <w:t>Hoàn thành</w:t>
      </w:r>
      <w:bookmarkEnd w:id="46"/>
      <w:bookmarkEnd w:id="47"/>
    </w:p>
    <w:p w14:paraId="5A85F44E" w14:textId="77777777" w:rsidR="008F6F24" w:rsidRPr="004B217A" w:rsidRDefault="008F6F24" w:rsidP="00BC47A2">
      <w:pPr>
        <w:pStyle w:val="NormalIndent"/>
        <w:rPr>
          <w:sz w:val="28"/>
          <w:szCs w:val="28"/>
        </w:rPr>
      </w:pPr>
      <w:bookmarkStart w:id="48" w:name="_Toc200716232"/>
      <w:r w:rsidRPr="004B217A">
        <w:rPr>
          <w:sz w:val="28"/>
          <w:szCs w:val="28"/>
        </w:rPr>
        <w:t>Chức năng giúp người dùng chuyển trạng thái văn bản sang hoàn thành</w:t>
      </w:r>
    </w:p>
    <w:p w14:paraId="5FFA416E" w14:textId="77777777" w:rsidR="008F6F24" w:rsidRPr="004B217A" w:rsidRDefault="008F6F24" w:rsidP="008F6F24">
      <w:pPr>
        <w:keepNext w:val="0"/>
        <w:rPr>
          <w:rFonts w:cs="Times New Roman"/>
          <w:sz w:val="28"/>
          <w:szCs w:val="28"/>
        </w:rPr>
      </w:pPr>
      <w:r w:rsidRPr="004B217A">
        <w:rPr>
          <w:rFonts w:cs="Times New Roman"/>
          <w:sz w:val="28"/>
          <w:szCs w:val="28"/>
          <w:u w:val="single"/>
        </w:rPr>
        <w:t>Bước 1</w:t>
      </w:r>
      <w:r w:rsidRPr="004B217A">
        <w:rPr>
          <w:rFonts w:cs="Times New Roman"/>
          <w:sz w:val="28"/>
          <w:szCs w:val="28"/>
        </w:rPr>
        <w:t xml:space="preserve">: </w:t>
      </w:r>
    </w:p>
    <w:p w14:paraId="1EAD04C9" w14:textId="77777777" w:rsidR="008F6F24" w:rsidRPr="004B217A" w:rsidRDefault="008F6F24" w:rsidP="008F6F24">
      <w:pPr>
        <w:keepNext w:val="0"/>
        <w:rPr>
          <w:rFonts w:cs="Times New Roman"/>
          <w:color w:val="000000"/>
          <w:sz w:val="28"/>
          <w:szCs w:val="28"/>
        </w:rPr>
      </w:pPr>
      <w:r w:rsidRPr="004B217A">
        <w:rPr>
          <w:rFonts w:cs="Times New Roman"/>
          <w:sz w:val="28"/>
          <w:szCs w:val="28"/>
        </w:rPr>
        <w:t>Cách 1: 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173EC39E" wp14:editId="5DE33001">
            <wp:extent cx="1152381" cy="314286"/>
            <wp:effectExtent l="0" t="0" r="0" b="0"/>
            <wp:docPr id="1617812483" name="Picture 161781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52381" cy="314286"/>
                    </a:xfrm>
                    <a:prstGeom prst="rect">
                      <a:avLst/>
                    </a:prstGeom>
                  </pic:spPr>
                </pic:pic>
              </a:graphicData>
            </a:graphic>
          </wp:inline>
        </w:drawing>
      </w:r>
      <w:r w:rsidRPr="004B217A">
        <w:rPr>
          <w:rFonts w:cs="Times New Roman"/>
          <w:color w:val="000000"/>
          <w:sz w:val="28"/>
          <w:szCs w:val="28"/>
        </w:rPr>
        <w:t xml:space="preserve">, </w:t>
      </w:r>
    </w:p>
    <w:p w14:paraId="6E9D551B" w14:textId="77777777" w:rsidR="008F6F24" w:rsidRPr="004B217A" w:rsidRDefault="008F6F24" w:rsidP="008F6F24">
      <w:pPr>
        <w:keepNext w:val="0"/>
        <w:rPr>
          <w:rFonts w:cs="Times New Roman"/>
          <w:color w:val="000000"/>
          <w:sz w:val="28"/>
          <w:szCs w:val="28"/>
        </w:rPr>
      </w:pPr>
      <w:r w:rsidRPr="004B217A">
        <w:rPr>
          <w:rFonts w:cs="Times New Roman"/>
          <w:color w:val="000000"/>
          <w:sz w:val="28"/>
          <w:szCs w:val="28"/>
        </w:rPr>
        <w:t xml:space="preserve">Cách 2: Tại màn hình danh sách </w:t>
      </w:r>
      <w:r w:rsidRPr="004B217A">
        <w:rPr>
          <w:rFonts w:cs="Times New Roman"/>
          <w:b/>
          <w:color w:val="000000"/>
          <w:sz w:val="28"/>
          <w:szCs w:val="28"/>
        </w:rPr>
        <w:t>Văn bản đến&gt;&gt;Văn bản chờ xử lý</w:t>
      </w:r>
      <w:r w:rsidRPr="004B217A">
        <w:rPr>
          <w:rFonts w:cs="Times New Roman"/>
          <w:color w:val="000000"/>
          <w:sz w:val="28"/>
          <w:szCs w:val="28"/>
        </w:rPr>
        <w:t>: Chọn nút như ảnh bên dưới</w:t>
      </w:r>
    </w:p>
    <w:p w14:paraId="24D6CE98" w14:textId="77777777" w:rsidR="008F6F24" w:rsidRPr="004B217A" w:rsidRDefault="008F6F24" w:rsidP="008F6F24">
      <w:pPr>
        <w:keepNext w:val="0"/>
        <w:rPr>
          <w:rFonts w:cs="Times New Roman"/>
          <w:color w:val="000000"/>
          <w:sz w:val="28"/>
          <w:szCs w:val="28"/>
        </w:rPr>
      </w:pPr>
      <w:r w:rsidRPr="004B217A">
        <w:rPr>
          <w:noProof/>
          <w:sz w:val="28"/>
          <w:szCs w:val="28"/>
        </w:rPr>
        <w:drawing>
          <wp:inline distT="0" distB="0" distL="0" distR="0" wp14:anchorId="6FB58BA0" wp14:editId="22BA5D3B">
            <wp:extent cx="5699125" cy="2647950"/>
            <wp:effectExtent l="0" t="0" r="0" b="0"/>
            <wp:docPr id="1827929871" name="Picture 1827929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99125" cy="2647950"/>
                    </a:xfrm>
                    <a:prstGeom prst="rect">
                      <a:avLst/>
                    </a:prstGeom>
                  </pic:spPr>
                </pic:pic>
              </a:graphicData>
            </a:graphic>
          </wp:inline>
        </w:drawing>
      </w:r>
    </w:p>
    <w:p w14:paraId="5FC05257" w14:textId="77777777" w:rsidR="008F6F24" w:rsidRPr="004B217A" w:rsidRDefault="008F6F24" w:rsidP="008F6F24">
      <w:pPr>
        <w:keepNext w:val="0"/>
        <w:rPr>
          <w:rFonts w:cs="Times New Roman"/>
          <w:color w:val="000000"/>
          <w:sz w:val="28"/>
          <w:szCs w:val="28"/>
        </w:rPr>
      </w:pPr>
      <w:r w:rsidRPr="004B217A">
        <w:rPr>
          <w:rFonts w:cs="Times New Roman"/>
          <w:color w:val="000000"/>
          <w:sz w:val="28"/>
          <w:szCs w:val="28"/>
        </w:rPr>
        <w:t>Hiển thị màn hình như bên dưới</w:t>
      </w:r>
    </w:p>
    <w:p w14:paraId="7023CB7D" w14:textId="77777777" w:rsidR="008F6F24" w:rsidRPr="004B217A" w:rsidRDefault="008F6F24" w:rsidP="008F6F24">
      <w:pPr>
        <w:keepNext w:val="0"/>
        <w:rPr>
          <w:rFonts w:cs="Times New Roman"/>
          <w:color w:val="000000"/>
          <w:sz w:val="28"/>
          <w:szCs w:val="28"/>
        </w:rPr>
      </w:pPr>
      <w:r w:rsidRPr="004B217A">
        <w:rPr>
          <w:noProof/>
          <w:sz w:val="28"/>
          <w:szCs w:val="28"/>
        </w:rPr>
        <w:drawing>
          <wp:inline distT="0" distB="0" distL="0" distR="0" wp14:anchorId="62976DAF" wp14:editId="6657B6D4">
            <wp:extent cx="5699125" cy="1863090"/>
            <wp:effectExtent l="0" t="0" r="0" b="3810"/>
            <wp:docPr id="1827929872" name="Picture 182792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99125" cy="1863090"/>
                    </a:xfrm>
                    <a:prstGeom prst="rect">
                      <a:avLst/>
                    </a:prstGeom>
                  </pic:spPr>
                </pic:pic>
              </a:graphicData>
            </a:graphic>
          </wp:inline>
        </w:drawing>
      </w:r>
    </w:p>
    <w:p w14:paraId="28426C3A" w14:textId="77777777" w:rsidR="008F6F24" w:rsidRPr="004B217A" w:rsidRDefault="008F6F24" w:rsidP="008F6F24">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các thông tin và chọn nút Ghi lại để hoàn thành trả lại văn bản, hoặc chọn Đóng để hệ thống quay về màn hình Xem chi tiết</w:t>
      </w:r>
    </w:p>
    <w:p w14:paraId="74C8FB86" w14:textId="00499768" w:rsidR="003D5A8A" w:rsidRPr="004B217A" w:rsidRDefault="008F6F24" w:rsidP="00527772">
      <w:pPr>
        <w:pStyle w:val="Heading4"/>
        <w:rPr>
          <w:sz w:val="28"/>
          <w:szCs w:val="28"/>
        </w:rPr>
      </w:pPr>
      <w:bookmarkStart w:id="49" w:name="_Toc211446122"/>
      <w:bookmarkEnd w:id="48"/>
      <w:r w:rsidRPr="004B217A">
        <w:rPr>
          <w:sz w:val="28"/>
          <w:szCs w:val="28"/>
        </w:rPr>
        <w:lastRenderedPageBreak/>
        <w:t>Trả lại văn bản</w:t>
      </w:r>
      <w:bookmarkEnd w:id="49"/>
    </w:p>
    <w:p w14:paraId="5D66477A" w14:textId="309EEA17" w:rsidR="003D5A8A" w:rsidRPr="004B217A" w:rsidRDefault="003D5A8A" w:rsidP="003D5A8A">
      <w:pPr>
        <w:keepNext w:val="0"/>
        <w:rPr>
          <w:rFonts w:cs="Times New Roman"/>
          <w:color w:val="000000"/>
          <w:sz w:val="28"/>
          <w:szCs w:val="28"/>
        </w:rPr>
      </w:pPr>
      <w:r w:rsidRPr="004B217A">
        <w:rPr>
          <w:rFonts w:cs="Times New Roman"/>
          <w:sz w:val="28"/>
          <w:szCs w:val="28"/>
        </w:rPr>
        <w:t>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5DC46F81" wp14:editId="53F6928F">
            <wp:extent cx="857143" cy="323810"/>
            <wp:effectExtent l="0" t="0" r="635" b="635"/>
            <wp:docPr id="46243" name="Picture 46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857143" cy="323810"/>
                    </a:xfrm>
                    <a:prstGeom prst="rect">
                      <a:avLst/>
                    </a:prstGeom>
                  </pic:spPr>
                </pic:pic>
              </a:graphicData>
            </a:graphic>
          </wp:inline>
        </w:drawing>
      </w:r>
      <w:r w:rsidRPr="004B217A">
        <w:rPr>
          <w:rFonts w:cs="Times New Roman"/>
          <w:color w:val="000000"/>
          <w:sz w:val="28"/>
          <w:szCs w:val="28"/>
        </w:rPr>
        <w:t xml:space="preserve">, và thực hiện tiếp giống mục </w:t>
      </w:r>
      <w:hyperlink w:anchor="_Trả_lại_văn" w:history="1">
        <w:r w:rsidR="003721A6" w:rsidRPr="004B217A">
          <w:rPr>
            <w:rStyle w:val="Hyperlink"/>
            <w:sz w:val="28"/>
            <w:szCs w:val="28"/>
          </w:rPr>
          <w:t>4.1.5</w:t>
        </w:r>
      </w:hyperlink>
    </w:p>
    <w:p w14:paraId="37D100A4" w14:textId="77777777" w:rsidR="003D5A8A" w:rsidRPr="004B217A" w:rsidRDefault="003D5A8A" w:rsidP="003D5A8A">
      <w:pPr>
        <w:pStyle w:val="BT"/>
        <w:keepNext w:val="0"/>
        <w:rPr>
          <w:sz w:val="28"/>
          <w:szCs w:val="28"/>
        </w:rPr>
      </w:pPr>
    </w:p>
    <w:p w14:paraId="70938B3B" w14:textId="40FC6E60" w:rsidR="00381F5E" w:rsidRPr="004B217A" w:rsidRDefault="003D5A8A" w:rsidP="00527772">
      <w:pPr>
        <w:pStyle w:val="Heading4"/>
        <w:rPr>
          <w:sz w:val="28"/>
          <w:szCs w:val="28"/>
        </w:rPr>
      </w:pPr>
      <w:bookmarkStart w:id="50" w:name="_Toc200716234"/>
      <w:bookmarkStart w:id="51" w:name="_Toc211446123"/>
      <w:r w:rsidRPr="004B217A">
        <w:rPr>
          <w:sz w:val="28"/>
          <w:szCs w:val="28"/>
        </w:rPr>
        <w:t>Biểu đồ xử lý</w:t>
      </w:r>
      <w:bookmarkEnd w:id="50"/>
      <w:bookmarkEnd w:id="51"/>
    </w:p>
    <w:p w14:paraId="0A1C7E89" w14:textId="77777777" w:rsidR="003721A6" w:rsidRPr="004B217A" w:rsidRDefault="003721A6" w:rsidP="00BC47A2">
      <w:pPr>
        <w:pStyle w:val="NormalIndent"/>
        <w:rPr>
          <w:sz w:val="28"/>
          <w:szCs w:val="28"/>
        </w:rPr>
      </w:pPr>
      <w:r w:rsidRPr="004B217A">
        <w:rPr>
          <w:sz w:val="28"/>
          <w:szCs w:val="28"/>
        </w:rPr>
        <w:t>Chức năng giúp người dùng xem được luồng chuyển nhận văn bản</w:t>
      </w:r>
    </w:p>
    <w:p w14:paraId="022F018D" w14:textId="77777777" w:rsidR="003721A6" w:rsidRPr="004B217A" w:rsidRDefault="003721A6" w:rsidP="003721A6">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7FF597A8" wp14:editId="0BC7F92D">
            <wp:extent cx="1247619" cy="285714"/>
            <wp:effectExtent l="0" t="0" r="0" b="635"/>
            <wp:docPr id="1617812489" name="Picture 161781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247619" cy="285714"/>
                    </a:xfrm>
                    <a:prstGeom prst="rect">
                      <a:avLst/>
                    </a:prstGeom>
                  </pic:spPr>
                </pic:pic>
              </a:graphicData>
            </a:graphic>
          </wp:inline>
        </w:drawing>
      </w:r>
      <w:r w:rsidRPr="004B217A">
        <w:rPr>
          <w:rFonts w:cs="Times New Roman"/>
          <w:color w:val="000000"/>
          <w:sz w:val="28"/>
          <w:szCs w:val="28"/>
        </w:rPr>
        <w:t>, hiển thị màn hình như bên dưới</w:t>
      </w:r>
    </w:p>
    <w:p w14:paraId="605B1F0A" w14:textId="6E54B3F1" w:rsidR="003721A6" w:rsidRPr="004B217A" w:rsidRDefault="0085752E" w:rsidP="003721A6">
      <w:pPr>
        <w:pStyle w:val="ListParagraph"/>
        <w:ind w:left="180"/>
        <w:rPr>
          <w:rFonts w:ascii="Times New Roman" w:hAnsi="Times New Roman"/>
          <w:color w:val="000000"/>
          <w:sz w:val="28"/>
          <w:szCs w:val="28"/>
        </w:rPr>
      </w:pPr>
      <w:r w:rsidRPr="004B217A">
        <w:rPr>
          <w:noProof/>
          <w:sz w:val="28"/>
          <w:szCs w:val="28"/>
        </w:rPr>
        <w:drawing>
          <wp:inline distT="0" distB="0" distL="0" distR="0" wp14:anchorId="42880968" wp14:editId="63648B4C">
            <wp:extent cx="5699125" cy="2693670"/>
            <wp:effectExtent l="0" t="0" r="0" b="0"/>
            <wp:docPr id="206640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06486" name=""/>
                    <pic:cNvPicPr/>
                  </pic:nvPicPr>
                  <pic:blipFill>
                    <a:blip r:embed="rId39"/>
                    <a:stretch>
                      <a:fillRect/>
                    </a:stretch>
                  </pic:blipFill>
                  <pic:spPr>
                    <a:xfrm>
                      <a:off x="0" y="0"/>
                      <a:ext cx="5699125" cy="2693670"/>
                    </a:xfrm>
                    <a:prstGeom prst="rect">
                      <a:avLst/>
                    </a:prstGeom>
                  </pic:spPr>
                </pic:pic>
              </a:graphicData>
            </a:graphic>
          </wp:inline>
        </w:drawing>
      </w:r>
    </w:p>
    <w:p w14:paraId="22C2B1E8" w14:textId="77777777" w:rsidR="003721A6" w:rsidRPr="004B217A" w:rsidRDefault="003721A6" w:rsidP="003721A6">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chọn nút số 1 để xem hiển thị thời gian nhận như ảnh dưới</w:t>
      </w:r>
    </w:p>
    <w:p w14:paraId="222FD1A6" w14:textId="7946A363" w:rsidR="003721A6" w:rsidRPr="004B217A" w:rsidRDefault="0085752E" w:rsidP="003721A6">
      <w:pPr>
        <w:keepNext w:val="0"/>
        <w:rPr>
          <w:rFonts w:cs="Times New Roman"/>
          <w:sz w:val="28"/>
          <w:szCs w:val="28"/>
        </w:rPr>
      </w:pPr>
      <w:r w:rsidRPr="004B217A">
        <w:rPr>
          <w:noProof/>
          <w:sz w:val="28"/>
          <w:szCs w:val="28"/>
        </w:rPr>
        <w:drawing>
          <wp:inline distT="0" distB="0" distL="0" distR="0" wp14:anchorId="25F70F44" wp14:editId="3D7E6855">
            <wp:extent cx="5699125" cy="2707005"/>
            <wp:effectExtent l="0" t="0" r="0" b="0"/>
            <wp:docPr id="192070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02001" name=""/>
                    <pic:cNvPicPr/>
                  </pic:nvPicPr>
                  <pic:blipFill>
                    <a:blip r:embed="rId40"/>
                    <a:stretch>
                      <a:fillRect/>
                    </a:stretch>
                  </pic:blipFill>
                  <pic:spPr>
                    <a:xfrm>
                      <a:off x="0" y="0"/>
                      <a:ext cx="5699125" cy="2707005"/>
                    </a:xfrm>
                    <a:prstGeom prst="rect">
                      <a:avLst/>
                    </a:prstGeom>
                  </pic:spPr>
                </pic:pic>
              </a:graphicData>
            </a:graphic>
          </wp:inline>
        </w:drawing>
      </w:r>
    </w:p>
    <w:p w14:paraId="1F8A81E8" w14:textId="77777777" w:rsidR="003721A6" w:rsidRPr="004B217A" w:rsidRDefault="003721A6" w:rsidP="003721A6">
      <w:pPr>
        <w:keepNext w:val="0"/>
        <w:rPr>
          <w:rFonts w:cs="Times New Roman"/>
          <w:noProof/>
          <w:sz w:val="28"/>
          <w:szCs w:val="28"/>
        </w:rPr>
      </w:pPr>
      <w:r w:rsidRPr="004B217A">
        <w:rPr>
          <w:rFonts w:cs="Times New Roman"/>
          <w:sz w:val="28"/>
          <w:szCs w:val="28"/>
          <w:u w:val="single"/>
        </w:rPr>
        <w:lastRenderedPageBreak/>
        <w:t xml:space="preserve">Bước 3: </w:t>
      </w:r>
      <w:r w:rsidRPr="004B217A">
        <w:rPr>
          <w:rFonts w:cs="Times New Roman"/>
          <w:sz w:val="28"/>
          <w:szCs w:val="28"/>
        </w:rPr>
        <w:t>Tại màn hình biểu đồ xử lý chọn nút</w:t>
      </w:r>
      <w:r w:rsidRPr="004B217A">
        <w:rPr>
          <w:rFonts w:cs="Times New Roman"/>
          <w:noProof/>
          <w:sz w:val="28"/>
          <w:szCs w:val="28"/>
        </w:rPr>
        <w:t xml:space="preserve"> </w:t>
      </w:r>
      <w:r w:rsidRPr="004B217A">
        <w:rPr>
          <w:rFonts w:cs="Times New Roman"/>
          <w:noProof/>
          <w:sz w:val="28"/>
          <w:szCs w:val="28"/>
        </w:rPr>
        <w:drawing>
          <wp:inline distT="0" distB="0" distL="0" distR="0" wp14:anchorId="3559AAF7" wp14:editId="4C00A6C3">
            <wp:extent cx="1828571" cy="266667"/>
            <wp:effectExtent l="0" t="0" r="635" b="635"/>
            <wp:docPr id="1617812492" name="Picture 161781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28571" cy="266667"/>
                    </a:xfrm>
                    <a:prstGeom prst="rect">
                      <a:avLst/>
                    </a:prstGeom>
                  </pic:spPr>
                </pic:pic>
              </a:graphicData>
            </a:graphic>
          </wp:inline>
        </w:drawing>
      </w:r>
      <w:r w:rsidRPr="004B217A">
        <w:rPr>
          <w:rFonts w:cs="Times New Roman"/>
          <w:noProof/>
          <w:sz w:val="28"/>
          <w:szCs w:val="28"/>
        </w:rPr>
        <w:t>, màn hình chuyển chọn đến ô người xử lý tiếp theo có đánh dấu sao như ảnh bên dưới</w:t>
      </w:r>
    </w:p>
    <w:p w14:paraId="1FA66864" w14:textId="2E9310E6" w:rsidR="003721A6" w:rsidRPr="004B217A" w:rsidRDefault="0085752E" w:rsidP="003721A6">
      <w:pPr>
        <w:keepNext w:val="0"/>
        <w:rPr>
          <w:rFonts w:cs="Times New Roman"/>
          <w:sz w:val="28"/>
          <w:szCs w:val="28"/>
        </w:rPr>
      </w:pPr>
      <w:r w:rsidRPr="004B217A">
        <w:rPr>
          <w:noProof/>
          <w:sz w:val="28"/>
          <w:szCs w:val="28"/>
        </w:rPr>
        <w:drawing>
          <wp:inline distT="0" distB="0" distL="0" distR="0" wp14:anchorId="5AFC2391" wp14:editId="0951EE82">
            <wp:extent cx="5699125" cy="2707005"/>
            <wp:effectExtent l="0" t="0" r="0" b="0"/>
            <wp:docPr id="74092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28864" name=""/>
                    <pic:cNvPicPr/>
                  </pic:nvPicPr>
                  <pic:blipFill>
                    <a:blip r:embed="rId42"/>
                    <a:stretch>
                      <a:fillRect/>
                    </a:stretch>
                  </pic:blipFill>
                  <pic:spPr>
                    <a:xfrm>
                      <a:off x="0" y="0"/>
                      <a:ext cx="5699125" cy="2707005"/>
                    </a:xfrm>
                    <a:prstGeom prst="rect">
                      <a:avLst/>
                    </a:prstGeom>
                  </pic:spPr>
                </pic:pic>
              </a:graphicData>
            </a:graphic>
          </wp:inline>
        </w:drawing>
      </w:r>
    </w:p>
    <w:p w14:paraId="4DFF8644" w14:textId="77777777" w:rsidR="003721A6" w:rsidRPr="004B217A" w:rsidRDefault="003721A6" w:rsidP="003721A6">
      <w:pPr>
        <w:keepNext w:val="0"/>
        <w:rPr>
          <w:rFonts w:cs="Times New Roman"/>
          <w:sz w:val="28"/>
          <w:szCs w:val="28"/>
        </w:rPr>
      </w:pPr>
      <w:bookmarkStart w:id="52" w:name="_Hlk211174135"/>
      <w:r w:rsidRPr="004B217A">
        <w:rPr>
          <w:rFonts w:cs="Times New Roman"/>
          <w:sz w:val="28"/>
          <w:szCs w:val="28"/>
        </w:rPr>
        <w:t>Bước 4: Nhấn vào “Danh sách” &gt;&gt; Hiển thị màn danh sách tương ứng với biểu đồ xử lý</w:t>
      </w:r>
    </w:p>
    <w:p w14:paraId="5ECEB28C" w14:textId="7B4C251D" w:rsidR="003721A6" w:rsidRPr="004B217A" w:rsidRDefault="006D1492" w:rsidP="003721A6">
      <w:pPr>
        <w:keepNext w:val="0"/>
        <w:rPr>
          <w:rFonts w:cs="Times New Roman"/>
          <w:sz w:val="28"/>
          <w:szCs w:val="28"/>
        </w:rPr>
      </w:pPr>
      <w:r w:rsidRPr="004B217A">
        <w:rPr>
          <w:noProof/>
          <w:sz w:val="28"/>
          <w:szCs w:val="28"/>
        </w:rPr>
        <w:drawing>
          <wp:inline distT="0" distB="0" distL="0" distR="0" wp14:anchorId="3338D308" wp14:editId="1635D932">
            <wp:extent cx="5699125" cy="2707005"/>
            <wp:effectExtent l="0" t="0" r="0" b="0"/>
            <wp:docPr id="16800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6884" name=""/>
                    <pic:cNvPicPr/>
                  </pic:nvPicPr>
                  <pic:blipFill>
                    <a:blip r:embed="rId43"/>
                    <a:stretch>
                      <a:fillRect/>
                    </a:stretch>
                  </pic:blipFill>
                  <pic:spPr>
                    <a:xfrm>
                      <a:off x="0" y="0"/>
                      <a:ext cx="5699125" cy="2707005"/>
                    </a:xfrm>
                    <a:prstGeom prst="rect">
                      <a:avLst/>
                    </a:prstGeom>
                  </pic:spPr>
                </pic:pic>
              </a:graphicData>
            </a:graphic>
          </wp:inline>
        </w:drawing>
      </w:r>
    </w:p>
    <w:p w14:paraId="3AA48884" w14:textId="77777777" w:rsidR="003721A6" w:rsidRPr="004B217A" w:rsidRDefault="003721A6" w:rsidP="003721A6">
      <w:pPr>
        <w:keepNext w:val="0"/>
        <w:rPr>
          <w:rFonts w:cs="Times New Roman"/>
          <w:sz w:val="28"/>
          <w:szCs w:val="28"/>
        </w:rPr>
      </w:pPr>
      <w:r w:rsidRPr="004B217A">
        <w:rPr>
          <w:rFonts w:cs="Times New Roman"/>
          <w:sz w:val="28"/>
          <w:szCs w:val="28"/>
        </w:rPr>
        <w:t xml:space="preserve">Bước 5: Tại màn “Biểu đồ” nhấn vào tooltip </w:t>
      </w:r>
      <w:r w:rsidRPr="004B217A">
        <w:rPr>
          <w:noProof/>
          <w:sz w:val="28"/>
          <w:szCs w:val="28"/>
        </w:rPr>
        <w:drawing>
          <wp:inline distT="0" distB="0" distL="0" distR="0" wp14:anchorId="5CB3FE30" wp14:editId="002B4C56">
            <wp:extent cx="228571" cy="238095"/>
            <wp:effectExtent l="0" t="0" r="635" b="0"/>
            <wp:docPr id="1827929880" name="Picture 182792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8571" cy="238095"/>
                    </a:xfrm>
                    <a:prstGeom prst="rect">
                      <a:avLst/>
                    </a:prstGeom>
                  </pic:spPr>
                </pic:pic>
              </a:graphicData>
            </a:graphic>
          </wp:inline>
        </w:drawing>
      </w:r>
      <w:r w:rsidRPr="004B217A">
        <w:rPr>
          <w:rFonts w:cs="Times New Roman"/>
          <w:sz w:val="28"/>
          <w:szCs w:val="28"/>
        </w:rPr>
        <w:t xml:space="preserve"> &gt;&gt; Hiển thị màn hình nội dung ý kiến gồm có: ý kiến chỉ đạo, ý kiến hoàn thành và danh sách đã chuyển (đơn vị, cá nhân, nhóm)</w:t>
      </w:r>
    </w:p>
    <w:p w14:paraId="5515F9C2" w14:textId="09FB2F33" w:rsidR="003721A6" w:rsidRPr="004B217A" w:rsidRDefault="006D1492" w:rsidP="003721A6">
      <w:pPr>
        <w:keepNext w:val="0"/>
        <w:rPr>
          <w:rFonts w:cs="Times New Roman"/>
          <w:sz w:val="28"/>
          <w:szCs w:val="28"/>
        </w:rPr>
      </w:pPr>
      <w:r w:rsidRPr="004B217A">
        <w:rPr>
          <w:noProof/>
          <w:sz w:val="28"/>
          <w:szCs w:val="28"/>
        </w:rPr>
        <w:lastRenderedPageBreak/>
        <w:drawing>
          <wp:inline distT="0" distB="0" distL="0" distR="0" wp14:anchorId="044E78DE" wp14:editId="7B5CE052">
            <wp:extent cx="5699125" cy="3447415"/>
            <wp:effectExtent l="0" t="0" r="0" b="635"/>
            <wp:docPr id="55147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77743" name=""/>
                    <pic:cNvPicPr/>
                  </pic:nvPicPr>
                  <pic:blipFill>
                    <a:blip r:embed="rId45"/>
                    <a:stretch>
                      <a:fillRect/>
                    </a:stretch>
                  </pic:blipFill>
                  <pic:spPr>
                    <a:xfrm>
                      <a:off x="0" y="0"/>
                      <a:ext cx="5699125" cy="3447415"/>
                    </a:xfrm>
                    <a:prstGeom prst="rect">
                      <a:avLst/>
                    </a:prstGeom>
                  </pic:spPr>
                </pic:pic>
              </a:graphicData>
            </a:graphic>
          </wp:inline>
        </w:drawing>
      </w:r>
    </w:p>
    <w:p w14:paraId="471B5E18" w14:textId="77777777" w:rsidR="003721A6" w:rsidRPr="004B217A" w:rsidRDefault="003721A6" w:rsidP="003721A6">
      <w:pPr>
        <w:keepNext w:val="0"/>
        <w:rPr>
          <w:rFonts w:cs="Times New Roman"/>
          <w:sz w:val="28"/>
          <w:szCs w:val="28"/>
        </w:rPr>
      </w:pPr>
      <w:r w:rsidRPr="004B217A">
        <w:rPr>
          <w:rFonts w:cs="Times New Roman"/>
          <w:sz w:val="28"/>
          <w:szCs w:val="28"/>
        </w:rPr>
        <w:t>Bước 6: Nhấn nút “Đóng” hoặc dấu “X” để quay lại màn biểu đồ xử lý</w:t>
      </w:r>
      <w:bookmarkEnd w:id="52"/>
    </w:p>
    <w:p w14:paraId="17B1254E" w14:textId="3808C9F3" w:rsidR="003D5A8A" w:rsidRPr="004B217A" w:rsidRDefault="003D5A8A" w:rsidP="00527772">
      <w:pPr>
        <w:pStyle w:val="Heading4"/>
        <w:rPr>
          <w:sz w:val="28"/>
          <w:szCs w:val="28"/>
        </w:rPr>
      </w:pPr>
      <w:r w:rsidRPr="004B217A">
        <w:rPr>
          <w:sz w:val="28"/>
          <w:szCs w:val="28"/>
        </w:rPr>
        <w:t xml:space="preserve"> </w:t>
      </w:r>
      <w:bookmarkStart w:id="53" w:name="_Toc200716235"/>
      <w:bookmarkStart w:id="54" w:name="_Toc211446124"/>
      <w:r w:rsidRPr="004B217A">
        <w:rPr>
          <w:sz w:val="28"/>
          <w:szCs w:val="28"/>
        </w:rPr>
        <w:t>Lưu tài liệu cá nhân</w:t>
      </w:r>
      <w:bookmarkEnd w:id="53"/>
      <w:bookmarkEnd w:id="54"/>
    </w:p>
    <w:p w14:paraId="01F0E167" w14:textId="77777777" w:rsidR="003D5A8A" w:rsidRPr="004B217A" w:rsidRDefault="003D5A8A" w:rsidP="00BC47A2">
      <w:pPr>
        <w:pStyle w:val="NormalIndent"/>
        <w:rPr>
          <w:sz w:val="28"/>
          <w:szCs w:val="28"/>
        </w:rPr>
      </w:pPr>
      <w:bookmarkStart w:id="55" w:name="_Hlk211174168"/>
      <w:r w:rsidRPr="004B217A">
        <w:rPr>
          <w:sz w:val="28"/>
          <w:szCs w:val="28"/>
        </w:rPr>
        <w:t>Chức năng giúp người dùng thêm văn bản vào thư mục tài liệu của mình giúp người sử dụng dễ dàng tìm kiếm lại văn bản.</w:t>
      </w:r>
    </w:p>
    <w:p w14:paraId="1103EB83" w14:textId="77777777" w:rsidR="003D5A8A" w:rsidRPr="004B217A" w:rsidRDefault="003D5A8A" w:rsidP="003D5A8A">
      <w:pPr>
        <w:keepNext w:val="0"/>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44DB7D91" wp14:editId="336CF426">
            <wp:extent cx="1704762" cy="285714"/>
            <wp:effectExtent l="0" t="0" r="0" b="635"/>
            <wp:docPr id="46249" name="Picture 46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04762" cy="285714"/>
                    </a:xfrm>
                    <a:prstGeom prst="rect">
                      <a:avLst/>
                    </a:prstGeom>
                  </pic:spPr>
                </pic:pic>
              </a:graphicData>
            </a:graphic>
          </wp:inline>
        </w:drawing>
      </w:r>
      <w:r w:rsidRPr="004B217A">
        <w:rPr>
          <w:rFonts w:cs="Times New Roman"/>
          <w:color w:val="000000"/>
          <w:sz w:val="28"/>
          <w:szCs w:val="28"/>
        </w:rPr>
        <w:t>, hiển thị màn hình như bên dưới</w:t>
      </w:r>
    </w:p>
    <w:p w14:paraId="798AD76C" w14:textId="77777777" w:rsidR="009400ED" w:rsidRPr="004B217A" w:rsidRDefault="009400ED" w:rsidP="009400ED">
      <w:pPr>
        <w:pStyle w:val="BT"/>
        <w:ind w:left="0" w:firstLine="0"/>
        <w:rPr>
          <w:sz w:val="28"/>
          <w:szCs w:val="28"/>
        </w:rPr>
      </w:pPr>
      <w:bookmarkStart w:id="56" w:name="_Toc200716236"/>
      <w:r w:rsidRPr="004B217A">
        <w:rPr>
          <w:noProof/>
          <w:sz w:val="28"/>
          <w:szCs w:val="28"/>
        </w:rPr>
        <w:lastRenderedPageBreak/>
        <w:drawing>
          <wp:inline distT="0" distB="0" distL="0" distR="0" wp14:anchorId="3907BD30" wp14:editId="78F1BA1E">
            <wp:extent cx="5699125" cy="3881755"/>
            <wp:effectExtent l="0" t="0" r="0" b="4445"/>
            <wp:docPr id="1752576456" name="Picture 1752576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99125" cy="3881755"/>
                    </a:xfrm>
                    <a:prstGeom prst="rect">
                      <a:avLst/>
                    </a:prstGeom>
                  </pic:spPr>
                </pic:pic>
              </a:graphicData>
            </a:graphic>
          </wp:inline>
        </w:drawing>
      </w:r>
    </w:p>
    <w:p w14:paraId="5E77566C" w14:textId="77777777" w:rsidR="009400ED" w:rsidRPr="004B217A" w:rsidRDefault="009400ED" w:rsidP="009400ED">
      <w:pPr>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các thông tin, chọn danh mục tài liệu và chọn nút Ghi lại như số 1 dưới ảnh để hoàn thành trả lại văn bản, hoặc chọn Đóng như ảnh số 2 để hệ thống quay về màn hình Xem chi tiết như ảnh bên dưới</w:t>
      </w:r>
    </w:p>
    <w:p w14:paraId="233B67BF" w14:textId="77777777" w:rsidR="009400ED" w:rsidRPr="004B217A" w:rsidRDefault="009400ED" w:rsidP="009400ED">
      <w:pPr>
        <w:pStyle w:val="BT"/>
        <w:ind w:left="0" w:firstLine="0"/>
        <w:rPr>
          <w:sz w:val="28"/>
          <w:szCs w:val="28"/>
        </w:rPr>
      </w:pPr>
      <w:r w:rsidRPr="004B217A">
        <w:rPr>
          <w:noProof/>
          <w:sz w:val="28"/>
          <w:szCs w:val="28"/>
        </w:rPr>
        <w:drawing>
          <wp:inline distT="0" distB="0" distL="0" distR="0" wp14:anchorId="6C7E0F60" wp14:editId="3B20C718">
            <wp:extent cx="5699125" cy="3881755"/>
            <wp:effectExtent l="0" t="0" r="0" b="4445"/>
            <wp:docPr id="1752576457" name="Picture 1752576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99125" cy="3881755"/>
                    </a:xfrm>
                    <a:prstGeom prst="rect">
                      <a:avLst/>
                    </a:prstGeom>
                  </pic:spPr>
                </pic:pic>
              </a:graphicData>
            </a:graphic>
          </wp:inline>
        </w:drawing>
      </w:r>
    </w:p>
    <w:p w14:paraId="3C869E49" w14:textId="25D93AFE" w:rsidR="003D5A8A" w:rsidRPr="004B217A" w:rsidRDefault="003D5A8A" w:rsidP="00527772">
      <w:pPr>
        <w:pStyle w:val="Heading4"/>
        <w:rPr>
          <w:sz w:val="28"/>
          <w:szCs w:val="28"/>
        </w:rPr>
      </w:pPr>
      <w:bookmarkStart w:id="57" w:name="_Toc211446125"/>
      <w:bookmarkEnd w:id="55"/>
      <w:r w:rsidRPr="004B217A">
        <w:rPr>
          <w:sz w:val="28"/>
          <w:szCs w:val="28"/>
        </w:rPr>
        <w:lastRenderedPageBreak/>
        <w:t>Đọc và tải file</w:t>
      </w:r>
      <w:bookmarkEnd w:id="56"/>
      <w:bookmarkEnd w:id="57"/>
    </w:p>
    <w:p w14:paraId="137318D6" w14:textId="77777777" w:rsidR="003D5A8A" w:rsidRPr="004B217A" w:rsidRDefault="003D5A8A" w:rsidP="00BC47A2">
      <w:pPr>
        <w:pStyle w:val="NormalIndent"/>
        <w:rPr>
          <w:sz w:val="28"/>
          <w:szCs w:val="28"/>
        </w:rPr>
      </w:pPr>
      <w:r w:rsidRPr="004B217A">
        <w:rPr>
          <w:sz w:val="28"/>
          <w:szCs w:val="28"/>
        </w:rPr>
        <w:t>Chức năng giúp người dùng đọc nội dung file văn bản đã đính kèm và tải dữ liệu về máy tính</w:t>
      </w:r>
    </w:p>
    <w:p w14:paraId="418C73B4" w14:textId="77777777" w:rsidR="003D5A8A" w:rsidRPr="004B217A" w:rsidRDefault="003D5A8A" w:rsidP="003D5A8A">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số 1 để đọc file và số 3 để tải tất cả các file về máy tính</w:t>
      </w:r>
      <w:r w:rsidRPr="004B217A">
        <w:rPr>
          <w:rFonts w:cs="Times New Roman"/>
          <w:color w:val="000000"/>
          <w:sz w:val="28"/>
          <w:szCs w:val="28"/>
        </w:rPr>
        <w:t xml:space="preserve"> theo màn hình mô tả bên dưới</w:t>
      </w:r>
    </w:p>
    <w:p w14:paraId="443F8F71" w14:textId="77777777" w:rsidR="003D5A8A" w:rsidRPr="004B217A" w:rsidRDefault="003D5A8A" w:rsidP="003D5A8A">
      <w:pPr>
        <w:pStyle w:val="BT"/>
        <w:rPr>
          <w:sz w:val="28"/>
          <w:szCs w:val="28"/>
        </w:rPr>
      </w:pPr>
      <w:r w:rsidRPr="004B217A">
        <w:rPr>
          <w:noProof/>
          <w:sz w:val="28"/>
          <w:szCs w:val="28"/>
        </w:rPr>
        <w:drawing>
          <wp:inline distT="0" distB="0" distL="0" distR="0" wp14:anchorId="7D38ECE6" wp14:editId="0BE536D5">
            <wp:extent cx="5699125" cy="4464685"/>
            <wp:effectExtent l="0" t="0" r="0" b="0"/>
            <wp:docPr id="46252" name="Picture 4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99125" cy="4464685"/>
                    </a:xfrm>
                    <a:prstGeom prst="rect">
                      <a:avLst/>
                    </a:prstGeom>
                  </pic:spPr>
                </pic:pic>
              </a:graphicData>
            </a:graphic>
          </wp:inline>
        </w:drawing>
      </w:r>
    </w:p>
    <w:p w14:paraId="556EADBA" w14:textId="77777777" w:rsidR="003D5A8A" w:rsidRPr="004B217A" w:rsidRDefault="003D5A8A" w:rsidP="003D5A8A">
      <w:pPr>
        <w:pStyle w:val="BT"/>
        <w:ind w:left="0" w:firstLine="0"/>
        <w:rPr>
          <w:sz w:val="28"/>
          <w:szCs w:val="28"/>
        </w:rPr>
      </w:pPr>
      <w:r w:rsidRPr="004B217A">
        <w:rPr>
          <w:sz w:val="28"/>
          <w:szCs w:val="28"/>
        </w:rPr>
        <w:t>Bước 2: Chọn nút số 2 để xác thực chữ ký số, hiển thị màn hình như bên dưới</w:t>
      </w:r>
    </w:p>
    <w:p w14:paraId="120BA3F2" w14:textId="77777777" w:rsidR="003D5A8A" w:rsidRPr="004B217A" w:rsidRDefault="003D5A8A" w:rsidP="003D5A8A">
      <w:pPr>
        <w:pStyle w:val="BT"/>
        <w:ind w:left="0" w:firstLine="0"/>
        <w:rPr>
          <w:sz w:val="28"/>
          <w:szCs w:val="28"/>
        </w:rPr>
      </w:pPr>
      <w:r w:rsidRPr="004B217A">
        <w:rPr>
          <w:noProof/>
          <w:sz w:val="28"/>
          <w:szCs w:val="28"/>
        </w:rPr>
        <w:lastRenderedPageBreak/>
        <w:drawing>
          <wp:inline distT="0" distB="0" distL="0" distR="0" wp14:anchorId="737545D8" wp14:editId="75055FB5">
            <wp:extent cx="5699125" cy="2961005"/>
            <wp:effectExtent l="0" t="0" r="0" b="0"/>
            <wp:docPr id="46253" name="Picture 4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99125" cy="2961005"/>
                    </a:xfrm>
                    <a:prstGeom prst="rect">
                      <a:avLst/>
                    </a:prstGeom>
                  </pic:spPr>
                </pic:pic>
              </a:graphicData>
            </a:graphic>
          </wp:inline>
        </w:drawing>
      </w:r>
    </w:p>
    <w:p w14:paraId="05875F15" w14:textId="77777777" w:rsidR="00526588" w:rsidRPr="004B217A" w:rsidRDefault="00526588" w:rsidP="00527772">
      <w:pPr>
        <w:pStyle w:val="Heading4"/>
        <w:rPr>
          <w:sz w:val="28"/>
          <w:szCs w:val="28"/>
        </w:rPr>
      </w:pPr>
      <w:bookmarkStart w:id="58" w:name="_Toc205643894"/>
      <w:bookmarkStart w:id="59" w:name="_Toc211446126"/>
      <w:r w:rsidRPr="004B217A">
        <w:rPr>
          <w:sz w:val="28"/>
          <w:szCs w:val="28"/>
        </w:rPr>
        <w:t>Tạo dự thảo</w:t>
      </w:r>
      <w:bookmarkEnd w:id="58"/>
      <w:bookmarkEnd w:id="59"/>
    </w:p>
    <w:p w14:paraId="35574960" w14:textId="77777777" w:rsidR="00526588" w:rsidRPr="004B217A" w:rsidRDefault="00526588" w:rsidP="00526588">
      <w:pPr>
        <w:ind w:firstLine="720"/>
        <w:rPr>
          <w:rFonts w:cs="Times New Roman"/>
          <w:color w:val="000000"/>
          <w:sz w:val="28"/>
          <w:szCs w:val="28"/>
        </w:rPr>
      </w:pPr>
      <w:r w:rsidRPr="004B217A">
        <w:rPr>
          <w:rFonts w:cs="Times New Roman"/>
          <w:sz w:val="28"/>
          <w:szCs w:val="28"/>
        </w:rPr>
        <w:t xml:space="preserve">Tại màn hình Xem chi tiết chọn nút </w:t>
      </w:r>
      <w:r w:rsidRPr="004B217A">
        <w:rPr>
          <w:rFonts w:cs="Times New Roman"/>
          <w:noProof/>
          <w:sz w:val="28"/>
          <w:szCs w:val="28"/>
        </w:rPr>
        <w:drawing>
          <wp:inline distT="0" distB="0" distL="0" distR="0" wp14:anchorId="70A6A9CF" wp14:editId="44CD6468">
            <wp:extent cx="1228571" cy="276190"/>
            <wp:effectExtent l="0" t="0" r="0" b="0"/>
            <wp:docPr id="1617812499" name="Picture 161781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228571" cy="276190"/>
                    </a:xfrm>
                    <a:prstGeom prst="rect">
                      <a:avLst/>
                    </a:prstGeom>
                  </pic:spPr>
                </pic:pic>
              </a:graphicData>
            </a:graphic>
          </wp:inline>
        </w:drawing>
      </w:r>
      <w:r w:rsidRPr="004B217A">
        <w:rPr>
          <w:rFonts w:cs="Times New Roman"/>
          <w:sz w:val="28"/>
          <w:szCs w:val="28"/>
        </w:rPr>
        <w:t xml:space="preserve"> , hiển thị màn hình và người dùng thao tác như chức năng Thêm mới dự thảo ở màn văn bản đi</w:t>
      </w:r>
    </w:p>
    <w:p w14:paraId="47B73D54" w14:textId="77777777" w:rsidR="005149DE" w:rsidRPr="004B217A" w:rsidRDefault="005149DE" w:rsidP="00527772">
      <w:pPr>
        <w:pStyle w:val="Heading4"/>
        <w:rPr>
          <w:sz w:val="28"/>
          <w:szCs w:val="28"/>
        </w:rPr>
      </w:pPr>
      <w:bookmarkStart w:id="60" w:name="_Toc205643897"/>
      <w:bookmarkStart w:id="61" w:name="_Toc211446127"/>
      <w:r w:rsidRPr="004B217A">
        <w:rPr>
          <w:sz w:val="28"/>
          <w:szCs w:val="28"/>
        </w:rPr>
        <w:t>Tạo lịch họp</w:t>
      </w:r>
      <w:bookmarkEnd w:id="60"/>
      <w:bookmarkEnd w:id="61"/>
    </w:p>
    <w:p w14:paraId="5BB8A917" w14:textId="77777777" w:rsidR="005149DE" w:rsidRPr="004B217A" w:rsidRDefault="005149DE" w:rsidP="005149DE">
      <w:pPr>
        <w:ind w:firstLine="720"/>
        <w:rPr>
          <w:rFonts w:cs="Times New Roman"/>
          <w:sz w:val="28"/>
          <w:szCs w:val="28"/>
        </w:rPr>
      </w:pPr>
      <w:bookmarkStart w:id="62" w:name="_Hlk211168395"/>
      <w:r w:rsidRPr="004B217A">
        <w:rPr>
          <w:rFonts w:cs="Times New Roman"/>
          <w:sz w:val="28"/>
          <w:szCs w:val="28"/>
          <w:u w:val="single"/>
        </w:rPr>
        <w:t>Bước 1</w:t>
      </w:r>
      <w:r w:rsidRPr="004B217A">
        <w:rPr>
          <w:rFonts w:cs="Times New Roman"/>
          <w:sz w:val="28"/>
          <w:szCs w:val="28"/>
        </w:rPr>
        <w:t xml:space="preserve">: Tại màn hình Xem chi tiết chọn nút </w:t>
      </w:r>
      <w:r w:rsidRPr="004B217A">
        <w:rPr>
          <w:rFonts w:cs="Times New Roman"/>
          <w:noProof/>
          <w:sz w:val="28"/>
          <w:szCs w:val="28"/>
        </w:rPr>
        <w:drawing>
          <wp:inline distT="0" distB="0" distL="0" distR="0" wp14:anchorId="37321CF6" wp14:editId="188DCA7C">
            <wp:extent cx="1285714" cy="276190"/>
            <wp:effectExtent l="0" t="0" r="0" b="0"/>
            <wp:docPr id="1617812510" name="Picture 161781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85714" cy="276190"/>
                    </a:xfrm>
                    <a:prstGeom prst="rect">
                      <a:avLst/>
                    </a:prstGeom>
                  </pic:spPr>
                </pic:pic>
              </a:graphicData>
            </a:graphic>
          </wp:inline>
        </w:drawing>
      </w:r>
      <w:r w:rsidRPr="004B217A">
        <w:rPr>
          <w:rFonts w:cs="Times New Roman"/>
          <w:sz w:val="28"/>
          <w:szCs w:val="28"/>
        </w:rPr>
        <w:t xml:space="preserve"> , hiển thị màn hình như bên dưới</w:t>
      </w:r>
    </w:p>
    <w:p w14:paraId="563BAE92" w14:textId="77777777" w:rsidR="005149DE" w:rsidRPr="004B217A" w:rsidRDefault="005149DE" w:rsidP="005149DE">
      <w:pPr>
        <w:rPr>
          <w:rFonts w:cs="Times New Roman"/>
          <w:sz w:val="28"/>
          <w:szCs w:val="28"/>
        </w:rPr>
      </w:pPr>
      <w:r w:rsidRPr="004B217A">
        <w:rPr>
          <w:noProof/>
          <w:sz w:val="28"/>
          <w:szCs w:val="28"/>
        </w:rPr>
        <w:lastRenderedPageBreak/>
        <w:drawing>
          <wp:inline distT="0" distB="0" distL="0" distR="0" wp14:anchorId="129DA49B" wp14:editId="44C09291">
            <wp:extent cx="5699125" cy="4764112"/>
            <wp:effectExtent l="0" t="0" r="0" b="0"/>
            <wp:docPr id="1827929891" name="Picture 1827929891" descr="C:\Users\thuydt88\AppData\Local\Temp\SNAGHTML4b98e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uydt88\AppData\Local\Temp\SNAGHTML4b98e3d.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99125" cy="4764112"/>
                    </a:xfrm>
                    <a:prstGeom prst="rect">
                      <a:avLst/>
                    </a:prstGeom>
                    <a:noFill/>
                    <a:ln>
                      <a:noFill/>
                    </a:ln>
                  </pic:spPr>
                </pic:pic>
              </a:graphicData>
            </a:graphic>
          </wp:inline>
        </w:drawing>
      </w:r>
    </w:p>
    <w:p w14:paraId="4AA5015D" w14:textId="77777777" w:rsidR="005149DE" w:rsidRPr="004B217A" w:rsidRDefault="005149DE" w:rsidP="005149DE">
      <w:pPr>
        <w:ind w:firstLine="72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nội dung và bấm nút ghi lại để hoàn thành thao tác hoặc bấm chọn Đóng để dừng thao tác và quay về màn hình trước đó</w:t>
      </w:r>
      <w:bookmarkEnd w:id="62"/>
    </w:p>
    <w:p w14:paraId="07ECD7F4" w14:textId="77777777" w:rsidR="005149DE" w:rsidRPr="004B217A" w:rsidRDefault="005149DE" w:rsidP="00527772">
      <w:pPr>
        <w:pStyle w:val="Heading4"/>
        <w:rPr>
          <w:sz w:val="28"/>
          <w:szCs w:val="28"/>
        </w:rPr>
      </w:pPr>
      <w:bookmarkStart w:id="63" w:name="_Toc200716238"/>
      <w:bookmarkStart w:id="64" w:name="_Toc211446128"/>
      <w:r w:rsidRPr="004B217A">
        <w:rPr>
          <w:sz w:val="28"/>
          <w:szCs w:val="28"/>
        </w:rPr>
        <w:t>Ghi chú</w:t>
      </w:r>
      <w:bookmarkEnd w:id="64"/>
    </w:p>
    <w:p w14:paraId="242552D5" w14:textId="77777777" w:rsidR="005149DE" w:rsidRPr="004B217A" w:rsidRDefault="005149DE" w:rsidP="005149DE">
      <w:pPr>
        <w:ind w:firstLine="720"/>
        <w:rPr>
          <w:rFonts w:cs="Times New Roman"/>
          <w:sz w:val="28"/>
          <w:szCs w:val="28"/>
        </w:rPr>
      </w:pPr>
      <w:bookmarkStart w:id="65" w:name="_Hlk211174265"/>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noProof/>
          <w:sz w:val="28"/>
          <w:szCs w:val="28"/>
        </w:rPr>
        <w:t xml:space="preserve"> “Ghi chú”</w:t>
      </w:r>
      <w:r w:rsidRPr="004B217A">
        <w:rPr>
          <w:rFonts w:cs="Times New Roman"/>
          <w:sz w:val="28"/>
          <w:szCs w:val="28"/>
        </w:rPr>
        <w:t>, hiển thị màn hình như bên dưới</w:t>
      </w:r>
    </w:p>
    <w:p w14:paraId="46E768C8" w14:textId="77777777" w:rsidR="005149DE" w:rsidRPr="004B217A" w:rsidRDefault="005149DE" w:rsidP="005149DE">
      <w:pPr>
        <w:rPr>
          <w:rFonts w:cs="Times New Roman"/>
          <w:sz w:val="28"/>
          <w:szCs w:val="28"/>
        </w:rPr>
      </w:pPr>
      <w:r w:rsidRPr="004B217A">
        <w:rPr>
          <w:noProof/>
          <w:sz w:val="28"/>
          <w:szCs w:val="28"/>
        </w:rPr>
        <w:lastRenderedPageBreak/>
        <w:drawing>
          <wp:inline distT="0" distB="0" distL="0" distR="0" wp14:anchorId="4092060A" wp14:editId="3CFE94CF">
            <wp:extent cx="5699125" cy="3195955"/>
            <wp:effectExtent l="0" t="0" r="0" b="4445"/>
            <wp:docPr id="1827929894" name="Picture 1827929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99125" cy="3195955"/>
                    </a:xfrm>
                    <a:prstGeom prst="rect">
                      <a:avLst/>
                    </a:prstGeom>
                  </pic:spPr>
                </pic:pic>
              </a:graphicData>
            </a:graphic>
          </wp:inline>
        </w:drawing>
      </w:r>
    </w:p>
    <w:p w14:paraId="36AB8B5C" w14:textId="77777777" w:rsidR="005149DE" w:rsidRPr="004B217A" w:rsidRDefault="005149DE" w:rsidP="005149DE">
      <w:pPr>
        <w:ind w:firstLine="72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nội dung ghi chú và nhấn nút “Gửi” &gt;&gt; Ghi chú sẽ hiển thị ở phần khoanh như ảnh dưới đây:</w:t>
      </w:r>
    </w:p>
    <w:p w14:paraId="6E0E25EE" w14:textId="77777777" w:rsidR="005149DE" w:rsidRPr="004B217A" w:rsidRDefault="005149DE" w:rsidP="005149DE">
      <w:pPr>
        <w:rPr>
          <w:rFonts w:cs="Times New Roman"/>
          <w:sz w:val="28"/>
          <w:szCs w:val="28"/>
        </w:rPr>
      </w:pPr>
      <w:r w:rsidRPr="004B217A">
        <w:rPr>
          <w:noProof/>
          <w:sz w:val="28"/>
          <w:szCs w:val="28"/>
        </w:rPr>
        <w:drawing>
          <wp:inline distT="0" distB="0" distL="0" distR="0" wp14:anchorId="0D9FA79D" wp14:editId="40EDE06B">
            <wp:extent cx="5699125" cy="3094990"/>
            <wp:effectExtent l="0" t="0" r="0" b="0"/>
            <wp:docPr id="1827929895" name="Picture 1827929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99125" cy="3094990"/>
                    </a:xfrm>
                    <a:prstGeom prst="rect">
                      <a:avLst/>
                    </a:prstGeom>
                  </pic:spPr>
                </pic:pic>
              </a:graphicData>
            </a:graphic>
          </wp:inline>
        </w:drawing>
      </w:r>
    </w:p>
    <w:p w14:paraId="2FD20FAD" w14:textId="77777777" w:rsidR="005149DE" w:rsidRPr="004B217A" w:rsidRDefault="005149DE" w:rsidP="00527772">
      <w:pPr>
        <w:pStyle w:val="Heading4"/>
        <w:rPr>
          <w:sz w:val="28"/>
          <w:szCs w:val="28"/>
        </w:rPr>
      </w:pPr>
      <w:bookmarkStart w:id="66" w:name="_Toc211446129"/>
      <w:bookmarkEnd w:id="65"/>
      <w:r w:rsidRPr="004B217A">
        <w:rPr>
          <w:sz w:val="28"/>
          <w:szCs w:val="28"/>
        </w:rPr>
        <w:t>Tạo phiếu trình</w:t>
      </w:r>
      <w:bookmarkEnd w:id="66"/>
    </w:p>
    <w:p w14:paraId="28B02F33" w14:textId="77777777" w:rsidR="005149DE" w:rsidRPr="004B217A" w:rsidRDefault="005149DE" w:rsidP="005149DE">
      <w:pPr>
        <w:rPr>
          <w:sz w:val="28"/>
          <w:szCs w:val="28"/>
        </w:rPr>
      </w:pPr>
      <w:r w:rsidRPr="004B217A">
        <w:rPr>
          <w:sz w:val="28"/>
          <w:szCs w:val="28"/>
        </w:rPr>
        <w:t>Chức năng hỗ trợ người dùng tạo phiếu trình có đính kèm văn bản đến đã chọn</w:t>
      </w:r>
    </w:p>
    <w:p w14:paraId="0A0F78B8" w14:textId="77777777" w:rsidR="005149DE" w:rsidRPr="004B217A" w:rsidRDefault="005149DE" w:rsidP="005149DE">
      <w:pPr>
        <w:rPr>
          <w:sz w:val="28"/>
          <w:szCs w:val="28"/>
        </w:rPr>
      </w:pPr>
      <w:r w:rsidRPr="004B217A">
        <w:rPr>
          <w:sz w:val="28"/>
          <w:szCs w:val="28"/>
        </w:rPr>
        <w:t xml:space="preserve">Bước 1: Tại màn hình xem chi tiết chọn </w:t>
      </w:r>
      <w:r w:rsidRPr="004B217A">
        <w:rPr>
          <w:noProof/>
          <w:sz w:val="28"/>
          <w:szCs w:val="28"/>
        </w:rPr>
        <w:drawing>
          <wp:inline distT="0" distB="0" distL="0" distR="0" wp14:anchorId="00C72D0F" wp14:editId="74185729">
            <wp:extent cx="1254403" cy="275160"/>
            <wp:effectExtent l="0" t="0" r="3175" b="0"/>
            <wp:docPr id="1827929896" name="Picture 1827929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272392" cy="279106"/>
                    </a:xfrm>
                    <a:prstGeom prst="rect">
                      <a:avLst/>
                    </a:prstGeom>
                  </pic:spPr>
                </pic:pic>
              </a:graphicData>
            </a:graphic>
          </wp:inline>
        </w:drawing>
      </w:r>
      <w:r w:rsidRPr="004B217A">
        <w:rPr>
          <w:sz w:val="28"/>
          <w:szCs w:val="28"/>
        </w:rPr>
        <w:t xml:space="preserve">  &gt;&gt; Hệ thống redirect người dùng đến màn thêm mới phiếu trình như sau:</w:t>
      </w:r>
    </w:p>
    <w:p w14:paraId="0E96DF5F" w14:textId="77777777" w:rsidR="005149DE" w:rsidRPr="004B217A" w:rsidRDefault="005149DE" w:rsidP="005149DE">
      <w:pPr>
        <w:rPr>
          <w:sz w:val="28"/>
          <w:szCs w:val="28"/>
        </w:rPr>
      </w:pPr>
      <w:r w:rsidRPr="004B217A">
        <w:rPr>
          <w:noProof/>
          <w:sz w:val="28"/>
          <w:szCs w:val="28"/>
        </w:rPr>
        <w:lastRenderedPageBreak/>
        <w:drawing>
          <wp:inline distT="0" distB="0" distL="0" distR="0" wp14:anchorId="64D4C15F" wp14:editId="510B3A18">
            <wp:extent cx="5699125" cy="2650490"/>
            <wp:effectExtent l="0" t="0" r="0" b="0"/>
            <wp:docPr id="1827929897" name="Picture 1827929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99125" cy="2650490"/>
                    </a:xfrm>
                    <a:prstGeom prst="rect">
                      <a:avLst/>
                    </a:prstGeom>
                  </pic:spPr>
                </pic:pic>
              </a:graphicData>
            </a:graphic>
          </wp:inline>
        </w:drawing>
      </w:r>
    </w:p>
    <w:p w14:paraId="4D03FFA6" w14:textId="77777777" w:rsidR="005149DE" w:rsidRPr="004B217A" w:rsidRDefault="005149DE" w:rsidP="00527772">
      <w:pPr>
        <w:pStyle w:val="Heading4"/>
        <w:rPr>
          <w:sz w:val="28"/>
          <w:szCs w:val="28"/>
        </w:rPr>
      </w:pPr>
      <w:bookmarkStart w:id="67" w:name="_Toc211446130"/>
      <w:r w:rsidRPr="004B217A">
        <w:rPr>
          <w:sz w:val="28"/>
          <w:szCs w:val="28"/>
        </w:rPr>
        <w:t>Lưu vào hồ sơ</w:t>
      </w:r>
      <w:bookmarkEnd w:id="67"/>
    </w:p>
    <w:p w14:paraId="2D736FBA" w14:textId="6AB2EDD6" w:rsidR="005149DE" w:rsidRPr="004B217A" w:rsidRDefault="005149DE" w:rsidP="005149DE">
      <w:pPr>
        <w:rPr>
          <w:sz w:val="28"/>
          <w:szCs w:val="28"/>
        </w:rPr>
      </w:pPr>
      <w:r w:rsidRPr="004B217A">
        <w:rPr>
          <w:sz w:val="28"/>
          <w:szCs w:val="28"/>
        </w:rPr>
        <w:t xml:space="preserve">Chức năng tương tự như </w:t>
      </w:r>
      <w:hyperlink w:anchor="_Lưu_văn_bản_3" w:history="1">
        <w:r w:rsidRPr="004B217A">
          <w:rPr>
            <w:rStyle w:val="Hyperlink"/>
            <w:sz w:val="28"/>
            <w:szCs w:val="28"/>
          </w:rPr>
          <w:t>chức năng 4.1.7</w:t>
        </w:r>
      </w:hyperlink>
    </w:p>
    <w:p w14:paraId="029E5110" w14:textId="4F7C7AD9" w:rsidR="00933752" w:rsidRPr="004B217A" w:rsidRDefault="00933752" w:rsidP="00527772">
      <w:pPr>
        <w:pStyle w:val="Heading4"/>
        <w:rPr>
          <w:sz w:val="28"/>
          <w:szCs w:val="28"/>
        </w:rPr>
      </w:pPr>
      <w:bookmarkStart w:id="68" w:name="_Toc211446131"/>
      <w:r w:rsidRPr="004B217A">
        <w:rPr>
          <w:sz w:val="28"/>
          <w:szCs w:val="28"/>
        </w:rPr>
        <w:t>Bổ sung thông tin văn bản</w:t>
      </w:r>
      <w:bookmarkEnd w:id="68"/>
    </w:p>
    <w:p w14:paraId="3CD81654" w14:textId="1BF0114A" w:rsidR="00933752" w:rsidRPr="004B217A" w:rsidRDefault="00933752" w:rsidP="00933752">
      <w:pPr>
        <w:rPr>
          <w:sz w:val="28"/>
          <w:szCs w:val="28"/>
        </w:rPr>
      </w:pPr>
      <w:r w:rsidRPr="004B217A">
        <w:rPr>
          <w:sz w:val="28"/>
          <w:szCs w:val="28"/>
        </w:rPr>
        <w:t>Chức năng này giúp người dùng bổ sung thêm các thông tin cho văn bản</w:t>
      </w:r>
    </w:p>
    <w:p w14:paraId="59B088F5" w14:textId="794B0181" w:rsidR="00933752" w:rsidRPr="004B217A" w:rsidRDefault="00933752" w:rsidP="00933752">
      <w:pPr>
        <w:rPr>
          <w:sz w:val="28"/>
          <w:szCs w:val="28"/>
        </w:rPr>
      </w:pPr>
      <w:r w:rsidRPr="004B217A">
        <w:rPr>
          <w:sz w:val="28"/>
          <w:szCs w:val="28"/>
          <w:u w:val="single"/>
        </w:rPr>
        <w:t>Bước 1</w:t>
      </w:r>
      <w:r w:rsidRPr="004B217A">
        <w:rPr>
          <w:sz w:val="28"/>
          <w:szCs w:val="28"/>
        </w:rPr>
        <w:t xml:space="preserve">: Người dùng nhấn vào nút </w:t>
      </w:r>
      <w:r w:rsidR="00513E73" w:rsidRPr="004B217A">
        <w:rPr>
          <w:noProof/>
          <w:sz w:val="28"/>
          <w:szCs w:val="28"/>
        </w:rPr>
        <w:drawing>
          <wp:inline distT="0" distB="0" distL="0" distR="0" wp14:anchorId="3641A8A5" wp14:editId="58559F85">
            <wp:extent cx="1440178" cy="282652"/>
            <wp:effectExtent l="0" t="0" r="8255" b="3175"/>
            <wp:docPr id="135888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89712" name=""/>
                    <pic:cNvPicPr/>
                  </pic:nvPicPr>
                  <pic:blipFill>
                    <a:blip r:embed="rId58"/>
                    <a:stretch>
                      <a:fillRect/>
                    </a:stretch>
                  </pic:blipFill>
                  <pic:spPr>
                    <a:xfrm>
                      <a:off x="0" y="0"/>
                      <a:ext cx="1447163" cy="284023"/>
                    </a:xfrm>
                    <a:prstGeom prst="rect">
                      <a:avLst/>
                    </a:prstGeom>
                  </pic:spPr>
                </pic:pic>
              </a:graphicData>
            </a:graphic>
          </wp:inline>
        </w:drawing>
      </w:r>
      <w:r w:rsidR="00513E73" w:rsidRPr="004B217A">
        <w:rPr>
          <w:sz w:val="28"/>
          <w:szCs w:val="28"/>
        </w:rPr>
        <w:t xml:space="preserve"> &gt;&gt; Hệ thống hiển thị pop-up bổ sung thông tin cho văn bản đã chọn</w:t>
      </w:r>
    </w:p>
    <w:p w14:paraId="1ECD73C0" w14:textId="58E8DEF0" w:rsidR="00513E73" w:rsidRPr="004B217A" w:rsidRDefault="00513E73" w:rsidP="00933752">
      <w:pPr>
        <w:rPr>
          <w:sz w:val="28"/>
          <w:szCs w:val="28"/>
        </w:rPr>
      </w:pPr>
      <w:r w:rsidRPr="004B217A">
        <w:rPr>
          <w:noProof/>
          <w:sz w:val="28"/>
          <w:szCs w:val="28"/>
        </w:rPr>
        <w:lastRenderedPageBreak/>
        <w:drawing>
          <wp:inline distT="0" distB="0" distL="0" distR="0" wp14:anchorId="78BD803D" wp14:editId="2F6817DF">
            <wp:extent cx="5699125" cy="4065270"/>
            <wp:effectExtent l="0" t="0" r="0" b="0"/>
            <wp:docPr id="172682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21051" name=""/>
                    <pic:cNvPicPr/>
                  </pic:nvPicPr>
                  <pic:blipFill>
                    <a:blip r:embed="rId59"/>
                    <a:stretch>
                      <a:fillRect/>
                    </a:stretch>
                  </pic:blipFill>
                  <pic:spPr>
                    <a:xfrm>
                      <a:off x="0" y="0"/>
                      <a:ext cx="5699125" cy="4065270"/>
                    </a:xfrm>
                    <a:prstGeom prst="rect">
                      <a:avLst/>
                    </a:prstGeom>
                  </pic:spPr>
                </pic:pic>
              </a:graphicData>
            </a:graphic>
          </wp:inline>
        </w:drawing>
      </w:r>
    </w:p>
    <w:p w14:paraId="1192F959" w14:textId="11E049E0" w:rsidR="00513E73" w:rsidRPr="004B217A" w:rsidRDefault="00513E73" w:rsidP="00933752">
      <w:pPr>
        <w:rPr>
          <w:sz w:val="28"/>
          <w:szCs w:val="28"/>
        </w:rPr>
      </w:pPr>
      <w:r w:rsidRPr="004B217A">
        <w:rPr>
          <w:sz w:val="28"/>
          <w:szCs w:val="28"/>
          <w:u w:val="single"/>
        </w:rPr>
        <w:t>Bước 2</w:t>
      </w:r>
      <w:r w:rsidRPr="004B217A">
        <w:rPr>
          <w:sz w:val="28"/>
          <w:szCs w:val="28"/>
        </w:rPr>
        <w:t>: Nhập các thông tin: nội dung bổ sung, thời gian áp dụng, lý do bổ sung &gt;&gt; Nhấn nút “Ghi lại”</w:t>
      </w:r>
      <w:r w:rsidR="00082229" w:rsidRPr="004B217A">
        <w:rPr>
          <w:sz w:val="28"/>
          <w:szCs w:val="28"/>
        </w:rPr>
        <w:t xml:space="preserve"> &gt;&gt; Hệ thống lưu lại thông tin bổ sung cho văn bản</w:t>
      </w:r>
    </w:p>
    <w:p w14:paraId="6F2980D4" w14:textId="578078AE" w:rsidR="00082229" w:rsidRPr="004B217A" w:rsidRDefault="00082229" w:rsidP="00933752">
      <w:pPr>
        <w:rPr>
          <w:sz w:val="28"/>
          <w:szCs w:val="28"/>
        </w:rPr>
      </w:pPr>
      <w:r w:rsidRPr="004B217A">
        <w:rPr>
          <w:sz w:val="28"/>
          <w:szCs w:val="28"/>
          <w:u w:val="single"/>
        </w:rPr>
        <w:t>Bước 3</w:t>
      </w:r>
      <w:r w:rsidRPr="004B217A">
        <w:rPr>
          <w:sz w:val="28"/>
          <w:szCs w:val="28"/>
        </w:rPr>
        <w:t>: Nhấn nút “Hủy bỏ” &gt;&gt; Hệ thống quay lại màn xem chi tiết văn bản</w:t>
      </w:r>
    </w:p>
    <w:p w14:paraId="4A0AC302" w14:textId="77777777" w:rsidR="003D5A8A" w:rsidRPr="004B217A" w:rsidRDefault="003D5A8A" w:rsidP="004B217A">
      <w:pPr>
        <w:pStyle w:val="Heading3"/>
      </w:pPr>
      <w:bookmarkStart w:id="69" w:name="_Lưu_văn_bản_3"/>
      <w:bookmarkStart w:id="70" w:name="_Toc211446132"/>
      <w:bookmarkEnd w:id="69"/>
      <w:r w:rsidRPr="004B217A">
        <w:t>Lưu văn bản vào hồ sơ</w:t>
      </w:r>
      <w:bookmarkEnd w:id="63"/>
      <w:bookmarkEnd w:id="70"/>
    </w:p>
    <w:p w14:paraId="19E7F4E0" w14:textId="77777777" w:rsidR="003D5A8A" w:rsidRPr="004B217A" w:rsidRDefault="003D5A8A" w:rsidP="00BC47A2">
      <w:pPr>
        <w:pStyle w:val="NormalIndent"/>
        <w:rPr>
          <w:sz w:val="28"/>
          <w:szCs w:val="28"/>
        </w:rPr>
      </w:pPr>
      <w:r w:rsidRPr="004B217A">
        <w:rPr>
          <w:sz w:val="28"/>
          <w:szCs w:val="28"/>
        </w:rPr>
        <w:t>Chức năng hỗ trợ người dùng lưu văn bản vào hồ sơ</w:t>
      </w:r>
    </w:p>
    <w:p w14:paraId="72AA0459" w14:textId="77777777" w:rsidR="003D5A8A" w:rsidRPr="004B217A" w:rsidRDefault="003D5A8A" w:rsidP="003D5A8A">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chờ xử lý</w:t>
      </w:r>
    </w:p>
    <w:p w14:paraId="7F75B567" w14:textId="77777777" w:rsidR="003D5A8A" w:rsidRPr="004B217A" w:rsidRDefault="003D5A8A" w:rsidP="003D5A8A">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nút như khoanh ở ảnh bên dưới</w:t>
      </w:r>
    </w:p>
    <w:p w14:paraId="61BD1FFC" w14:textId="30CE2E0A" w:rsidR="003D5A8A" w:rsidRPr="004B217A" w:rsidRDefault="007A2436" w:rsidP="00BC47A2">
      <w:pPr>
        <w:pStyle w:val="NormalIndent"/>
        <w:rPr>
          <w:sz w:val="28"/>
          <w:szCs w:val="28"/>
        </w:rPr>
      </w:pPr>
      <w:r w:rsidRPr="004B217A">
        <w:rPr>
          <w:noProof/>
          <w:sz w:val="28"/>
          <w:szCs w:val="28"/>
        </w:rPr>
        <w:lastRenderedPageBreak/>
        <w:drawing>
          <wp:inline distT="0" distB="0" distL="0" distR="0" wp14:anchorId="70C8FD43" wp14:editId="1EB5A3D3">
            <wp:extent cx="5699125" cy="2465070"/>
            <wp:effectExtent l="0" t="0" r="0" b="0"/>
            <wp:docPr id="4506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096" name=""/>
                    <pic:cNvPicPr/>
                  </pic:nvPicPr>
                  <pic:blipFill>
                    <a:blip r:embed="rId60"/>
                    <a:stretch>
                      <a:fillRect/>
                    </a:stretch>
                  </pic:blipFill>
                  <pic:spPr>
                    <a:xfrm>
                      <a:off x="0" y="0"/>
                      <a:ext cx="5699125" cy="2465070"/>
                    </a:xfrm>
                    <a:prstGeom prst="rect">
                      <a:avLst/>
                    </a:prstGeom>
                  </pic:spPr>
                </pic:pic>
              </a:graphicData>
            </a:graphic>
          </wp:inline>
        </w:drawing>
      </w:r>
    </w:p>
    <w:p w14:paraId="2F80F238" w14:textId="7559291B" w:rsidR="003D5A8A" w:rsidRPr="004B217A" w:rsidRDefault="003D5A8A" w:rsidP="003D5A8A">
      <w:pPr>
        <w:rPr>
          <w:rFonts w:cs="Times New Roman"/>
          <w:sz w:val="28"/>
          <w:szCs w:val="28"/>
        </w:rPr>
      </w:pPr>
      <w:r w:rsidRPr="004B217A">
        <w:rPr>
          <w:rFonts w:cs="Times New Roman"/>
          <w:sz w:val="28"/>
          <w:szCs w:val="28"/>
        </w:rPr>
        <w:t>Hệ thống hiển thị màn hình:</w:t>
      </w:r>
    </w:p>
    <w:p w14:paraId="46204F3F" w14:textId="1F2FF5E9" w:rsidR="008F1E37" w:rsidRPr="004B217A" w:rsidRDefault="007A2436" w:rsidP="008F1E37">
      <w:pPr>
        <w:rPr>
          <w:rFonts w:cs="Times New Roman"/>
          <w:sz w:val="28"/>
          <w:szCs w:val="28"/>
          <w:u w:val="single"/>
        </w:rPr>
      </w:pPr>
      <w:bookmarkStart w:id="71" w:name="_Hlk211168369"/>
      <w:r w:rsidRPr="004B217A">
        <w:rPr>
          <w:noProof/>
          <w:sz w:val="28"/>
          <w:szCs w:val="28"/>
        </w:rPr>
        <w:drawing>
          <wp:inline distT="0" distB="0" distL="0" distR="0" wp14:anchorId="0DF9AB43" wp14:editId="49112891">
            <wp:extent cx="5699125" cy="4438650"/>
            <wp:effectExtent l="0" t="0" r="0" b="0"/>
            <wp:docPr id="1310862413" name="Picture 131086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99125" cy="4438650"/>
                    </a:xfrm>
                    <a:prstGeom prst="rect">
                      <a:avLst/>
                    </a:prstGeom>
                  </pic:spPr>
                </pic:pic>
              </a:graphicData>
            </a:graphic>
          </wp:inline>
        </w:drawing>
      </w:r>
    </w:p>
    <w:p w14:paraId="76124030" w14:textId="77777777" w:rsidR="007A2436" w:rsidRPr="004B217A" w:rsidRDefault="007A2436" w:rsidP="007A2436">
      <w:pPr>
        <w:rPr>
          <w:rFonts w:cs="Times New Roman"/>
          <w:sz w:val="28"/>
          <w:szCs w:val="28"/>
        </w:rPr>
      </w:pPr>
      <w:r w:rsidRPr="004B217A">
        <w:rPr>
          <w:rFonts w:cs="Times New Roman"/>
          <w:sz w:val="28"/>
          <w:szCs w:val="28"/>
          <w:u w:val="single"/>
        </w:rPr>
        <w:t>Bước 3</w:t>
      </w:r>
      <w:r w:rsidRPr="004B217A">
        <w:rPr>
          <w:rFonts w:cs="Times New Roman"/>
          <w:sz w:val="28"/>
          <w:szCs w:val="28"/>
        </w:rPr>
        <w:t>: Người dùng chọn loại hồ sơ ở ô số 1 cần lưu và bấm nút số 2 để hoàn thành thao tác chọn hồ sơ hoặc chọn nút số 3 để quay về màn hình danh sách</w:t>
      </w:r>
    </w:p>
    <w:p w14:paraId="1B25634C" w14:textId="062A9565" w:rsidR="008F1E37" w:rsidRPr="004B217A" w:rsidRDefault="007A2436" w:rsidP="008F1E37">
      <w:pPr>
        <w:rPr>
          <w:rFonts w:cs="Times New Roman"/>
          <w:sz w:val="28"/>
          <w:szCs w:val="28"/>
        </w:rPr>
      </w:pPr>
      <w:r w:rsidRPr="004B217A">
        <w:rPr>
          <w:noProof/>
          <w:sz w:val="28"/>
          <w:szCs w:val="28"/>
        </w:rPr>
        <w:lastRenderedPageBreak/>
        <w:drawing>
          <wp:inline distT="0" distB="0" distL="0" distR="0" wp14:anchorId="2AB1FBAA" wp14:editId="09107689">
            <wp:extent cx="5410200" cy="4211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16423" cy="4216663"/>
                    </a:xfrm>
                    <a:prstGeom prst="rect">
                      <a:avLst/>
                    </a:prstGeom>
                  </pic:spPr>
                </pic:pic>
              </a:graphicData>
            </a:graphic>
          </wp:inline>
        </w:drawing>
      </w:r>
    </w:p>
    <w:p w14:paraId="045F2192" w14:textId="77777777" w:rsidR="008F1E37" w:rsidRPr="004B217A" w:rsidRDefault="008F1E37" w:rsidP="008F1E37">
      <w:pPr>
        <w:rPr>
          <w:rFonts w:cs="Times New Roman"/>
          <w:sz w:val="28"/>
          <w:szCs w:val="28"/>
        </w:rPr>
      </w:pPr>
      <w:r w:rsidRPr="004B217A">
        <w:rPr>
          <w:rFonts w:cs="Times New Roman"/>
          <w:b/>
          <w:sz w:val="28"/>
          <w:szCs w:val="28"/>
          <w:u w:val="single"/>
        </w:rPr>
        <w:t>Lưu ý</w:t>
      </w:r>
      <w:r w:rsidRPr="004B217A">
        <w:rPr>
          <w:rFonts w:cs="Times New Roman"/>
          <w:sz w:val="28"/>
          <w:szCs w:val="28"/>
        </w:rPr>
        <w:t xml:space="preserve">: Người dùng có thể nhập Tên hồ sơ/mã hồ sơ và bấm </w:t>
      </w:r>
      <w:r w:rsidRPr="004B217A">
        <w:rPr>
          <w:noProof/>
          <w:sz w:val="28"/>
          <w:szCs w:val="28"/>
        </w:rPr>
        <w:drawing>
          <wp:inline distT="0" distB="0" distL="0" distR="0" wp14:anchorId="68841B0B" wp14:editId="2F0E708E">
            <wp:extent cx="942857" cy="285714"/>
            <wp:effectExtent l="0" t="0" r="0" b="63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942857" cy="285714"/>
                    </a:xfrm>
                    <a:prstGeom prst="rect">
                      <a:avLst/>
                    </a:prstGeom>
                  </pic:spPr>
                </pic:pic>
              </a:graphicData>
            </a:graphic>
          </wp:inline>
        </w:drawing>
      </w:r>
      <w:r w:rsidRPr="004B217A">
        <w:rPr>
          <w:rFonts w:cs="Times New Roman"/>
          <w:sz w:val="28"/>
          <w:szCs w:val="28"/>
        </w:rPr>
        <w:t xml:space="preserve"> để tìm kiếm nhanh hồ sơ</w:t>
      </w:r>
      <w:bookmarkEnd w:id="71"/>
    </w:p>
    <w:p w14:paraId="7389D489" w14:textId="77777777" w:rsidR="003D5A8A" w:rsidRPr="004B217A" w:rsidRDefault="003D5A8A" w:rsidP="004B217A">
      <w:pPr>
        <w:pStyle w:val="Heading3"/>
      </w:pPr>
      <w:bookmarkStart w:id="72" w:name="_Toc200716242"/>
      <w:bookmarkStart w:id="73" w:name="_Toc211446133"/>
      <w:r w:rsidRPr="004B217A">
        <w:t>Xuất báo cáo</w:t>
      </w:r>
      <w:bookmarkEnd w:id="72"/>
      <w:bookmarkEnd w:id="73"/>
    </w:p>
    <w:p w14:paraId="09AB84EF" w14:textId="77777777" w:rsidR="003D5A8A" w:rsidRPr="004B217A" w:rsidRDefault="003D5A8A" w:rsidP="003D5A8A">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chờ xử lý</w:t>
      </w:r>
    </w:p>
    <w:p w14:paraId="14176D5D" w14:textId="77777777" w:rsidR="003D5A8A" w:rsidRPr="004B217A" w:rsidRDefault="003D5A8A" w:rsidP="003D5A8A">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nút như khoanh ở ảnh bên dưới</w:t>
      </w:r>
    </w:p>
    <w:p w14:paraId="61CB4686" w14:textId="4B47D5E0" w:rsidR="003D5A8A" w:rsidRPr="004B217A" w:rsidRDefault="00F12311" w:rsidP="00BC47A2">
      <w:pPr>
        <w:pStyle w:val="NormalIndent"/>
        <w:rPr>
          <w:sz w:val="28"/>
          <w:szCs w:val="28"/>
        </w:rPr>
      </w:pPr>
      <w:r w:rsidRPr="004B217A">
        <w:rPr>
          <w:noProof/>
          <w:sz w:val="28"/>
          <w:szCs w:val="28"/>
        </w:rPr>
        <w:drawing>
          <wp:inline distT="0" distB="0" distL="0" distR="0" wp14:anchorId="1DE4D821" wp14:editId="2E1CA26B">
            <wp:extent cx="5699125" cy="2465070"/>
            <wp:effectExtent l="0" t="0" r="0" b="0"/>
            <wp:docPr id="73130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1468" name=""/>
                    <pic:cNvPicPr/>
                  </pic:nvPicPr>
                  <pic:blipFill>
                    <a:blip r:embed="rId64"/>
                    <a:stretch>
                      <a:fillRect/>
                    </a:stretch>
                  </pic:blipFill>
                  <pic:spPr>
                    <a:xfrm>
                      <a:off x="0" y="0"/>
                      <a:ext cx="5699125" cy="2465070"/>
                    </a:xfrm>
                    <a:prstGeom prst="rect">
                      <a:avLst/>
                    </a:prstGeom>
                  </pic:spPr>
                </pic:pic>
              </a:graphicData>
            </a:graphic>
          </wp:inline>
        </w:drawing>
      </w:r>
    </w:p>
    <w:p w14:paraId="4E5D764B" w14:textId="77777777" w:rsidR="003D5A8A" w:rsidRPr="004B217A" w:rsidRDefault="003D5A8A" w:rsidP="00BC47A2">
      <w:pPr>
        <w:pStyle w:val="NormalIndent"/>
        <w:rPr>
          <w:sz w:val="28"/>
          <w:szCs w:val="28"/>
        </w:rPr>
      </w:pPr>
      <w:r w:rsidRPr="004B217A">
        <w:rPr>
          <w:sz w:val="28"/>
          <w:szCs w:val="28"/>
        </w:rPr>
        <w:lastRenderedPageBreak/>
        <w:t>Dữ liệu được xuất về máy tính cá nhân người dùng</w:t>
      </w:r>
    </w:p>
    <w:p w14:paraId="728FFF7F" w14:textId="77777777" w:rsidR="003D5A8A" w:rsidRPr="004B217A" w:rsidRDefault="003D5A8A" w:rsidP="004B217A">
      <w:pPr>
        <w:pStyle w:val="Heading3"/>
      </w:pPr>
      <w:bookmarkStart w:id="74" w:name="_Toc200716243"/>
      <w:bookmarkStart w:id="75" w:name="_Toc211446134"/>
      <w:r w:rsidRPr="004B217A">
        <w:t>Đọc và xem tài liệu</w:t>
      </w:r>
      <w:bookmarkEnd w:id="74"/>
      <w:bookmarkEnd w:id="75"/>
    </w:p>
    <w:p w14:paraId="1949ACB1" w14:textId="77777777" w:rsidR="003D5A8A" w:rsidRPr="004B217A" w:rsidRDefault="003D5A8A" w:rsidP="003D5A8A">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chờ xử lý</w:t>
      </w:r>
    </w:p>
    <w:p w14:paraId="3A72B806" w14:textId="77777777" w:rsidR="003D5A8A" w:rsidRPr="004B217A" w:rsidRDefault="003D5A8A" w:rsidP="003D5A8A">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nút như khoanh ở ảnh bên dưới</w:t>
      </w:r>
    </w:p>
    <w:p w14:paraId="5E0AA115" w14:textId="74DE9F90" w:rsidR="003D5A8A" w:rsidRPr="004B217A" w:rsidRDefault="00F12311" w:rsidP="00BC47A2">
      <w:pPr>
        <w:pStyle w:val="NormalIndent"/>
        <w:rPr>
          <w:sz w:val="28"/>
          <w:szCs w:val="28"/>
        </w:rPr>
      </w:pPr>
      <w:r w:rsidRPr="004B217A">
        <w:rPr>
          <w:noProof/>
          <w:sz w:val="28"/>
          <w:szCs w:val="28"/>
        </w:rPr>
        <w:drawing>
          <wp:inline distT="0" distB="0" distL="0" distR="0" wp14:anchorId="1B9C42D6" wp14:editId="567AE8C5">
            <wp:extent cx="5699125" cy="2465070"/>
            <wp:effectExtent l="0" t="0" r="0" b="0"/>
            <wp:docPr id="112016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66024" name=""/>
                    <pic:cNvPicPr/>
                  </pic:nvPicPr>
                  <pic:blipFill>
                    <a:blip r:embed="rId65"/>
                    <a:stretch>
                      <a:fillRect/>
                    </a:stretch>
                  </pic:blipFill>
                  <pic:spPr>
                    <a:xfrm>
                      <a:off x="0" y="0"/>
                      <a:ext cx="5699125" cy="2465070"/>
                    </a:xfrm>
                    <a:prstGeom prst="rect">
                      <a:avLst/>
                    </a:prstGeom>
                  </pic:spPr>
                </pic:pic>
              </a:graphicData>
            </a:graphic>
          </wp:inline>
        </w:drawing>
      </w:r>
    </w:p>
    <w:p w14:paraId="58D299D7" w14:textId="77777777" w:rsidR="003D5A8A" w:rsidRPr="004B217A" w:rsidRDefault="003D5A8A" w:rsidP="00BC47A2">
      <w:pPr>
        <w:pStyle w:val="NormalIndent"/>
        <w:rPr>
          <w:sz w:val="28"/>
          <w:szCs w:val="28"/>
        </w:rPr>
      </w:pPr>
      <w:r w:rsidRPr="004B217A">
        <w:rPr>
          <w:sz w:val="28"/>
          <w:szCs w:val="28"/>
        </w:rPr>
        <w:t>Màn hình hiển thị:</w:t>
      </w:r>
    </w:p>
    <w:p w14:paraId="6F804313" w14:textId="2F631089" w:rsidR="000764C5" w:rsidRPr="004B217A" w:rsidRDefault="00726F4C" w:rsidP="00BC47A2">
      <w:pPr>
        <w:pStyle w:val="NormalIndent"/>
        <w:rPr>
          <w:sz w:val="28"/>
          <w:szCs w:val="28"/>
        </w:rPr>
      </w:pPr>
      <w:bookmarkStart w:id="76" w:name="_Hlk205642427"/>
      <w:r w:rsidRPr="004B217A">
        <w:rPr>
          <w:noProof/>
          <w:sz w:val="28"/>
          <w:szCs w:val="28"/>
        </w:rPr>
        <w:drawing>
          <wp:inline distT="0" distB="0" distL="0" distR="0" wp14:anchorId="305B456E" wp14:editId="3713DF6D">
            <wp:extent cx="5699125" cy="3479800"/>
            <wp:effectExtent l="0" t="0" r="0" b="6350"/>
            <wp:docPr id="1532892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99125" cy="3479800"/>
                    </a:xfrm>
                    <a:prstGeom prst="rect">
                      <a:avLst/>
                    </a:prstGeom>
                    <a:noFill/>
                    <a:ln>
                      <a:noFill/>
                    </a:ln>
                  </pic:spPr>
                </pic:pic>
              </a:graphicData>
            </a:graphic>
          </wp:inline>
        </w:drawing>
      </w:r>
    </w:p>
    <w:p w14:paraId="269A26AA" w14:textId="55798FB9" w:rsidR="000764C5" w:rsidRPr="004B217A" w:rsidRDefault="000764C5" w:rsidP="00BC47A2">
      <w:pPr>
        <w:pStyle w:val="NormalIndent"/>
        <w:rPr>
          <w:sz w:val="28"/>
          <w:szCs w:val="28"/>
        </w:rPr>
      </w:pPr>
      <w:r w:rsidRPr="004B217A">
        <w:rPr>
          <w:color w:val="auto"/>
          <w:sz w:val="28"/>
          <w:szCs w:val="28"/>
          <w:u w:val="single"/>
          <w:lang w:eastAsia="en-US"/>
        </w:rPr>
        <w:t>Bước 5</w:t>
      </w:r>
      <w:r w:rsidRPr="004B217A">
        <w:rPr>
          <w:sz w:val="28"/>
          <w:szCs w:val="28"/>
        </w:rPr>
        <w:t xml:space="preserve">: Người dùng chọn ô số </w:t>
      </w:r>
      <w:r w:rsidR="00D5593E" w:rsidRPr="004B217A">
        <w:rPr>
          <w:sz w:val="28"/>
          <w:szCs w:val="28"/>
        </w:rPr>
        <w:t>1</w:t>
      </w:r>
      <w:r w:rsidRPr="004B217A">
        <w:rPr>
          <w:sz w:val="28"/>
          <w:szCs w:val="28"/>
        </w:rPr>
        <w:t xml:space="preserve"> ở ảnh trên để thực hiện chuyển xử lý văn bản (</w:t>
      </w:r>
      <w:r w:rsidRPr="004B217A">
        <w:rPr>
          <w:i/>
          <w:sz w:val="28"/>
          <w:szCs w:val="28"/>
        </w:rPr>
        <w:t xml:space="preserve">xem mô tả chi tiết thao tác như mục </w:t>
      </w:r>
      <w:hyperlink w:anchor="_Chuyển_văn_bản" w:history="1">
        <w:r w:rsidRPr="004B217A">
          <w:rPr>
            <w:rStyle w:val="Hyperlink"/>
            <w:rFonts w:cs="Times New Roman"/>
            <w:i/>
            <w:sz w:val="28"/>
            <w:szCs w:val="28"/>
          </w:rPr>
          <w:t>Chuyển văn bản</w:t>
        </w:r>
      </w:hyperlink>
      <w:r w:rsidRPr="004B217A">
        <w:rPr>
          <w:sz w:val="28"/>
          <w:szCs w:val="28"/>
        </w:rPr>
        <w:t>)</w:t>
      </w:r>
    </w:p>
    <w:p w14:paraId="02CA1DDB" w14:textId="0CC19398" w:rsidR="000764C5" w:rsidRPr="004B217A" w:rsidRDefault="000764C5" w:rsidP="00BC47A2">
      <w:pPr>
        <w:pStyle w:val="NormalIndent"/>
        <w:rPr>
          <w:sz w:val="28"/>
          <w:szCs w:val="28"/>
        </w:rPr>
      </w:pPr>
      <w:r w:rsidRPr="004B217A">
        <w:rPr>
          <w:color w:val="auto"/>
          <w:sz w:val="28"/>
          <w:szCs w:val="28"/>
          <w:u w:val="single"/>
          <w:lang w:eastAsia="en-US"/>
        </w:rPr>
        <w:lastRenderedPageBreak/>
        <w:t>Bước 6</w:t>
      </w:r>
      <w:r w:rsidRPr="004B217A">
        <w:rPr>
          <w:sz w:val="28"/>
          <w:szCs w:val="28"/>
        </w:rPr>
        <w:t xml:space="preserve">: Người dùng chọn ô số </w:t>
      </w:r>
      <w:r w:rsidR="00D5593E" w:rsidRPr="004B217A">
        <w:rPr>
          <w:sz w:val="28"/>
          <w:szCs w:val="28"/>
        </w:rPr>
        <w:t>2</w:t>
      </w:r>
      <w:r w:rsidRPr="004B217A">
        <w:rPr>
          <w:sz w:val="28"/>
          <w:szCs w:val="28"/>
        </w:rPr>
        <w:t xml:space="preserve"> ở ảnh bước 4 để xem Ý kiến chuyển, hiển thị màn hình như bên dưới</w:t>
      </w:r>
    </w:p>
    <w:p w14:paraId="1EE802B9" w14:textId="77777777" w:rsidR="000764C5" w:rsidRPr="004B217A" w:rsidRDefault="000764C5" w:rsidP="00BC47A2">
      <w:pPr>
        <w:pStyle w:val="NormalIndent"/>
        <w:rPr>
          <w:sz w:val="28"/>
          <w:szCs w:val="28"/>
        </w:rPr>
      </w:pPr>
      <w:r w:rsidRPr="004B217A">
        <w:rPr>
          <w:noProof/>
          <w:sz w:val="28"/>
          <w:szCs w:val="28"/>
        </w:rPr>
        <w:drawing>
          <wp:inline distT="0" distB="0" distL="0" distR="0" wp14:anchorId="0131581D" wp14:editId="5D0DF3E6">
            <wp:extent cx="5699125" cy="2824480"/>
            <wp:effectExtent l="0" t="0" r="0" b="0"/>
            <wp:docPr id="1617812526" name="Picture 161781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99125" cy="2824480"/>
                    </a:xfrm>
                    <a:prstGeom prst="rect">
                      <a:avLst/>
                    </a:prstGeom>
                  </pic:spPr>
                </pic:pic>
              </a:graphicData>
            </a:graphic>
          </wp:inline>
        </w:drawing>
      </w:r>
    </w:p>
    <w:p w14:paraId="45BD3479" w14:textId="77777777" w:rsidR="000764C5" w:rsidRPr="004B217A" w:rsidRDefault="000764C5" w:rsidP="00BC47A2">
      <w:pPr>
        <w:pStyle w:val="NormalIndent"/>
        <w:rPr>
          <w:sz w:val="28"/>
          <w:szCs w:val="28"/>
        </w:rPr>
      </w:pPr>
      <w:r w:rsidRPr="004B217A">
        <w:rPr>
          <w:color w:val="auto"/>
          <w:sz w:val="28"/>
          <w:szCs w:val="28"/>
          <w:u w:val="single"/>
          <w:lang w:eastAsia="en-US"/>
        </w:rPr>
        <w:t>Bước 7</w:t>
      </w:r>
      <w:r w:rsidRPr="004B217A">
        <w:rPr>
          <w:sz w:val="28"/>
          <w:szCs w:val="28"/>
        </w:rPr>
        <w:t>: Chọn Đóng để quay về màn hình xem văn bản</w:t>
      </w:r>
    </w:p>
    <w:p w14:paraId="0692D875" w14:textId="31D0E989" w:rsidR="000764C5" w:rsidRPr="004B217A" w:rsidRDefault="000764C5" w:rsidP="00BC47A2">
      <w:pPr>
        <w:pStyle w:val="NormalIndent"/>
        <w:rPr>
          <w:sz w:val="28"/>
          <w:szCs w:val="28"/>
        </w:rPr>
      </w:pPr>
      <w:r w:rsidRPr="004B217A">
        <w:rPr>
          <w:color w:val="auto"/>
          <w:sz w:val="28"/>
          <w:szCs w:val="28"/>
          <w:u w:val="single"/>
          <w:lang w:eastAsia="en-US"/>
        </w:rPr>
        <w:t>Bước 8</w:t>
      </w:r>
      <w:r w:rsidRPr="004B217A">
        <w:rPr>
          <w:sz w:val="28"/>
          <w:szCs w:val="28"/>
        </w:rPr>
        <w:t xml:space="preserve">: Chọn tắt như số </w:t>
      </w:r>
      <w:r w:rsidR="00726F4C" w:rsidRPr="004B217A">
        <w:rPr>
          <w:sz w:val="28"/>
          <w:szCs w:val="28"/>
        </w:rPr>
        <w:t>4</w:t>
      </w:r>
      <w:r w:rsidRPr="004B217A">
        <w:rPr>
          <w:sz w:val="28"/>
          <w:szCs w:val="28"/>
        </w:rPr>
        <w:t xml:space="preserve"> của hình dưới đây để quay về màn hình danh sách văn bản</w:t>
      </w:r>
    </w:p>
    <w:p w14:paraId="4A86B374" w14:textId="28EE8782" w:rsidR="000764C5" w:rsidRPr="004B217A" w:rsidRDefault="000764C5" w:rsidP="00BC47A2">
      <w:pPr>
        <w:pStyle w:val="NormalIndent"/>
        <w:rPr>
          <w:sz w:val="28"/>
          <w:szCs w:val="28"/>
        </w:rPr>
      </w:pPr>
      <w:r w:rsidRPr="004B217A">
        <w:rPr>
          <w:color w:val="auto"/>
          <w:sz w:val="28"/>
          <w:szCs w:val="28"/>
          <w:u w:val="single"/>
          <w:lang w:eastAsia="en-US"/>
        </w:rPr>
        <w:t>Bước 9</w:t>
      </w:r>
      <w:r w:rsidRPr="004B217A">
        <w:rPr>
          <w:sz w:val="28"/>
          <w:szCs w:val="28"/>
        </w:rPr>
        <w:t xml:space="preserve">: Chọn thứ tự thứ 3 của hình </w:t>
      </w:r>
      <w:r w:rsidR="00D5593E" w:rsidRPr="004B217A">
        <w:rPr>
          <w:sz w:val="28"/>
          <w:szCs w:val="28"/>
        </w:rPr>
        <w:t>để xem tóm tắt file</w:t>
      </w:r>
    </w:p>
    <w:p w14:paraId="2C9F56C3" w14:textId="787F5291" w:rsidR="000764C5" w:rsidRPr="004B217A" w:rsidRDefault="00726F4C" w:rsidP="00BC47A2">
      <w:pPr>
        <w:pStyle w:val="NormalIndent"/>
        <w:rPr>
          <w:sz w:val="28"/>
          <w:szCs w:val="28"/>
        </w:rPr>
      </w:pPr>
      <w:r w:rsidRPr="004B217A">
        <w:rPr>
          <w:noProof/>
          <w:sz w:val="28"/>
          <w:szCs w:val="28"/>
        </w:rPr>
        <w:drawing>
          <wp:inline distT="0" distB="0" distL="0" distR="0" wp14:anchorId="478F8062" wp14:editId="556694B4">
            <wp:extent cx="5699125" cy="2668905"/>
            <wp:effectExtent l="0" t="0" r="0" b="0"/>
            <wp:docPr id="1617812532" name="Picture 161781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99125" cy="2668905"/>
                    </a:xfrm>
                    <a:prstGeom prst="rect">
                      <a:avLst/>
                    </a:prstGeom>
                  </pic:spPr>
                </pic:pic>
              </a:graphicData>
            </a:graphic>
          </wp:inline>
        </w:drawing>
      </w:r>
    </w:p>
    <w:p w14:paraId="6652DE4D" w14:textId="0EA3328B" w:rsidR="00392240" w:rsidRPr="004B217A" w:rsidRDefault="00392240" w:rsidP="00BC47A2">
      <w:pPr>
        <w:pStyle w:val="NormalIndent"/>
        <w:rPr>
          <w:sz w:val="28"/>
          <w:szCs w:val="28"/>
        </w:rPr>
      </w:pPr>
      <w:r w:rsidRPr="004B217A">
        <w:rPr>
          <w:color w:val="auto"/>
          <w:sz w:val="28"/>
          <w:szCs w:val="28"/>
          <w:u w:val="single"/>
          <w:lang w:eastAsia="en-US"/>
        </w:rPr>
        <w:t>Bước 10</w:t>
      </w:r>
      <w:r w:rsidRPr="004B217A">
        <w:rPr>
          <w:sz w:val="28"/>
          <w:szCs w:val="28"/>
        </w:rPr>
        <w:t>: Chọn khoanh của hình dưới đây để tạo comment văn bản theo thứ tự hiển thị các bước 1,2</w:t>
      </w:r>
    </w:p>
    <w:p w14:paraId="142729F5" w14:textId="00C2C728" w:rsidR="00392240" w:rsidRPr="004B217A" w:rsidRDefault="00392240" w:rsidP="00BC47A2">
      <w:pPr>
        <w:pStyle w:val="NormalIndent"/>
        <w:rPr>
          <w:sz w:val="28"/>
          <w:szCs w:val="28"/>
        </w:rPr>
      </w:pPr>
      <w:r w:rsidRPr="004B217A">
        <w:rPr>
          <w:noProof/>
          <w:sz w:val="28"/>
          <w:szCs w:val="28"/>
        </w:rPr>
        <w:lastRenderedPageBreak/>
        <w:drawing>
          <wp:inline distT="0" distB="0" distL="0" distR="0" wp14:anchorId="4B5EF91C" wp14:editId="026F1633">
            <wp:extent cx="5699125" cy="3429635"/>
            <wp:effectExtent l="0" t="0" r="0" b="0"/>
            <wp:docPr id="104868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80395" name=""/>
                    <pic:cNvPicPr/>
                  </pic:nvPicPr>
                  <pic:blipFill>
                    <a:blip r:embed="rId69"/>
                    <a:stretch>
                      <a:fillRect/>
                    </a:stretch>
                  </pic:blipFill>
                  <pic:spPr>
                    <a:xfrm>
                      <a:off x="0" y="0"/>
                      <a:ext cx="5699125" cy="3429635"/>
                    </a:xfrm>
                    <a:prstGeom prst="rect">
                      <a:avLst/>
                    </a:prstGeom>
                  </pic:spPr>
                </pic:pic>
              </a:graphicData>
            </a:graphic>
          </wp:inline>
        </w:drawing>
      </w:r>
    </w:p>
    <w:p w14:paraId="17A798DB" w14:textId="7AB360A4" w:rsidR="00726F4C" w:rsidRPr="004B217A" w:rsidRDefault="00392240" w:rsidP="00BC47A2">
      <w:pPr>
        <w:pStyle w:val="NormalIndent"/>
        <w:rPr>
          <w:sz w:val="28"/>
          <w:szCs w:val="28"/>
        </w:rPr>
      </w:pPr>
      <w:r w:rsidRPr="004B217A">
        <w:rPr>
          <w:sz w:val="28"/>
          <w:szCs w:val="28"/>
          <w:u w:val="single"/>
        </w:rPr>
        <w:t>Lưu ý</w:t>
      </w:r>
      <w:r w:rsidRPr="004B217A">
        <w:rPr>
          <w:sz w:val="28"/>
          <w:szCs w:val="28"/>
        </w:rPr>
        <w:t>: Khi chuyển lưu và chuyển văn bản thì người nhận được mở văn bản đính kèm cũng sẽ đọc được các comment này</w:t>
      </w:r>
    </w:p>
    <w:p w14:paraId="4428B617" w14:textId="43970878" w:rsidR="00FA070C" w:rsidRPr="004B217A" w:rsidRDefault="00FA070C" w:rsidP="004B217A">
      <w:pPr>
        <w:pStyle w:val="Heading3"/>
      </w:pPr>
      <w:bookmarkStart w:id="77" w:name="_Toc211446135"/>
      <w:r w:rsidRPr="004B217A">
        <w:t>Hoàn thành văn bản hàng loạt</w:t>
      </w:r>
      <w:bookmarkEnd w:id="77"/>
    </w:p>
    <w:p w14:paraId="47DD0C75" w14:textId="77777777" w:rsidR="00D059E8" w:rsidRPr="004B217A" w:rsidRDefault="00D059E8" w:rsidP="00D059E8">
      <w:pPr>
        <w:rPr>
          <w:rFonts w:cs="Times New Roman"/>
          <w:color w:val="000000"/>
          <w:sz w:val="28"/>
          <w:szCs w:val="28"/>
        </w:rPr>
      </w:pPr>
      <w:bookmarkStart w:id="78" w:name="_Văn_bản_Đã"/>
      <w:bookmarkEnd w:id="5"/>
      <w:bookmarkEnd w:id="76"/>
      <w:bookmarkEnd w:id="78"/>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chờ xử lý</w:t>
      </w:r>
    </w:p>
    <w:p w14:paraId="0633C17E" w14:textId="77777777" w:rsidR="00D059E8" w:rsidRPr="004B217A" w:rsidRDefault="00D059E8" w:rsidP="00D059E8">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tích chọn (nhiều hoặc tất cả) vào các ô như khoanh ở ảnh bên dưới</w:t>
      </w:r>
    </w:p>
    <w:p w14:paraId="0A92C236" w14:textId="7D758AD6" w:rsidR="00D059E8" w:rsidRPr="004B217A" w:rsidRDefault="00A24DA5" w:rsidP="00D059E8">
      <w:pPr>
        <w:rPr>
          <w:rFonts w:cs="Times New Roman"/>
          <w:sz w:val="28"/>
          <w:szCs w:val="28"/>
        </w:rPr>
      </w:pPr>
      <w:r w:rsidRPr="004B217A">
        <w:rPr>
          <w:noProof/>
          <w:sz w:val="28"/>
          <w:szCs w:val="28"/>
        </w:rPr>
        <w:drawing>
          <wp:inline distT="0" distB="0" distL="0" distR="0" wp14:anchorId="215C3E23" wp14:editId="0578EF98">
            <wp:extent cx="5699125" cy="2484120"/>
            <wp:effectExtent l="0" t="0" r="0" b="0"/>
            <wp:docPr id="83481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19021" name=""/>
                    <pic:cNvPicPr/>
                  </pic:nvPicPr>
                  <pic:blipFill>
                    <a:blip r:embed="rId70"/>
                    <a:stretch>
                      <a:fillRect/>
                    </a:stretch>
                  </pic:blipFill>
                  <pic:spPr>
                    <a:xfrm>
                      <a:off x="0" y="0"/>
                      <a:ext cx="5699125" cy="2484120"/>
                    </a:xfrm>
                    <a:prstGeom prst="rect">
                      <a:avLst/>
                    </a:prstGeom>
                  </pic:spPr>
                </pic:pic>
              </a:graphicData>
            </a:graphic>
          </wp:inline>
        </w:drawing>
      </w:r>
    </w:p>
    <w:p w14:paraId="3B315760" w14:textId="77777777" w:rsidR="00D059E8" w:rsidRPr="004B217A" w:rsidRDefault="00D059E8" w:rsidP="00D059E8">
      <w:pPr>
        <w:rPr>
          <w:rFonts w:cs="Times New Roman"/>
          <w:sz w:val="28"/>
          <w:szCs w:val="28"/>
        </w:rPr>
      </w:pPr>
      <w:r w:rsidRPr="004B217A">
        <w:rPr>
          <w:rFonts w:cs="Times New Roman"/>
          <w:sz w:val="28"/>
          <w:szCs w:val="28"/>
          <w:u w:val="single"/>
        </w:rPr>
        <w:t>Bước 3</w:t>
      </w:r>
      <w:r w:rsidRPr="004B217A">
        <w:rPr>
          <w:rFonts w:cs="Times New Roman"/>
          <w:sz w:val="28"/>
          <w:szCs w:val="28"/>
        </w:rPr>
        <w:t xml:space="preserve">: Chọn nút </w:t>
      </w:r>
      <w:r w:rsidRPr="004B217A">
        <w:rPr>
          <w:noProof/>
          <w:sz w:val="28"/>
          <w:szCs w:val="28"/>
        </w:rPr>
        <w:drawing>
          <wp:inline distT="0" distB="0" distL="0" distR="0" wp14:anchorId="56C4BB49" wp14:editId="5451BD7B">
            <wp:extent cx="1160777" cy="294170"/>
            <wp:effectExtent l="0" t="0" r="1905" b="0"/>
            <wp:docPr id="189620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05744" name=""/>
                    <pic:cNvPicPr/>
                  </pic:nvPicPr>
                  <pic:blipFill>
                    <a:blip r:embed="rId71"/>
                    <a:stretch>
                      <a:fillRect/>
                    </a:stretch>
                  </pic:blipFill>
                  <pic:spPr>
                    <a:xfrm>
                      <a:off x="0" y="0"/>
                      <a:ext cx="1160777" cy="294170"/>
                    </a:xfrm>
                    <a:prstGeom prst="rect">
                      <a:avLst/>
                    </a:prstGeom>
                  </pic:spPr>
                </pic:pic>
              </a:graphicData>
            </a:graphic>
          </wp:inline>
        </w:drawing>
      </w:r>
      <w:r w:rsidRPr="004B217A">
        <w:rPr>
          <w:rFonts w:cs="Times New Roman"/>
          <w:sz w:val="28"/>
          <w:szCs w:val="28"/>
        </w:rPr>
        <w:t xml:space="preserve"> sẽ hiển thị màn hình thông báo gồm các trường hợp sau:</w:t>
      </w:r>
    </w:p>
    <w:p w14:paraId="6EF1DBD5" w14:textId="77777777" w:rsidR="00D059E8" w:rsidRPr="004B217A" w:rsidRDefault="00D059E8" w:rsidP="00D059E8">
      <w:pPr>
        <w:pStyle w:val="ListParagraph"/>
        <w:numPr>
          <w:ilvl w:val="0"/>
          <w:numId w:val="6"/>
        </w:numPr>
        <w:rPr>
          <w:rFonts w:ascii="Times New Roman" w:hAnsi="Times New Roman"/>
          <w:sz w:val="28"/>
          <w:szCs w:val="28"/>
        </w:rPr>
      </w:pPr>
      <w:r w:rsidRPr="004B217A">
        <w:rPr>
          <w:rFonts w:ascii="Times New Roman" w:hAnsi="Times New Roman"/>
          <w:sz w:val="28"/>
          <w:szCs w:val="28"/>
        </w:rPr>
        <w:lastRenderedPageBreak/>
        <w:t>Nếu danh sách gồm các văn bản yêu cầu trả lời và văn bản không yêu cầu trả lời thì hệ thống chỉ hoàn thành đối với các văn bản không yêu cầu trả lời còn văn bản yêu cầu trả lời phải thực hiện hoàn thành riêng từng bản ghi.</w:t>
      </w:r>
    </w:p>
    <w:p w14:paraId="4F8B720A" w14:textId="77777777" w:rsidR="00D059E8" w:rsidRPr="004B217A" w:rsidRDefault="00D059E8" w:rsidP="00D059E8">
      <w:pPr>
        <w:pStyle w:val="ListParagraph"/>
        <w:numPr>
          <w:ilvl w:val="0"/>
          <w:numId w:val="6"/>
        </w:numPr>
        <w:rPr>
          <w:rFonts w:ascii="Times New Roman" w:hAnsi="Times New Roman"/>
          <w:sz w:val="28"/>
          <w:szCs w:val="28"/>
        </w:rPr>
      </w:pPr>
      <w:r w:rsidRPr="004B217A">
        <w:rPr>
          <w:rFonts w:ascii="Times New Roman" w:hAnsi="Times New Roman"/>
          <w:sz w:val="28"/>
          <w:szCs w:val="28"/>
        </w:rPr>
        <w:t xml:space="preserve">Nếu danh sách chỉ gồm các văn bản không yêu cầu trả lời thì hệ thống thực hiện hoàn thành hàng loạt </w:t>
      </w:r>
    </w:p>
    <w:p w14:paraId="03AB2F40" w14:textId="77777777" w:rsidR="00A24DA5" w:rsidRPr="004B217A" w:rsidRDefault="00A24DA5" w:rsidP="004B217A">
      <w:pPr>
        <w:pStyle w:val="Heading3"/>
      </w:pPr>
      <w:bookmarkStart w:id="79" w:name="_Toc211446136"/>
      <w:r w:rsidRPr="004B217A">
        <w:lastRenderedPageBreak/>
        <w:t>Chuyển văn bản hàng loạt</w:t>
      </w:r>
      <w:bookmarkEnd w:id="79"/>
    </w:p>
    <w:p w14:paraId="594050B0" w14:textId="77777777" w:rsidR="00A24DA5" w:rsidRPr="004B217A" w:rsidRDefault="00A24DA5" w:rsidP="00A24DA5">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chờ xử lý</w:t>
      </w:r>
    </w:p>
    <w:p w14:paraId="136450BF" w14:textId="77777777" w:rsidR="00A24DA5" w:rsidRPr="004B217A" w:rsidRDefault="00A24DA5" w:rsidP="00A24DA5">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tích chọn (nhiều hoặc tất cả) vào các ô như khoanh ở ảnh bên dưới</w:t>
      </w:r>
    </w:p>
    <w:p w14:paraId="0A7A7CF1" w14:textId="486E6168" w:rsidR="00A24DA5" w:rsidRPr="004B217A" w:rsidRDefault="00AE159E" w:rsidP="00A24DA5">
      <w:pPr>
        <w:rPr>
          <w:rFonts w:cs="Times New Roman"/>
          <w:sz w:val="28"/>
          <w:szCs w:val="28"/>
        </w:rPr>
      </w:pPr>
      <w:r w:rsidRPr="004B217A">
        <w:rPr>
          <w:noProof/>
          <w:sz w:val="28"/>
          <w:szCs w:val="28"/>
        </w:rPr>
        <w:drawing>
          <wp:inline distT="0" distB="0" distL="0" distR="0" wp14:anchorId="4D9B9EFC" wp14:editId="61D5544F">
            <wp:extent cx="5699125" cy="2484120"/>
            <wp:effectExtent l="0" t="0" r="0" b="0"/>
            <wp:docPr id="20111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9716" name=""/>
                    <pic:cNvPicPr/>
                  </pic:nvPicPr>
                  <pic:blipFill>
                    <a:blip r:embed="rId70"/>
                    <a:stretch>
                      <a:fillRect/>
                    </a:stretch>
                  </pic:blipFill>
                  <pic:spPr>
                    <a:xfrm>
                      <a:off x="0" y="0"/>
                      <a:ext cx="5699125" cy="2484120"/>
                    </a:xfrm>
                    <a:prstGeom prst="rect">
                      <a:avLst/>
                    </a:prstGeom>
                  </pic:spPr>
                </pic:pic>
              </a:graphicData>
            </a:graphic>
          </wp:inline>
        </w:drawing>
      </w:r>
    </w:p>
    <w:p w14:paraId="1817DCF4" w14:textId="77777777" w:rsidR="00A24DA5" w:rsidRPr="004B217A" w:rsidRDefault="00A24DA5" w:rsidP="00A24DA5">
      <w:pPr>
        <w:rPr>
          <w:rFonts w:cs="Times New Roman"/>
          <w:sz w:val="28"/>
          <w:szCs w:val="28"/>
        </w:rPr>
      </w:pPr>
      <w:r w:rsidRPr="004B217A">
        <w:rPr>
          <w:rFonts w:cs="Times New Roman"/>
          <w:sz w:val="28"/>
          <w:szCs w:val="28"/>
          <w:u w:val="single"/>
        </w:rPr>
        <w:t>Bước 3</w:t>
      </w:r>
      <w:r w:rsidRPr="004B217A">
        <w:rPr>
          <w:rFonts w:cs="Times New Roman"/>
          <w:sz w:val="28"/>
          <w:szCs w:val="28"/>
        </w:rPr>
        <w:t xml:space="preserve">: Chọn nút </w:t>
      </w:r>
      <w:r w:rsidRPr="004B217A">
        <w:rPr>
          <w:noProof/>
          <w:sz w:val="28"/>
          <w:szCs w:val="28"/>
        </w:rPr>
        <w:t>“Chuyển văn bản”</w:t>
      </w:r>
      <w:r w:rsidRPr="004B217A">
        <w:rPr>
          <w:rFonts w:cs="Times New Roman"/>
          <w:sz w:val="28"/>
          <w:szCs w:val="28"/>
        </w:rPr>
        <w:t xml:space="preserve"> sẽ hiển thị màn hình Chuyển nhiều văn bản</w:t>
      </w:r>
    </w:p>
    <w:p w14:paraId="66844758" w14:textId="77777777" w:rsidR="00A24DA5" w:rsidRPr="004B217A" w:rsidRDefault="00A24DA5" w:rsidP="00A24DA5">
      <w:pPr>
        <w:rPr>
          <w:sz w:val="28"/>
          <w:szCs w:val="28"/>
        </w:rPr>
      </w:pPr>
      <w:r w:rsidRPr="004B217A">
        <w:rPr>
          <w:noProof/>
          <w:sz w:val="28"/>
          <w:szCs w:val="28"/>
        </w:rPr>
        <w:lastRenderedPageBreak/>
        <w:drawing>
          <wp:inline distT="0" distB="0" distL="0" distR="0" wp14:anchorId="5ACB1B70" wp14:editId="3CE87580">
            <wp:extent cx="5699125" cy="4421505"/>
            <wp:effectExtent l="0" t="0" r="0" b="0"/>
            <wp:docPr id="1827929909" name="Picture 1827929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99125" cy="4421505"/>
                    </a:xfrm>
                    <a:prstGeom prst="rect">
                      <a:avLst/>
                    </a:prstGeom>
                  </pic:spPr>
                </pic:pic>
              </a:graphicData>
            </a:graphic>
          </wp:inline>
        </w:drawing>
      </w:r>
    </w:p>
    <w:p w14:paraId="7BB1D87A" w14:textId="77777777" w:rsidR="00A24DA5" w:rsidRPr="004B217A" w:rsidRDefault="00A24DA5" w:rsidP="00A24DA5">
      <w:pPr>
        <w:rPr>
          <w:sz w:val="28"/>
          <w:szCs w:val="28"/>
        </w:rPr>
      </w:pPr>
      <w:r w:rsidRPr="004B217A">
        <w:rPr>
          <w:sz w:val="28"/>
          <w:szCs w:val="28"/>
          <w:u w:val="single"/>
        </w:rPr>
        <w:t>Bước 4</w:t>
      </w:r>
      <w:r w:rsidRPr="004B217A">
        <w:rPr>
          <w:sz w:val="28"/>
          <w:szCs w:val="28"/>
        </w:rPr>
        <w:t>: Người dùng chọn cá nhân, đơn vị hoặc nhóm mà mình muốn chuyển và nhấn nút “Chuyển văn bản”.</w:t>
      </w:r>
    </w:p>
    <w:p w14:paraId="40208296" w14:textId="11318CF1" w:rsidR="00A24DA5" w:rsidRPr="004B217A" w:rsidRDefault="00A24DA5" w:rsidP="00A24DA5">
      <w:pPr>
        <w:pStyle w:val="ListParagraph"/>
        <w:numPr>
          <w:ilvl w:val="0"/>
          <w:numId w:val="6"/>
        </w:numPr>
        <w:rPr>
          <w:rFonts w:ascii="Times New Roman" w:hAnsi="Times New Roman"/>
          <w:sz w:val="28"/>
          <w:szCs w:val="28"/>
        </w:rPr>
      </w:pPr>
      <w:r w:rsidRPr="004B217A">
        <w:rPr>
          <w:rFonts w:ascii="Times New Roman" w:hAnsi="Times New Roman"/>
          <w:sz w:val="28"/>
          <w:szCs w:val="28"/>
        </w:rPr>
        <w:t>Người dùng nhấn “Chọn file” để chọn file đính kèm khi chuyển văn bản</w:t>
      </w:r>
    </w:p>
    <w:p w14:paraId="2B7CBB1F" w14:textId="071023D5" w:rsidR="00A24DA5" w:rsidRPr="004B217A" w:rsidRDefault="00A24DA5" w:rsidP="00A24DA5">
      <w:pPr>
        <w:rPr>
          <w:sz w:val="28"/>
          <w:szCs w:val="28"/>
        </w:rPr>
      </w:pPr>
      <w:r w:rsidRPr="004B217A">
        <w:rPr>
          <w:sz w:val="28"/>
          <w:szCs w:val="28"/>
          <w:u w:val="single"/>
        </w:rPr>
        <w:lastRenderedPageBreak/>
        <w:t>Bước 5</w:t>
      </w:r>
      <w:r w:rsidRPr="004B217A">
        <w:rPr>
          <w:sz w:val="28"/>
          <w:szCs w:val="28"/>
        </w:rPr>
        <w:t>: Nhấn nút “Đóng” để quay lại về màn danh sách văn bản</w:t>
      </w:r>
    </w:p>
    <w:p w14:paraId="6B235586" w14:textId="77777777" w:rsidR="00A24DA5" w:rsidRPr="004B217A" w:rsidRDefault="00A24DA5" w:rsidP="004B217A">
      <w:pPr>
        <w:pStyle w:val="Heading3"/>
      </w:pPr>
      <w:bookmarkStart w:id="80" w:name="_Toc211446137"/>
      <w:r w:rsidRPr="004B217A">
        <w:t>Tick chọn “Đã đọc” văn bản hàng loạt</w:t>
      </w:r>
      <w:bookmarkEnd w:id="80"/>
    </w:p>
    <w:p w14:paraId="4594D789" w14:textId="77777777" w:rsidR="00A24DA5" w:rsidRPr="004B217A" w:rsidRDefault="00A24DA5" w:rsidP="00A24DA5">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chờ xử lý</w:t>
      </w:r>
    </w:p>
    <w:p w14:paraId="7A1D854C" w14:textId="77777777" w:rsidR="00A24DA5" w:rsidRPr="004B217A" w:rsidRDefault="00A24DA5" w:rsidP="00A24DA5">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tích chọn (nhiều hoặc tất cả) vào các ô như khoanh ở ảnh bên dưới</w:t>
      </w:r>
    </w:p>
    <w:p w14:paraId="598FAF57" w14:textId="73C72F9B" w:rsidR="00A24DA5" w:rsidRPr="004B217A" w:rsidRDefault="00AE159E" w:rsidP="00A24DA5">
      <w:pPr>
        <w:rPr>
          <w:rFonts w:cs="Times New Roman"/>
          <w:sz w:val="28"/>
          <w:szCs w:val="28"/>
        </w:rPr>
      </w:pPr>
      <w:r w:rsidRPr="004B217A">
        <w:rPr>
          <w:noProof/>
          <w:sz w:val="28"/>
          <w:szCs w:val="28"/>
        </w:rPr>
        <w:drawing>
          <wp:inline distT="0" distB="0" distL="0" distR="0" wp14:anchorId="3B7A42A6" wp14:editId="754069E0">
            <wp:extent cx="5699125" cy="2484120"/>
            <wp:effectExtent l="0" t="0" r="0" b="0"/>
            <wp:docPr id="38627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79376" name=""/>
                    <pic:cNvPicPr/>
                  </pic:nvPicPr>
                  <pic:blipFill>
                    <a:blip r:embed="rId70"/>
                    <a:stretch>
                      <a:fillRect/>
                    </a:stretch>
                  </pic:blipFill>
                  <pic:spPr>
                    <a:xfrm>
                      <a:off x="0" y="0"/>
                      <a:ext cx="5699125" cy="2484120"/>
                    </a:xfrm>
                    <a:prstGeom prst="rect">
                      <a:avLst/>
                    </a:prstGeom>
                  </pic:spPr>
                </pic:pic>
              </a:graphicData>
            </a:graphic>
          </wp:inline>
        </w:drawing>
      </w:r>
    </w:p>
    <w:p w14:paraId="78468AD2" w14:textId="77777777" w:rsidR="00A24DA5" w:rsidRPr="004B217A" w:rsidRDefault="00A24DA5" w:rsidP="00A24DA5">
      <w:pPr>
        <w:rPr>
          <w:rFonts w:cs="Times New Roman"/>
          <w:sz w:val="28"/>
          <w:szCs w:val="28"/>
        </w:rPr>
      </w:pPr>
      <w:r w:rsidRPr="004B217A">
        <w:rPr>
          <w:rFonts w:cs="Times New Roman"/>
          <w:sz w:val="28"/>
          <w:szCs w:val="28"/>
          <w:u w:val="single"/>
        </w:rPr>
        <w:t>Bước 3</w:t>
      </w:r>
      <w:r w:rsidRPr="004B217A">
        <w:rPr>
          <w:rFonts w:cs="Times New Roman"/>
          <w:sz w:val="28"/>
          <w:szCs w:val="28"/>
        </w:rPr>
        <w:t xml:space="preserve">: Chọn nút </w:t>
      </w:r>
      <w:r w:rsidRPr="004B217A">
        <w:rPr>
          <w:noProof/>
          <w:sz w:val="28"/>
          <w:szCs w:val="28"/>
        </w:rPr>
        <w:t>“Đã đọc”</w:t>
      </w:r>
      <w:r w:rsidRPr="004B217A">
        <w:rPr>
          <w:rFonts w:cs="Times New Roman"/>
          <w:sz w:val="28"/>
          <w:szCs w:val="28"/>
        </w:rPr>
        <w:t xml:space="preserve">  &gt; Hệ thống tự động chuyển text của các văn bản về trạng thái “văn bản đã đọc”</w:t>
      </w:r>
    </w:p>
    <w:p w14:paraId="4548A1E9" w14:textId="77777777" w:rsidR="00A24DA5" w:rsidRPr="004B217A" w:rsidRDefault="00A24DA5" w:rsidP="004B217A">
      <w:pPr>
        <w:pStyle w:val="Heading3"/>
      </w:pPr>
      <w:bookmarkStart w:id="81" w:name="_Toc211446138"/>
      <w:r w:rsidRPr="004B217A">
        <w:t>Tick chọn “Chưa đọc” văn bản hàng loạt</w:t>
      </w:r>
      <w:bookmarkEnd w:id="81"/>
    </w:p>
    <w:p w14:paraId="0E7838CC" w14:textId="77777777" w:rsidR="00A24DA5" w:rsidRPr="004B217A" w:rsidRDefault="00A24DA5" w:rsidP="00A24DA5">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chờ xử lý</w:t>
      </w:r>
    </w:p>
    <w:p w14:paraId="352792B9" w14:textId="77777777" w:rsidR="00A24DA5" w:rsidRPr="004B217A" w:rsidRDefault="00A24DA5" w:rsidP="00A24DA5">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tích chọn (nhiều hoặc tất cả) vào các ô như khoanh ở ảnh bên dưới</w:t>
      </w:r>
    </w:p>
    <w:p w14:paraId="4A3487EA" w14:textId="53887525" w:rsidR="00A24DA5" w:rsidRPr="004B217A" w:rsidRDefault="00AE159E" w:rsidP="00A24DA5">
      <w:pPr>
        <w:rPr>
          <w:rFonts w:cs="Times New Roman"/>
          <w:sz w:val="28"/>
          <w:szCs w:val="28"/>
        </w:rPr>
      </w:pPr>
      <w:r w:rsidRPr="004B217A">
        <w:rPr>
          <w:noProof/>
          <w:sz w:val="28"/>
          <w:szCs w:val="28"/>
        </w:rPr>
        <w:lastRenderedPageBreak/>
        <w:drawing>
          <wp:inline distT="0" distB="0" distL="0" distR="0" wp14:anchorId="350301DB" wp14:editId="71818A27">
            <wp:extent cx="5699125" cy="2484120"/>
            <wp:effectExtent l="0" t="0" r="0" b="0"/>
            <wp:docPr id="99206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68766" name=""/>
                    <pic:cNvPicPr/>
                  </pic:nvPicPr>
                  <pic:blipFill>
                    <a:blip r:embed="rId70"/>
                    <a:stretch>
                      <a:fillRect/>
                    </a:stretch>
                  </pic:blipFill>
                  <pic:spPr>
                    <a:xfrm>
                      <a:off x="0" y="0"/>
                      <a:ext cx="5699125" cy="2484120"/>
                    </a:xfrm>
                    <a:prstGeom prst="rect">
                      <a:avLst/>
                    </a:prstGeom>
                  </pic:spPr>
                </pic:pic>
              </a:graphicData>
            </a:graphic>
          </wp:inline>
        </w:drawing>
      </w:r>
    </w:p>
    <w:p w14:paraId="1FAA618E" w14:textId="4BAE5ECE" w:rsidR="00A24DA5" w:rsidRPr="004B217A" w:rsidRDefault="00A24DA5" w:rsidP="00A24DA5">
      <w:pPr>
        <w:rPr>
          <w:rFonts w:cs="Times New Roman"/>
          <w:sz w:val="28"/>
          <w:szCs w:val="28"/>
        </w:rPr>
      </w:pPr>
      <w:r w:rsidRPr="004B217A">
        <w:rPr>
          <w:rFonts w:cs="Times New Roman"/>
          <w:sz w:val="28"/>
          <w:szCs w:val="28"/>
          <w:u w:val="single"/>
        </w:rPr>
        <w:t>Bước 3</w:t>
      </w:r>
      <w:r w:rsidRPr="004B217A">
        <w:rPr>
          <w:rFonts w:cs="Times New Roman"/>
          <w:sz w:val="28"/>
          <w:szCs w:val="28"/>
        </w:rPr>
        <w:t xml:space="preserve">: Chọn nút </w:t>
      </w:r>
      <w:r w:rsidRPr="004B217A">
        <w:rPr>
          <w:noProof/>
          <w:sz w:val="28"/>
          <w:szCs w:val="28"/>
        </w:rPr>
        <w:t>“Chưa đọc”</w:t>
      </w:r>
      <w:r w:rsidRPr="004B217A">
        <w:rPr>
          <w:rFonts w:cs="Times New Roman"/>
          <w:sz w:val="28"/>
          <w:szCs w:val="28"/>
        </w:rPr>
        <w:t xml:space="preserve">  &gt; Hệ thống tự động chuyển text của các văn bản về trạng thái “văn bản chưa đọc”</w:t>
      </w:r>
    </w:p>
    <w:p w14:paraId="46E800D0" w14:textId="7D83DAB3" w:rsidR="007F61D3" w:rsidRPr="004B217A" w:rsidRDefault="004B217A" w:rsidP="004B217A">
      <w:pPr>
        <w:pStyle w:val="Heading2"/>
      </w:pPr>
      <w:bookmarkStart w:id="82" w:name="_Toc211446139"/>
      <w:r>
        <w:t xml:space="preserve">4.2 </w:t>
      </w:r>
      <w:r w:rsidR="007F61D3" w:rsidRPr="004B217A">
        <w:t>Văn bản Đã xử lý</w:t>
      </w:r>
      <w:bookmarkEnd w:id="82"/>
    </w:p>
    <w:p w14:paraId="4D1581AA" w14:textId="77777777" w:rsidR="004B217A" w:rsidRPr="004B217A" w:rsidRDefault="004B217A" w:rsidP="004B217A">
      <w:pPr>
        <w:pStyle w:val="ListParagraph"/>
        <w:numPr>
          <w:ilvl w:val="1"/>
          <w:numId w:val="29"/>
        </w:numPr>
        <w:spacing w:before="360" w:after="240" w:line="240" w:lineRule="auto"/>
        <w:contextualSpacing w:val="0"/>
        <w:outlineLvl w:val="0"/>
        <w:rPr>
          <w:rFonts w:ascii="Times New Roman" w:hAnsi="Times New Roman"/>
          <w:b/>
          <w:caps/>
          <w:vanish/>
          <w:kern w:val="28"/>
          <w:sz w:val="24"/>
        </w:rPr>
      </w:pPr>
      <w:bookmarkStart w:id="83" w:name="_Toc200716245"/>
      <w:bookmarkStart w:id="84" w:name="_Toc211446140"/>
      <w:bookmarkEnd w:id="84"/>
    </w:p>
    <w:p w14:paraId="4DF42A15" w14:textId="77777777" w:rsidR="004B217A" w:rsidRPr="004B217A" w:rsidRDefault="004B217A" w:rsidP="004B217A">
      <w:pPr>
        <w:pStyle w:val="ListParagraph"/>
        <w:numPr>
          <w:ilvl w:val="1"/>
          <w:numId w:val="29"/>
        </w:numPr>
        <w:spacing w:before="360" w:after="240" w:line="240" w:lineRule="auto"/>
        <w:contextualSpacing w:val="0"/>
        <w:outlineLvl w:val="0"/>
        <w:rPr>
          <w:rFonts w:ascii="Times New Roman" w:hAnsi="Times New Roman"/>
          <w:b/>
          <w:caps/>
          <w:vanish/>
          <w:kern w:val="28"/>
          <w:sz w:val="24"/>
        </w:rPr>
      </w:pPr>
      <w:bookmarkStart w:id="85" w:name="_Toc211446141"/>
      <w:bookmarkEnd w:id="85"/>
    </w:p>
    <w:p w14:paraId="0389A97C" w14:textId="4D1C3398" w:rsidR="00D56C9A" w:rsidRPr="004B217A" w:rsidRDefault="00D56C9A" w:rsidP="004B217A">
      <w:pPr>
        <w:pStyle w:val="Heading3"/>
        <w:numPr>
          <w:ilvl w:val="2"/>
          <w:numId w:val="29"/>
        </w:numPr>
      </w:pPr>
      <w:bookmarkStart w:id="86" w:name="_Toc211446142"/>
      <w:r w:rsidRPr="004B217A">
        <w:t>Xem danh sách văn bản</w:t>
      </w:r>
      <w:bookmarkEnd w:id="86"/>
    </w:p>
    <w:p w14:paraId="7F0AE9F2" w14:textId="0BF6B487" w:rsidR="00D56C9A" w:rsidRPr="004B217A" w:rsidRDefault="00D56C9A" w:rsidP="00D56C9A">
      <w:pPr>
        <w:rPr>
          <w:sz w:val="28"/>
          <w:szCs w:val="28"/>
        </w:rPr>
      </w:pPr>
      <w:r w:rsidRPr="004B217A">
        <w:rPr>
          <w:sz w:val="28"/>
          <w:szCs w:val="28"/>
        </w:rPr>
        <w:t>Chức năng này cho phép người dùng xem được danh sách các văn bản đến đã xử lý của mình</w:t>
      </w:r>
    </w:p>
    <w:p w14:paraId="31B800A9" w14:textId="77777777" w:rsidR="00D56C9A" w:rsidRPr="004B217A" w:rsidRDefault="00D56C9A" w:rsidP="009C536D">
      <w:pPr>
        <w:pStyle w:val="tvNote"/>
        <w:rPr>
          <w:sz w:val="28"/>
          <w:szCs w:val="28"/>
        </w:rPr>
      </w:pPr>
      <w:r w:rsidRPr="004B217A">
        <w:rPr>
          <w:sz w:val="28"/>
          <w:szCs w:val="28"/>
          <w:u w:val="single"/>
        </w:rPr>
        <w:t>Bước 1</w:t>
      </w:r>
      <w:r w:rsidRPr="004B217A">
        <w:rPr>
          <w:sz w:val="28"/>
          <w:szCs w:val="28"/>
        </w:rPr>
        <w:t xml:space="preserve">: Người dùng chọn chức năng </w:t>
      </w:r>
      <w:r w:rsidRPr="004B217A">
        <w:rPr>
          <w:b/>
          <w:sz w:val="28"/>
          <w:szCs w:val="28"/>
        </w:rPr>
        <w:t>Văn bản đến&gt;&gt;Văn bản Đã xử lý</w:t>
      </w:r>
    </w:p>
    <w:p w14:paraId="3047045B" w14:textId="35B3948E" w:rsidR="00D56C9A" w:rsidRPr="004B217A" w:rsidRDefault="002A3A71" w:rsidP="00D56C9A">
      <w:pPr>
        <w:rPr>
          <w:sz w:val="28"/>
          <w:szCs w:val="28"/>
        </w:rPr>
      </w:pPr>
      <w:r w:rsidRPr="004B217A">
        <w:rPr>
          <w:noProof/>
          <w:sz w:val="28"/>
          <w:szCs w:val="28"/>
        </w:rPr>
        <w:lastRenderedPageBreak/>
        <w:drawing>
          <wp:inline distT="0" distB="0" distL="0" distR="0" wp14:anchorId="4556E9FF" wp14:editId="6F3A4565">
            <wp:extent cx="5699125" cy="2472690"/>
            <wp:effectExtent l="0" t="0" r="0" b="3810"/>
            <wp:docPr id="109505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58975" name=""/>
                    <pic:cNvPicPr/>
                  </pic:nvPicPr>
                  <pic:blipFill>
                    <a:blip r:embed="rId73"/>
                    <a:stretch>
                      <a:fillRect/>
                    </a:stretch>
                  </pic:blipFill>
                  <pic:spPr>
                    <a:xfrm>
                      <a:off x="0" y="0"/>
                      <a:ext cx="5699125" cy="2472690"/>
                    </a:xfrm>
                    <a:prstGeom prst="rect">
                      <a:avLst/>
                    </a:prstGeom>
                  </pic:spPr>
                </pic:pic>
              </a:graphicData>
            </a:graphic>
          </wp:inline>
        </w:drawing>
      </w:r>
    </w:p>
    <w:p w14:paraId="76EB00F0" w14:textId="160047A1" w:rsidR="002A3A71" w:rsidRPr="004B217A" w:rsidRDefault="002A3A71" w:rsidP="00D56C9A">
      <w:pPr>
        <w:rPr>
          <w:sz w:val="28"/>
          <w:szCs w:val="28"/>
        </w:rPr>
      </w:pPr>
      <w:r w:rsidRPr="004B217A">
        <w:rPr>
          <w:sz w:val="28"/>
          <w:szCs w:val="28"/>
          <w:u w:val="single"/>
        </w:rPr>
        <w:t>Bước 2:</w:t>
      </w:r>
      <w:r w:rsidRPr="004B217A">
        <w:rPr>
          <w:sz w:val="28"/>
          <w:szCs w:val="28"/>
        </w:rPr>
        <w:t xml:space="preserve"> Người dùng nhấn </w:t>
      </w:r>
      <w:r w:rsidRPr="004B217A">
        <w:rPr>
          <w:noProof/>
          <w:sz w:val="28"/>
          <w:szCs w:val="28"/>
        </w:rPr>
        <w:drawing>
          <wp:inline distT="0" distB="0" distL="0" distR="0" wp14:anchorId="3ECF35FB" wp14:editId="468A2EBA">
            <wp:extent cx="259080" cy="283180"/>
            <wp:effectExtent l="0" t="0" r="7620" b="3175"/>
            <wp:docPr id="167910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09471" name=""/>
                    <pic:cNvPicPr/>
                  </pic:nvPicPr>
                  <pic:blipFill>
                    <a:blip r:embed="rId10"/>
                    <a:stretch>
                      <a:fillRect/>
                    </a:stretch>
                  </pic:blipFill>
                  <pic:spPr>
                    <a:xfrm>
                      <a:off x="0" y="0"/>
                      <a:ext cx="260793" cy="285052"/>
                    </a:xfrm>
                    <a:prstGeom prst="rect">
                      <a:avLst/>
                    </a:prstGeom>
                  </pic:spPr>
                </pic:pic>
              </a:graphicData>
            </a:graphic>
          </wp:inline>
        </w:drawing>
      </w:r>
      <w:r w:rsidRPr="004B217A">
        <w:rPr>
          <w:sz w:val="28"/>
          <w:szCs w:val="28"/>
        </w:rPr>
        <w:t xml:space="preserve"> để lưu lại cấu hình hiển thị các cột trong màn danh sách cho các lần xem tới</w:t>
      </w:r>
    </w:p>
    <w:p w14:paraId="663BD0B9" w14:textId="1B1D2EF9" w:rsidR="002A3A71" w:rsidRPr="004B217A" w:rsidRDefault="002A3A71" w:rsidP="00D56C9A">
      <w:pPr>
        <w:rPr>
          <w:sz w:val="28"/>
          <w:szCs w:val="28"/>
        </w:rPr>
      </w:pPr>
      <w:r w:rsidRPr="004B217A">
        <w:rPr>
          <w:sz w:val="28"/>
          <w:szCs w:val="28"/>
          <w:u w:val="single"/>
        </w:rPr>
        <w:t>Bước 3</w:t>
      </w:r>
      <w:r w:rsidRPr="004B217A">
        <w:rPr>
          <w:sz w:val="28"/>
          <w:szCs w:val="28"/>
        </w:rPr>
        <w:t xml:space="preserve">: Người dùng nhấn </w:t>
      </w:r>
      <w:r w:rsidR="00214BDF" w:rsidRPr="004B217A">
        <w:rPr>
          <w:noProof/>
          <w:sz w:val="28"/>
          <w:szCs w:val="28"/>
        </w:rPr>
        <w:drawing>
          <wp:inline distT="0" distB="0" distL="0" distR="0" wp14:anchorId="270C4A31" wp14:editId="1DDEA44F">
            <wp:extent cx="259080" cy="223520"/>
            <wp:effectExtent l="0" t="0" r="7620" b="5080"/>
            <wp:docPr id="177967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78281" name=""/>
                    <pic:cNvPicPr/>
                  </pic:nvPicPr>
                  <pic:blipFill>
                    <a:blip r:embed="rId11"/>
                    <a:stretch>
                      <a:fillRect/>
                    </a:stretch>
                  </pic:blipFill>
                  <pic:spPr>
                    <a:xfrm>
                      <a:off x="0" y="0"/>
                      <a:ext cx="265362" cy="228940"/>
                    </a:xfrm>
                    <a:prstGeom prst="rect">
                      <a:avLst/>
                    </a:prstGeom>
                  </pic:spPr>
                </pic:pic>
              </a:graphicData>
            </a:graphic>
          </wp:inline>
        </w:drawing>
      </w:r>
      <w:r w:rsidR="00214BDF" w:rsidRPr="004B217A">
        <w:rPr>
          <w:sz w:val="28"/>
          <w:szCs w:val="28"/>
        </w:rPr>
        <w:t xml:space="preserve"> để có thể xem danh sách dạng cây</w:t>
      </w:r>
    </w:p>
    <w:p w14:paraId="4D73F8AA" w14:textId="27ABC3F7" w:rsidR="007F61D3" w:rsidRPr="004B217A" w:rsidRDefault="007F61D3" w:rsidP="004B217A">
      <w:pPr>
        <w:pStyle w:val="Heading3"/>
      </w:pPr>
      <w:bookmarkStart w:id="87" w:name="_Toc211446143"/>
      <w:r w:rsidRPr="004B217A">
        <w:t>Tìm kiếm</w:t>
      </w:r>
      <w:bookmarkEnd w:id="83"/>
      <w:bookmarkEnd w:id="87"/>
    </w:p>
    <w:p w14:paraId="75176813" w14:textId="77777777" w:rsidR="007F61D3" w:rsidRPr="004B217A" w:rsidRDefault="007F61D3" w:rsidP="009C536D">
      <w:pPr>
        <w:pStyle w:val="tvNote"/>
        <w:rPr>
          <w:sz w:val="28"/>
          <w:szCs w:val="28"/>
        </w:rPr>
      </w:pPr>
      <w:r w:rsidRPr="004B217A">
        <w:rPr>
          <w:sz w:val="28"/>
          <w:szCs w:val="28"/>
        </w:rPr>
        <w:t xml:space="preserve">Chức năng này cho phép người dùng tìm kiếm nhanh: Số hiệu, trích yếu nội dung, ID văn bản, người ký. </w:t>
      </w:r>
    </w:p>
    <w:p w14:paraId="1E008456" w14:textId="77777777" w:rsidR="007F61D3" w:rsidRPr="004B217A" w:rsidRDefault="007F61D3" w:rsidP="009C536D">
      <w:pPr>
        <w:pStyle w:val="tvNote"/>
        <w:rPr>
          <w:sz w:val="28"/>
          <w:szCs w:val="28"/>
        </w:rPr>
      </w:pPr>
      <w:r w:rsidRPr="004B217A">
        <w:rPr>
          <w:sz w:val="28"/>
          <w:szCs w:val="28"/>
          <w:u w:val="single"/>
        </w:rPr>
        <w:t>Bước 1</w:t>
      </w:r>
      <w:r w:rsidRPr="004B217A">
        <w:rPr>
          <w:sz w:val="28"/>
          <w:szCs w:val="28"/>
        </w:rPr>
        <w:t xml:space="preserve">: Người dùng chọn chức năng </w:t>
      </w:r>
      <w:r w:rsidRPr="004B217A">
        <w:rPr>
          <w:b/>
          <w:sz w:val="28"/>
          <w:szCs w:val="28"/>
        </w:rPr>
        <w:t>Văn bản đến&gt;&gt;Văn bản Đã xử lý</w:t>
      </w:r>
    </w:p>
    <w:p w14:paraId="14E18C38" w14:textId="77777777" w:rsidR="007F61D3" w:rsidRPr="004B217A" w:rsidRDefault="007F61D3" w:rsidP="009C536D">
      <w:pPr>
        <w:pStyle w:val="tvNote"/>
        <w:rPr>
          <w:sz w:val="28"/>
          <w:szCs w:val="28"/>
        </w:rPr>
      </w:pPr>
      <w:r w:rsidRPr="004B217A">
        <w:rPr>
          <w:sz w:val="28"/>
          <w:szCs w:val="28"/>
          <w:u w:val="single"/>
        </w:rPr>
        <w:t>Bước 2</w:t>
      </w:r>
      <w:r w:rsidRPr="004B217A">
        <w:rPr>
          <w:sz w:val="28"/>
          <w:szCs w:val="28"/>
        </w:rPr>
        <w:t>: Nhập các thông tin tìm kiếm vào ô số 1 hoặc các vùng tìm kiếm ở ô số 3 và bấm tìm kiếm ở ô số 2, hiển thị màn hình danh sách tìm kiếm như dưới đây:</w:t>
      </w:r>
    </w:p>
    <w:p w14:paraId="2BCD03EE" w14:textId="219DE73C" w:rsidR="007F61D3" w:rsidRPr="004B217A" w:rsidRDefault="001C7520" w:rsidP="009C536D">
      <w:pPr>
        <w:pStyle w:val="tvNote"/>
        <w:rPr>
          <w:sz w:val="28"/>
          <w:szCs w:val="28"/>
        </w:rPr>
      </w:pPr>
      <w:r w:rsidRPr="004B217A">
        <w:rPr>
          <w:noProof/>
          <w:sz w:val="28"/>
          <w:szCs w:val="28"/>
        </w:rPr>
        <w:drawing>
          <wp:inline distT="0" distB="0" distL="0" distR="0" wp14:anchorId="41BCA7BD" wp14:editId="6569688E">
            <wp:extent cx="5699125" cy="2472690"/>
            <wp:effectExtent l="0" t="0" r="0" b="3810"/>
            <wp:docPr id="103077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71024" name=""/>
                    <pic:cNvPicPr/>
                  </pic:nvPicPr>
                  <pic:blipFill>
                    <a:blip r:embed="rId74"/>
                    <a:stretch>
                      <a:fillRect/>
                    </a:stretch>
                  </pic:blipFill>
                  <pic:spPr>
                    <a:xfrm>
                      <a:off x="0" y="0"/>
                      <a:ext cx="5699125" cy="2472690"/>
                    </a:xfrm>
                    <a:prstGeom prst="rect">
                      <a:avLst/>
                    </a:prstGeom>
                  </pic:spPr>
                </pic:pic>
              </a:graphicData>
            </a:graphic>
          </wp:inline>
        </w:drawing>
      </w:r>
    </w:p>
    <w:p w14:paraId="731C9527" w14:textId="77777777" w:rsidR="007F61D3" w:rsidRPr="004B217A" w:rsidRDefault="007F61D3" w:rsidP="004B217A">
      <w:pPr>
        <w:pStyle w:val="Heading3"/>
      </w:pPr>
      <w:bookmarkStart w:id="88" w:name="_Toc211446144"/>
      <w:r w:rsidRPr="004B217A">
        <w:lastRenderedPageBreak/>
        <w:t>Tìm kiếm nâng cao</w:t>
      </w:r>
      <w:bookmarkEnd w:id="88"/>
    </w:p>
    <w:p w14:paraId="2A92F540" w14:textId="77777777" w:rsidR="007F61D3" w:rsidRPr="004B217A" w:rsidRDefault="007F61D3" w:rsidP="009C536D">
      <w:pPr>
        <w:pStyle w:val="tvNote"/>
        <w:rPr>
          <w:sz w:val="28"/>
          <w:szCs w:val="28"/>
        </w:rPr>
      </w:pPr>
      <w:r w:rsidRPr="004B217A">
        <w:rPr>
          <w:sz w:val="28"/>
          <w:szCs w:val="28"/>
        </w:rPr>
        <w:t>Chức năng này cho phép người dùng tìm kiếm bằng nhiều tiêu chí.</w:t>
      </w:r>
    </w:p>
    <w:p w14:paraId="62D76A4B" w14:textId="77777777" w:rsidR="007F61D3" w:rsidRPr="004B217A" w:rsidRDefault="007F61D3" w:rsidP="009C536D">
      <w:pPr>
        <w:pStyle w:val="tvNote"/>
        <w:rPr>
          <w:sz w:val="28"/>
          <w:szCs w:val="28"/>
        </w:rPr>
      </w:pPr>
      <w:r w:rsidRPr="004B217A">
        <w:rPr>
          <w:sz w:val="28"/>
          <w:szCs w:val="28"/>
          <w:u w:val="single"/>
        </w:rPr>
        <w:t>Bước 1</w:t>
      </w:r>
      <w:r w:rsidRPr="004B217A">
        <w:rPr>
          <w:sz w:val="28"/>
          <w:szCs w:val="28"/>
        </w:rPr>
        <w:t xml:space="preserve">: Người dùng chọn chức năng </w:t>
      </w:r>
      <w:r w:rsidRPr="004B217A">
        <w:rPr>
          <w:b/>
          <w:sz w:val="28"/>
          <w:szCs w:val="28"/>
        </w:rPr>
        <w:t>Văn bản đến&gt;&gt;Văn bản đã xử lý</w:t>
      </w:r>
    </w:p>
    <w:p w14:paraId="7D15BB79" w14:textId="77777777" w:rsidR="007F61D3" w:rsidRPr="004B217A" w:rsidRDefault="007F61D3" w:rsidP="009C536D">
      <w:pPr>
        <w:pStyle w:val="tvNote"/>
        <w:rPr>
          <w:sz w:val="28"/>
          <w:szCs w:val="28"/>
        </w:rPr>
      </w:pPr>
      <w:r w:rsidRPr="004B217A">
        <w:rPr>
          <w:sz w:val="28"/>
          <w:szCs w:val="28"/>
          <w:u w:val="single"/>
        </w:rPr>
        <w:t>Bước 2:</w:t>
      </w:r>
      <w:r w:rsidRPr="004B217A">
        <w:rPr>
          <w:sz w:val="28"/>
          <w:szCs w:val="28"/>
        </w:rPr>
        <w:t xml:space="preserve"> Nhấn vào nút Tìm kiếm nâng cao như khoanh bên dưới</w:t>
      </w:r>
    </w:p>
    <w:p w14:paraId="45C6174E" w14:textId="64E0746D" w:rsidR="007F61D3" w:rsidRPr="004B217A" w:rsidRDefault="001C7520" w:rsidP="009C536D">
      <w:pPr>
        <w:pStyle w:val="tvNote"/>
        <w:rPr>
          <w:sz w:val="28"/>
          <w:szCs w:val="28"/>
        </w:rPr>
      </w:pPr>
      <w:r w:rsidRPr="004B217A">
        <w:rPr>
          <w:noProof/>
          <w:sz w:val="28"/>
          <w:szCs w:val="28"/>
        </w:rPr>
        <w:drawing>
          <wp:inline distT="0" distB="0" distL="0" distR="0" wp14:anchorId="11DF681F" wp14:editId="41BE1F74">
            <wp:extent cx="5699125" cy="2472690"/>
            <wp:effectExtent l="0" t="0" r="0" b="3810"/>
            <wp:docPr id="18435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7976" name=""/>
                    <pic:cNvPicPr/>
                  </pic:nvPicPr>
                  <pic:blipFill>
                    <a:blip r:embed="rId75"/>
                    <a:stretch>
                      <a:fillRect/>
                    </a:stretch>
                  </pic:blipFill>
                  <pic:spPr>
                    <a:xfrm>
                      <a:off x="0" y="0"/>
                      <a:ext cx="5699125" cy="2472690"/>
                    </a:xfrm>
                    <a:prstGeom prst="rect">
                      <a:avLst/>
                    </a:prstGeom>
                  </pic:spPr>
                </pic:pic>
              </a:graphicData>
            </a:graphic>
          </wp:inline>
        </w:drawing>
      </w:r>
    </w:p>
    <w:p w14:paraId="5B78D909" w14:textId="77777777" w:rsidR="007F61D3" w:rsidRPr="004B217A" w:rsidRDefault="007F61D3" w:rsidP="009C536D">
      <w:pPr>
        <w:pStyle w:val="tvNote"/>
        <w:rPr>
          <w:sz w:val="28"/>
          <w:szCs w:val="28"/>
        </w:rPr>
      </w:pPr>
      <w:r w:rsidRPr="004B217A">
        <w:rPr>
          <w:sz w:val="28"/>
          <w:szCs w:val="28"/>
        </w:rPr>
        <w:t>Màn hình chức năng các tiêu chí tìm kiếm như sau:</w:t>
      </w:r>
    </w:p>
    <w:p w14:paraId="462B15F8" w14:textId="7FFED174" w:rsidR="007F61D3" w:rsidRPr="004B217A" w:rsidRDefault="001C7520" w:rsidP="009C536D">
      <w:pPr>
        <w:pStyle w:val="tvNote"/>
        <w:rPr>
          <w:sz w:val="28"/>
          <w:szCs w:val="28"/>
        </w:rPr>
      </w:pPr>
      <w:r w:rsidRPr="004B217A">
        <w:rPr>
          <w:noProof/>
          <w:sz w:val="28"/>
          <w:szCs w:val="28"/>
        </w:rPr>
        <w:drawing>
          <wp:inline distT="0" distB="0" distL="0" distR="0" wp14:anchorId="6DB64A52" wp14:editId="6515727C">
            <wp:extent cx="5699125" cy="2440305"/>
            <wp:effectExtent l="0" t="0" r="0" b="0"/>
            <wp:docPr id="178413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3540" name=""/>
                    <pic:cNvPicPr/>
                  </pic:nvPicPr>
                  <pic:blipFill>
                    <a:blip r:embed="rId76"/>
                    <a:stretch>
                      <a:fillRect/>
                    </a:stretch>
                  </pic:blipFill>
                  <pic:spPr>
                    <a:xfrm>
                      <a:off x="0" y="0"/>
                      <a:ext cx="5699125" cy="2440305"/>
                    </a:xfrm>
                    <a:prstGeom prst="rect">
                      <a:avLst/>
                    </a:prstGeom>
                  </pic:spPr>
                </pic:pic>
              </a:graphicData>
            </a:graphic>
          </wp:inline>
        </w:drawing>
      </w:r>
    </w:p>
    <w:p w14:paraId="7DF6B3EA" w14:textId="77777777" w:rsidR="007F61D3" w:rsidRPr="004B217A" w:rsidRDefault="007F61D3" w:rsidP="009C536D">
      <w:pPr>
        <w:pStyle w:val="tvNote"/>
        <w:rPr>
          <w:sz w:val="28"/>
          <w:szCs w:val="28"/>
        </w:rPr>
      </w:pPr>
      <w:r w:rsidRPr="004B217A">
        <w:rPr>
          <w:sz w:val="28"/>
          <w:szCs w:val="28"/>
          <w:u w:val="single"/>
        </w:rPr>
        <w:t>Bước 3:</w:t>
      </w:r>
      <w:r w:rsidRPr="004B217A">
        <w:rPr>
          <w:sz w:val="28"/>
          <w:szCs w:val="28"/>
        </w:rPr>
        <w:t xml:space="preserve"> Người dùng nhập các tiêu chí tìm kiếm và bấm nút </w:t>
      </w:r>
      <w:r w:rsidRPr="004B217A">
        <w:rPr>
          <w:noProof/>
          <w:sz w:val="28"/>
          <w:szCs w:val="28"/>
        </w:rPr>
        <w:drawing>
          <wp:inline distT="0" distB="0" distL="0" distR="0" wp14:anchorId="63EA0ED0" wp14:editId="25473F38">
            <wp:extent cx="1028571" cy="295238"/>
            <wp:effectExtent l="0" t="0" r="635" b="0"/>
            <wp:docPr id="46169" name="Picture 46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28571" cy="295238"/>
                    </a:xfrm>
                    <a:prstGeom prst="rect">
                      <a:avLst/>
                    </a:prstGeom>
                  </pic:spPr>
                </pic:pic>
              </a:graphicData>
            </a:graphic>
          </wp:inline>
        </w:drawing>
      </w:r>
    </w:p>
    <w:p w14:paraId="7C611CA1" w14:textId="77777777" w:rsidR="007F61D3" w:rsidRPr="004B217A" w:rsidRDefault="007F61D3" w:rsidP="009C536D">
      <w:pPr>
        <w:pStyle w:val="tvNote"/>
        <w:rPr>
          <w:sz w:val="28"/>
          <w:szCs w:val="28"/>
        </w:rPr>
      </w:pPr>
      <w:r w:rsidRPr="004B217A">
        <w:rPr>
          <w:sz w:val="28"/>
          <w:szCs w:val="28"/>
          <w:u w:val="single"/>
        </w:rPr>
        <w:t>Bước 4:</w:t>
      </w:r>
      <w:r w:rsidRPr="004B217A">
        <w:rPr>
          <w:sz w:val="28"/>
          <w:szCs w:val="28"/>
        </w:rPr>
        <w:t xml:space="preserve"> Người dùng bấm nút </w:t>
      </w:r>
      <w:r w:rsidRPr="004B217A">
        <w:rPr>
          <w:noProof/>
          <w:sz w:val="28"/>
          <w:szCs w:val="28"/>
        </w:rPr>
        <w:drawing>
          <wp:inline distT="0" distB="0" distL="0" distR="0" wp14:anchorId="39511246" wp14:editId="7636D37B">
            <wp:extent cx="1819048" cy="333333"/>
            <wp:effectExtent l="0" t="0" r="0" b="0"/>
            <wp:docPr id="46170" name="Picture 46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19048" cy="333333"/>
                    </a:xfrm>
                    <a:prstGeom prst="rect">
                      <a:avLst/>
                    </a:prstGeom>
                  </pic:spPr>
                </pic:pic>
              </a:graphicData>
            </a:graphic>
          </wp:inline>
        </w:drawing>
      </w:r>
      <w:r w:rsidRPr="004B217A">
        <w:rPr>
          <w:sz w:val="28"/>
          <w:szCs w:val="28"/>
        </w:rPr>
        <w:t xml:space="preserve"> khi muốn xem rộng màn hình danh sách văn bản</w:t>
      </w:r>
    </w:p>
    <w:p w14:paraId="349439CF" w14:textId="77777777" w:rsidR="007F61D3" w:rsidRPr="004B217A" w:rsidRDefault="007F61D3" w:rsidP="009C536D">
      <w:pPr>
        <w:pStyle w:val="tvNote"/>
        <w:rPr>
          <w:sz w:val="28"/>
          <w:szCs w:val="28"/>
        </w:rPr>
      </w:pPr>
      <w:r w:rsidRPr="004B217A">
        <w:rPr>
          <w:sz w:val="28"/>
          <w:szCs w:val="28"/>
        </w:rPr>
        <w:t>Lưu ý:</w:t>
      </w:r>
    </w:p>
    <w:p w14:paraId="357A94A3" w14:textId="77777777" w:rsidR="007F61D3" w:rsidRPr="004B217A" w:rsidRDefault="007F61D3" w:rsidP="009C536D">
      <w:pPr>
        <w:pStyle w:val="tvNote"/>
        <w:numPr>
          <w:ilvl w:val="0"/>
          <w:numId w:val="6"/>
        </w:numPr>
        <w:rPr>
          <w:sz w:val="28"/>
          <w:szCs w:val="28"/>
        </w:rPr>
      </w:pPr>
      <w:r w:rsidRPr="004B217A">
        <w:rPr>
          <w:sz w:val="28"/>
          <w:szCs w:val="28"/>
        </w:rPr>
        <w:lastRenderedPageBreak/>
        <w:t>Ngày đến: Từ ngày – Đến ngày đang lấy mặc định là 1 năm trước đó tính từ ngày hiện tại, người dùng có thể sửa</w:t>
      </w:r>
    </w:p>
    <w:p w14:paraId="6BFA4922" w14:textId="77777777" w:rsidR="007F61D3" w:rsidRPr="004B217A" w:rsidRDefault="007F61D3" w:rsidP="004B217A">
      <w:pPr>
        <w:pStyle w:val="Heading3"/>
      </w:pPr>
      <w:bookmarkStart w:id="89" w:name="_Toc211446145"/>
      <w:r w:rsidRPr="004B217A">
        <w:t>Xem chi tiết văn bản</w:t>
      </w:r>
      <w:bookmarkEnd w:id="89"/>
    </w:p>
    <w:p w14:paraId="7BD4A112" w14:textId="2653879F" w:rsidR="007F61D3" w:rsidRPr="004B217A" w:rsidRDefault="007F61D3" w:rsidP="00BC47A2">
      <w:pPr>
        <w:pStyle w:val="NormalIndent"/>
        <w:rPr>
          <w:sz w:val="28"/>
          <w:szCs w:val="28"/>
        </w:rPr>
      </w:pPr>
      <w:r w:rsidRPr="004B217A">
        <w:rPr>
          <w:sz w:val="28"/>
          <w:szCs w:val="28"/>
        </w:rPr>
        <w:t xml:space="preserve">Chức năng giúp người dùng Xem chi tiết nội dung văn bản và thao tác các chức năng: Đọc file, Tải tất cả các file có CTS gốc/file Watermark, Chuyển </w:t>
      </w:r>
      <w:r w:rsidR="00297E08" w:rsidRPr="004B217A">
        <w:rPr>
          <w:sz w:val="28"/>
          <w:szCs w:val="28"/>
        </w:rPr>
        <w:t>văn bản</w:t>
      </w:r>
      <w:r w:rsidRPr="004B217A">
        <w:rPr>
          <w:sz w:val="28"/>
          <w:szCs w:val="28"/>
        </w:rPr>
        <w:t>, Xem luân chuyển, Đóng, Hoàn thành, Biểu đồ xử lý, Lưu tài liệu cá nhân</w:t>
      </w:r>
      <w:r w:rsidR="00297E08" w:rsidRPr="004B217A">
        <w:rPr>
          <w:sz w:val="28"/>
          <w:szCs w:val="28"/>
        </w:rPr>
        <w:t xml:space="preserve">, Lưu vào hồ sơ, Tạo phiếu trình, Tạo dự thảo, </w:t>
      </w:r>
      <w:r w:rsidR="007D67BA" w:rsidRPr="004B217A">
        <w:rPr>
          <w:sz w:val="28"/>
          <w:szCs w:val="28"/>
        </w:rPr>
        <w:t>Ghi chú, Bổ sung thông tin, Tạo lịch họp.</w:t>
      </w:r>
    </w:p>
    <w:p w14:paraId="27343C55" w14:textId="77777777" w:rsidR="007F61D3" w:rsidRPr="004B217A" w:rsidRDefault="007F61D3" w:rsidP="007F61D3">
      <w:pPr>
        <w:keepNext w:val="0"/>
        <w:jc w:val="both"/>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đã xử lý</w:t>
      </w:r>
    </w:p>
    <w:p w14:paraId="19FB480C" w14:textId="0F1643E3" w:rsidR="007F61D3" w:rsidRPr="004B217A" w:rsidRDefault="007F61D3" w:rsidP="007F61D3">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Nhấn vào chọn chuột vào dữ liệu khoanh dưới đây </w:t>
      </w:r>
    </w:p>
    <w:p w14:paraId="5807AC8E" w14:textId="13551858" w:rsidR="007F61D3" w:rsidRPr="004B217A" w:rsidRDefault="007D67BA" w:rsidP="00BC47A2">
      <w:pPr>
        <w:pStyle w:val="NormalIndent"/>
        <w:rPr>
          <w:sz w:val="28"/>
          <w:szCs w:val="28"/>
        </w:rPr>
      </w:pPr>
      <w:r w:rsidRPr="004B217A">
        <w:rPr>
          <w:noProof/>
          <w:sz w:val="28"/>
          <w:szCs w:val="28"/>
        </w:rPr>
        <w:drawing>
          <wp:inline distT="0" distB="0" distL="0" distR="0" wp14:anchorId="42939E71" wp14:editId="45A1CF9F">
            <wp:extent cx="5699125" cy="2472690"/>
            <wp:effectExtent l="0" t="0" r="0" b="3810"/>
            <wp:docPr id="37363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31481" name=""/>
                    <pic:cNvPicPr/>
                  </pic:nvPicPr>
                  <pic:blipFill>
                    <a:blip r:embed="rId77"/>
                    <a:stretch>
                      <a:fillRect/>
                    </a:stretch>
                  </pic:blipFill>
                  <pic:spPr>
                    <a:xfrm>
                      <a:off x="0" y="0"/>
                      <a:ext cx="5699125" cy="2472690"/>
                    </a:xfrm>
                    <a:prstGeom prst="rect">
                      <a:avLst/>
                    </a:prstGeom>
                  </pic:spPr>
                </pic:pic>
              </a:graphicData>
            </a:graphic>
          </wp:inline>
        </w:drawing>
      </w:r>
    </w:p>
    <w:p w14:paraId="3973A644" w14:textId="77777777" w:rsidR="007F61D3" w:rsidRPr="004B217A" w:rsidRDefault="007F61D3" w:rsidP="007F61D3">
      <w:pPr>
        <w:keepNext w:val="0"/>
        <w:rPr>
          <w:rFonts w:cs="Times New Roman"/>
          <w:sz w:val="28"/>
          <w:szCs w:val="28"/>
        </w:rPr>
      </w:pPr>
      <w:r w:rsidRPr="004B217A">
        <w:rPr>
          <w:rFonts w:cs="Times New Roman"/>
          <w:sz w:val="28"/>
          <w:szCs w:val="28"/>
        </w:rPr>
        <w:t>Hệ thống hiển thị màn hình:</w:t>
      </w:r>
    </w:p>
    <w:p w14:paraId="24BE6103" w14:textId="0F80B15F" w:rsidR="007F61D3" w:rsidRPr="004B217A" w:rsidRDefault="009A27EE" w:rsidP="007F61D3">
      <w:pPr>
        <w:keepNext w:val="0"/>
        <w:rPr>
          <w:rFonts w:cs="Times New Roman"/>
          <w:sz w:val="28"/>
          <w:szCs w:val="28"/>
          <w:u w:val="single"/>
        </w:rPr>
      </w:pPr>
      <w:r w:rsidRPr="004B217A">
        <w:rPr>
          <w:noProof/>
          <w:sz w:val="28"/>
          <w:szCs w:val="28"/>
        </w:rPr>
        <w:lastRenderedPageBreak/>
        <w:drawing>
          <wp:inline distT="0" distB="0" distL="0" distR="0" wp14:anchorId="57214C7F" wp14:editId="0037FF32">
            <wp:extent cx="5699125" cy="3397885"/>
            <wp:effectExtent l="0" t="0" r="0" b="0"/>
            <wp:docPr id="176387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76857" name=""/>
                    <pic:cNvPicPr/>
                  </pic:nvPicPr>
                  <pic:blipFill>
                    <a:blip r:embed="rId78"/>
                    <a:stretch>
                      <a:fillRect/>
                    </a:stretch>
                  </pic:blipFill>
                  <pic:spPr>
                    <a:xfrm>
                      <a:off x="0" y="0"/>
                      <a:ext cx="5699125" cy="3397885"/>
                    </a:xfrm>
                    <a:prstGeom prst="rect">
                      <a:avLst/>
                    </a:prstGeom>
                  </pic:spPr>
                </pic:pic>
              </a:graphicData>
            </a:graphic>
          </wp:inline>
        </w:drawing>
      </w:r>
    </w:p>
    <w:p w14:paraId="369C6F8E" w14:textId="77777777" w:rsidR="007F61D3" w:rsidRPr="004B217A" w:rsidRDefault="007F61D3" w:rsidP="007F61D3">
      <w:pPr>
        <w:keepNext w:val="0"/>
        <w:rPr>
          <w:rFonts w:cs="Times New Roman"/>
          <w:sz w:val="28"/>
          <w:szCs w:val="28"/>
          <w:u w:val="single"/>
        </w:rPr>
      </w:pPr>
      <w:r w:rsidRPr="004B217A">
        <w:rPr>
          <w:rFonts w:cs="Times New Roman"/>
          <w:sz w:val="28"/>
          <w:szCs w:val="28"/>
          <w:u w:val="single"/>
        </w:rPr>
        <w:t xml:space="preserve">Bước 3: </w:t>
      </w:r>
      <w:r w:rsidRPr="004B217A">
        <w:rPr>
          <w:rFonts w:cs="Times New Roman"/>
          <w:sz w:val="28"/>
          <w:szCs w:val="28"/>
        </w:rPr>
        <w:t xml:space="preserve">Thực hiện các chức năng mô tả chi tiết như bên dưới hoặc chọn nút </w:t>
      </w:r>
      <w:r w:rsidRPr="004B217A">
        <w:rPr>
          <w:rFonts w:cs="Times New Roman"/>
          <w:noProof/>
          <w:sz w:val="28"/>
          <w:szCs w:val="28"/>
        </w:rPr>
        <w:drawing>
          <wp:inline distT="0" distB="0" distL="0" distR="0" wp14:anchorId="4B86ADBD" wp14:editId="08C4019B">
            <wp:extent cx="771429" cy="323810"/>
            <wp:effectExtent l="0" t="0" r="0" b="635"/>
            <wp:docPr id="46175" name="Picture 4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71429" cy="323810"/>
                    </a:xfrm>
                    <a:prstGeom prst="rect">
                      <a:avLst/>
                    </a:prstGeom>
                  </pic:spPr>
                </pic:pic>
              </a:graphicData>
            </a:graphic>
          </wp:inline>
        </w:drawing>
      </w:r>
      <w:r w:rsidRPr="004B217A">
        <w:rPr>
          <w:rFonts w:cs="Times New Roman"/>
          <w:sz w:val="28"/>
          <w:szCs w:val="28"/>
        </w:rPr>
        <w:t xml:space="preserve"> để đóng màn hình xem chi tiết quay về màn hình danh sách</w:t>
      </w:r>
    </w:p>
    <w:p w14:paraId="2A706EA8" w14:textId="77777777" w:rsidR="007F61D3" w:rsidRPr="004B217A" w:rsidRDefault="007F61D3" w:rsidP="00527772">
      <w:pPr>
        <w:pStyle w:val="Heading4"/>
        <w:rPr>
          <w:sz w:val="28"/>
          <w:szCs w:val="28"/>
        </w:rPr>
      </w:pPr>
      <w:bookmarkStart w:id="90" w:name="_Toc211446146"/>
      <w:r w:rsidRPr="004B217A">
        <w:rPr>
          <w:sz w:val="28"/>
          <w:szCs w:val="28"/>
        </w:rPr>
        <w:t>Chuyển văn bản</w:t>
      </w:r>
      <w:bookmarkEnd w:id="90"/>
    </w:p>
    <w:p w14:paraId="3651F53A" w14:textId="4B81C3C1" w:rsidR="007F61D3" w:rsidRPr="004B217A" w:rsidRDefault="007F61D3" w:rsidP="00BC47A2">
      <w:pPr>
        <w:pStyle w:val="NormalIndent"/>
        <w:rPr>
          <w:sz w:val="28"/>
          <w:szCs w:val="28"/>
        </w:rPr>
      </w:pPr>
      <w:r w:rsidRPr="004B217A">
        <w:rPr>
          <w:sz w:val="28"/>
          <w:szCs w:val="28"/>
        </w:rPr>
        <w:t xml:space="preserve">Chức năng giúp người dùng Chuyển văn bản đến đơn vị hoặc cá nhân hoặc cả 2. Văn bản sau khi được chuyển thành công thì sẽ hiển thị trong menu chức </w:t>
      </w:r>
      <w:r w:rsidR="009A27EE" w:rsidRPr="004B217A">
        <w:rPr>
          <w:sz w:val="28"/>
          <w:szCs w:val="28"/>
        </w:rPr>
        <w:t>năng Văn bản đã xử lý</w:t>
      </w:r>
    </w:p>
    <w:p w14:paraId="013995E1" w14:textId="77777777" w:rsidR="007F61D3" w:rsidRPr="004B217A" w:rsidRDefault="007F61D3" w:rsidP="007F61D3">
      <w:pPr>
        <w:jc w:val="both"/>
        <w:rPr>
          <w:rFonts w:cs="Times New Roman"/>
          <w:sz w:val="28"/>
          <w:szCs w:val="28"/>
        </w:rPr>
      </w:pPr>
      <w:r w:rsidRPr="004B217A">
        <w:rPr>
          <w:rFonts w:cs="Times New Roman"/>
          <w:sz w:val="28"/>
          <w:szCs w:val="28"/>
          <w:u w:val="single"/>
        </w:rPr>
        <w:t>Bước 1</w:t>
      </w:r>
      <w:r w:rsidRPr="004B217A">
        <w:rPr>
          <w:rFonts w:cs="Times New Roman"/>
          <w:sz w:val="28"/>
          <w:szCs w:val="28"/>
        </w:rPr>
        <w:t xml:space="preserve">: </w:t>
      </w:r>
    </w:p>
    <w:p w14:paraId="19378A1E" w14:textId="77777777" w:rsidR="007F61D3" w:rsidRPr="004B217A" w:rsidRDefault="007F61D3" w:rsidP="007F61D3">
      <w:pPr>
        <w:pStyle w:val="ListParagraph"/>
        <w:numPr>
          <w:ilvl w:val="0"/>
          <w:numId w:val="10"/>
        </w:numPr>
        <w:ind w:left="540" w:hanging="450"/>
        <w:rPr>
          <w:rFonts w:ascii="Times New Roman" w:hAnsi="Times New Roman"/>
          <w:color w:val="000000"/>
          <w:sz w:val="28"/>
          <w:szCs w:val="28"/>
        </w:rPr>
      </w:pPr>
      <w:r w:rsidRPr="004B217A">
        <w:rPr>
          <w:rFonts w:ascii="Times New Roman" w:hAnsi="Times New Roman"/>
          <w:b/>
          <w:sz w:val="28"/>
          <w:szCs w:val="28"/>
        </w:rPr>
        <w:t>Cách 1</w:t>
      </w:r>
      <w:r w:rsidRPr="004B217A">
        <w:rPr>
          <w:rFonts w:ascii="Times New Roman" w:hAnsi="Times New Roman"/>
          <w:sz w:val="28"/>
          <w:szCs w:val="28"/>
        </w:rPr>
        <w:t>: Tại màn hình Xem chi tiết chọn nút</w:t>
      </w:r>
      <w:r w:rsidRPr="004B217A">
        <w:rPr>
          <w:noProof/>
          <w:sz w:val="28"/>
          <w:szCs w:val="28"/>
        </w:rPr>
        <w:t xml:space="preserve"> </w:t>
      </w:r>
      <w:r w:rsidRPr="004B217A">
        <w:rPr>
          <w:noProof/>
          <w:sz w:val="28"/>
          <w:szCs w:val="28"/>
        </w:rPr>
        <w:drawing>
          <wp:inline distT="0" distB="0" distL="0" distR="0" wp14:anchorId="627E57E5" wp14:editId="23FEDC10">
            <wp:extent cx="1504762" cy="304762"/>
            <wp:effectExtent l="0" t="0" r="635" b="635"/>
            <wp:docPr id="46176" name="Picture 4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04762" cy="304762"/>
                    </a:xfrm>
                    <a:prstGeom prst="rect">
                      <a:avLst/>
                    </a:prstGeom>
                  </pic:spPr>
                </pic:pic>
              </a:graphicData>
            </a:graphic>
          </wp:inline>
        </w:drawing>
      </w:r>
      <w:r w:rsidRPr="004B217A">
        <w:rPr>
          <w:rFonts w:ascii="Times New Roman" w:hAnsi="Times New Roman"/>
          <w:color w:val="000000"/>
          <w:sz w:val="28"/>
          <w:szCs w:val="28"/>
        </w:rPr>
        <w:t xml:space="preserve">, </w:t>
      </w:r>
    </w:p>
    <w:p w14:paraId="02BA6F47" w14:textId="77777777" w:rsidR="007F61D3" w:rsidRPr="004B217A" w:rsidRDefault="007F61D3" w:rsidP="007F61D3">
      <w:pPr>
        <w:pStyle w:val="ListParagraph"/>
        <w:numPr>
          <w:ilvl w:val="0"/>
          <w:numId w:val="10"/>
        </w:numPr>
        <w:ind w:left="540" w:hanging="450"/>
        <w:rPr>
          <w:rFonts w:ascii="Times New Roman" w:hAnsi="Times New Roman"/>
          <w:color w:val="000000"/>
          <w:sz w:val="28"/>
          <w:szCs w:val="28"/>
        </w:rPr>
      </w:pPr>
      <w:r w:rsidRPr="004B217A">
        <w:rPr>
          <w:rFonts w:ascii="Times New Roman" w:hAnsi="Times New Roman"/>
          <w:b/>
          <w:color w:val="000000"/>
          <w:sz w:val="28"/>
          <w:szCs w:val="28"/>
        </w:rPr>
        <w:t>Cách 2</w:t>
      </w:r>
      <w:r w:rsidRPr="004B217A">
        <w:rPr>
          <w:rFonts w:ascii="Times New Roman" w:hAnsi="Times New Roman"/>
          <w:color w:val="000000"/>
          <w:sz w:val="28"/>
          <w:szCs w:val="28"/>
        </w:rPr>
        <w:t>: Tại màn hình Văn bản đến&gt;&gt;Văn bản đã xử lý: Chọn nút như ảnh bên dưới</w:t>
      </w:r>
    </w:p>
    <w:p w14:paraId="454BB59F" w14:textId="065BE10E" w:rsidR="007F61D3" w:rsidRPr="004B217A" w:rsidRDefault="009A27EE" w:rsidP="007F61D3">
      <w:pPr>
        <w:ind w:left="90"/>
        <w:rPr>
          <w:rFonts w:cs="Times New Roman"/>
          <w:color w:val="000000"/>
          <w:sz w:val="28"/>
          <w:szCs w:val="28"/>
        </w:rPr>
      </w:pPr>
      <w:r w:rsidRPr="004B217A">
        <w:rPr>
          <w:noProof/>
          <w:sz w:val="28"/>
          <w:szCs w:val="28"/>
        </w:rPr>
        <w:lastRenderedPageBreak/>
        <w:drawing>
          <wp:inline distT="0" distB="0" distL="0" distR="0" wp14:anchorId="0DD597A7" wp14:editId="0E4A4542">
            <wp:extent cx="5699125" cy="2472690"/>
            <wp:effectExtent l="0" t="0" r="0" b="3810"/>
            <wp:docPr id="180988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81750" name=""/>
                    <pic:cNvPicPr/>
                  </pic:nvPicPr>
                  <pic:blipFill>
                    <a:blip r:embed="rId79"/>
                    <a:stretch>
                      <a:fillRect/>
                    </a:stretch>
                  </pic:blipFill>
                  <pic:spPr>
                    <a:xfrm>
                      <a:off x="0" y="0"/>
                      <a:ext cx="5699125" cy="2472690"/>
                    </a:xfrm>
                    <a:prstGeom prst="rect">
                      <a:avLst/>
                    </a:prstGeom>
                  </pic:spPr>
                </pic:pic>
              </a:graphicData>
            </a:graphic>
          </wp:inline>
        </w:drawing>
      </w:r>
    </w:p>
    <w:p w14:paraId="04836727" w14:textId="77777777" w:rsidR="007F61D3" w:rsidRPr="004B217A" w:rsidRDefault="007F61D3" w:rsidP="007F61D3">
      <w:pPr>
        <w:pStyle w:val="ListParagraph"/>
        <w:numPr>
          <w:ilvl w:val="0"/>
          <w:numId w:val="10"/>
        </w:numPr>
        <w:ind w:left="540" w:hanging="450"/>
        <w:rPr>
          <w:rFonts w:ascii="Times New Roman" w:hAnsi="Times New Roman"/>
          <w:color w:val="000000"/>
          <w:sz w:val="28"/>
          <w:szCs w:val="28"/>
        </w:rPr>
      </w:pPr>
      <w:r w:rsidRPr="004B217A">
        <w:rPr>
          <w:rFonts w:ascii="Times New Roman" w:hAnsi="Times New Roman"/>
          <w:color w:val="000000"/>
          <w:sz w:val="28"/>
          <w:szCs w:val="28"/>
        </w:rPr>
        <w:t>Hiển thị màn hình như bên dưới</w:t>
      </w:r>
    </w:p>
    <w:p w14:paraId="4018EF73" w14:textId="0BC5F53E" w:rsidR="007F61D3" w:rsidRPr="004B217A" w:rsidRDefault="00DD152D" w:rsidP="007F61D3">
      <w:pPr>
        <w:keepNext w:val="0"/>
        <w:jc w:val="both"/>
        <w:rPr>
          <w:rFonts w:cs="Times New Roman"/>
          <w:color w:val="000000"/>
          <w:sz w:val="28"/>
          <w:szCs w:val="28"/>
        </w:rPr>
      </w:pPr>
      <w:r w:rsidRPr="004B217A">
        <w:rPr>
          <w:rFonts w:cs="Times New Roman"/>
          <w:noProof/>
          <w:color w:val="000000"/>
          <w:sz w:val="28"/>
          <w:szCs w:val="28"/>
        </w:rPr>
        <w:drawing>
          <wp:inline distT="0" distB="0" distL="0" distR="0" wp14:anchorId="445DF555" wp14:editId="061D5114">
            <wp:extent cx="5699125" cy="3383280"/>
            <wp:effectExtent l="0" t="0" r="0" b="7620"/>
            <wp:docPr id="1242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372" name=""/>
                    <pic:cNvPicPr/>
                  </pic:nvPicPr>
                  <pic:blipFill>
                    <a:blip r:embed="rId80"/>
                    <a:stretch>
                      <a:fillRect/>
                    </a:stretch>
                  </pic:blipFill>
                  <pic:spPr>
                    <a:xfrm>
                      <a:off x="0" y="0"/>
                      <a:ext cx="5699125" cy="3383280"/>
                    </a:xfrm>
                    <a:prstGeom prst="rect">
                      <a:avLst/>
                    </a:prstGeom>
                  </pic:spPr>
                </pic:pic>
              </a:graphicData>
            </a:graphic>
          </wp:inline>
        </w:drawing>
      </w:r>
    </w:p>
    <w:p w14:paraId="17A6F608" w14:textId="183BF127" w:rsidR="007F61D3" w:rsidRPr="004B217A" w:rsidRDefault="007F61D3" w:rsidP="007F61D3">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các thông tin rồi chọn nút </w:t>
      </w:r>
      <w:r w:rsidR="00DD152D" w:rsidRPr="004B217A">
        <w:rPr>
          <w:noProof/>
          <w:sz w:val="28"/>
          <w:szCs w:val="28"/>
        </w:rPr>
        <w:drawing>
          <wp:inline distT="0" distB="0" distL="0" distR="0" wp14:anchorId="4E9F1C8A" wp14:editId="4FEDFB08">
            <wp:extent cx="1348739" cy="297516"/>
            <wp:effectExtent l="0" t="0" r="4445" b="7620"/>
            <wp:docPr id="42939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4637" name=""/>
                    <pic:cNvPicPr/>
                  </pic:nvPicPr>
                  <pic:blipFill>
                    <a:blip r:embed="rId81"/>
                    <a:stretch>
                      <a:fillRect/>
                    </a:stretch>
                  </pic:blipFill>
                  <pic:spPr>
                    <a:xfrm>
                      <a:off x="0" y="0"/>
                      <a:ext cx="1358710" cy="299715"/>
                    </a:xfrm>
                    <a:prstGeom prst="rect">
                      <a:avLst/>
                    </a:prstGeom>
                  </pic:spPr>
                </pic:pic>
              </a:graphicData>
            </a:graphic>
          </wp:inline>
        </w:drawing>
      </w:r>
      <w:r w:rsidRPr="004B217A">
        <w:rPr>
          <w:rFonts w:cs="Times New Roman"/>
          <w:sz w:val="28"/>
          <w:szCs w:val="28"/>
        </w:rPr>
        <w:t xml:space="preserve"> để gửi cho các đơn vị/cá nhân đã chọn =&gt; Văn bản được chuyển sang Tab Văn bản đã xử lý</w:t>
      </w:r>
    </w:p>
    <w:p w14:paraId="7B394FEB" w14:textId="77777777" w:rsidR="007F61D3" w:rsidRPr="004B217A" w:rsidRDefault="007F61D3" w:rsidP="007F61D3">
      <w:pPr>
        <w:keepNext w:val="0"/>
        <w:rPr>
          <w:rFonts w:cs="Times New Roman"/>
          <w:sz w:val="28"/>
          <w:szCs w:val="28"/>
        </w:rPr>
      </w:pPr>
      <w:r w:rsidRPr="004B217A">
        <w:rPr>
          <w:rFonts w:cs="Times New Roman"/>
          <w:sz w:val="28"/>
          <w:szCs w:val="28"/>
        </w:rPr>
        <w:t xml:space="preserve">Hoặc chọn nút </w:t>
      </w:r>
      <w:r w:rsidRPr="004B217A">
        <w:rPr>
          <w:rFonts w:cs="Times New Roman"/>
          <w:noProof/>
          <w:sz w:val="28"/>
          <w:szCs w:val="28"/>
        </w:rPr>
        <w:drawing>
          <wp:inline distT="0" distB="0" distL="0" distR="0" wp14:anchorId="6177A9B4" wp14:editId="46B63E4C">
            <wp:extent cx="790476" cy="276190"/>
            <wp:effectExtent l="0" t="0" r="0" b="0"/>
            <wp:docPr id="46180" name="Picture 46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90476" cy="276190"/>
                    </a:xfrm>
                    <a:prstGeom prst="rect">
                      <a:avLst/>
                    </a:prstGeom>
                  </pic:spPr>
                </pic:pic>
              </a:graphicData>
            </a:graphic>
          </wp:inline>
        </w:drawing>
      </w:r>
      <w:r w:rsidRPr="004B217A">
        <w:rPr>
          <w:rFonts w:cs="Times New Roman"/>
          <w:sz w:val="28"/>
          <w:szCs w:val="28"/>
        </w:rPr>
        <w:t xml:space="preserve"> để đóng màn hình quay về màn hình chi tiết</w:t>
      </w:r>
    </w:p>
    <w:p w14:paraId="60BBE15B" w14:textId="77777777" w:rsidR="007F61D3" w:rsidRPr="004B217A" w:rsidRDefault="007F61D3" w:rsidP="00527772">
      <w:pPr>
        <w:pStyle w:val="Heading4"/>
        <w:rPr>
          <w:sz w:val="28"/>
          <w:szCs w:val="28"/>
        </w:rPr>
      </w:pPr>
      <w:bookmarkStart w:id="91" w:name="_Toc211446147"/>
      <w:r w:rsidRPr="004B217A">
        <w:rPr>
          <w:sz w:val="28"/>
          <w:szCs w:val="28"/>
        </w:rPr>
        <w:lastRenderedPageBreak/>
        <w:t>Xem luân chuyển</w:t>
      </w:r>
      <w:bookmarkEnd w:id="91"/>
    </w:p>
    <w:p w14:paraId="07FFF546" w14:textId="77777777" w:rsidR="00DD152D" w:rsidRPr="004B217A" w:rsidRDefault="00DD152D" w:rsidP="00DD152D">
      <w:pPr>
        <w:rPr>
          <w:sz w:val="28"/>
          <w:szCs w:val="28"/>
        </w:rPr>
      </w:pPr>
      <w:r w:rsidRPr="004B217A">
        <w:rPr>
          <w:sz w:val="28"/>
          <w:szCs w:val="28"/>
        </w:rPr>
        <w:t>Chức năng giúp người dùng xem dữ liệu đơn vị và cá nhân nhận/chuyển văn bản và thực hiện thu hồi văn bản</w:t>
      </w:r>
    </w:p>
    <w:p w14:paraId="01714072" w14:textId="77777777" w:rsidR="00DD152D" w:rsidRPr="004B217A" w:rsidRDefault="00DD152D" w:rsidP="00DD152D">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6280B134" wp14:editId="7E1AFEFD">
            <wp:extent cx="1514286" cy="295238"/>
            <wp:effectExtent l="0" t="0" r="0" b="0"/>
            <wp:docPr id="1252385054" name="Picture 125238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14286" cy="295238"/>
                    </a:xfrm>
                    <a:prstGeom prst="rect">
                      <a:avLst/>
                    </a:prstGeom>
                  </pic:spPr>
                </pic:pic>
              </a:graphicData>
            </a:graphic>
          </wp:inline>
        </w:drawing>
      </w:r>
      <w:r w:rsidRPr="004B217A">
        <w:rPr>
          <w:rFonts w:cs="Times New Roman"/>
          <w:color w:val="000000"/>
          <w:sz w:val="28"/>
          <w:szCs w:val="28"/>
        </w:rPr>
        <w:t>, hiển thị màn hình như bên dưới</w:t>
      </w:r>
    </w:p>
    <w:p w14:paraId="70C209DC" w14:textId="77777777" w:rsidR="00DD152D" w:rsidRPr="004B217A" w:rsidRDefault="00DD152D" w:rsidP="00DD152D">
      <w:pPr>
        <w:rPr>
          <w:color w:val="000000"/>
          <w:sz w:val="28"/>
          <w:szCs w:val="28"/>
        </w:rPr>
      </w:pPr>
      <w:r w:rsidRPr="004B217A">
        <w:rPr>
          <w:noProof/>
          <w:sz w:val="28"/>
          <w:szCs w:val="28"/>
        </w:rPr>
        <w:drawing>
          <wp:inline distT="0" distB="0" distL="0" distR="0" wp14:anchorId="6CB52DB6" wp14:editId="7DA79E6B">
            <wp:extent cx="5699125" cy="2522220"/>
            <wp:effectExtent l="0" t="0" r="0" b="0"/>
            <wp:docPr id="1039041348" name="Picture 103904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99125" cy="2522220"/>
                    </a:xfrm>
                    <a:prstGeom prst="rect">
                      <a:avLst/>
                    </a:prstGeom>
                  </pic:spPr>
                </pic:pic>
              </a:graphicData>
            </a:graphic>
          </wp:inline>
        </w:drawing>
      </w:r>
    </w:p>
    <w:p w14:paraId="5F0142D1" w14:textId="77777777" w:rsidR="00DD152D" w:rsidRPr="004B217A" w:rsidRDefault="00DD152D" w:rsidP="00DD152D">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có thể xuất báo cáo xem danh sách cây luân chuyển bằng cách nhần vào nút </w:t>
      </w:r>
      <w:r w:rsidRPr="004B217A">
        <w:rPr>
          <w:rFonts w:cs="Times New Roman"/>
          <w:noProof/>
          <w:sz w:val="28"/>
          <w:szCs w:val="28"/>
        </w:rPr>
        <w:drawing>
          <wp:inline distT="0" distB="0" distL="0" distR="0" wp14:anchorId="22756017" wp14:editId="0BF41785">
            <wp:extent cx="1114286" cy="285714"/>
            <wp:effectExtent l="0" t="0" r="0" b="635"/>
            <wp:docPr id="1367401320" name="Picture 136740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14286" cy="285714"/>
                    </a:xfrm>
                    <a:prstGeom prst="rect">
                      <a:avLst/>
                    </a:prstGeom>
                  </pic:spPr>
                </pic:pic>
              </a:graphicData>
            </a:graphic>
          </wp:inline>
        </w:drawing>
      </w:r>
    </w:p>
    <w:p w14:paraId="4E6D4815" w14:textId="77777777" w:rsidR="00DD152D" w:rsidRPr="004B217A" w:rsidRDefault="00DD152D" w:rsidP="00DD152D">
      <w:pPr>
        <w:keepNext w:val="0"/>
        <w:rPr>
          <w:rFonts w:cs="Times New Roman"/>
          <w:sz w:val="28"/>
          <w:szCs w:val="28"/>
        </w:rPr>
      </w:pPr>
      <w:r w:rsidRPr="004B217A">
        <w:rPr>
          <w:rFonts w:cs="Times New Roman"/>
          <w:sz w:val="28"/>
          <w:szCs w:val="28"/>
          <w:u w:val="single"/>
        </w:rPr>
        <w:t>Bước 3.</w:t>
      </w:r>
      <w:r w:rsidRPr="004B217A">
        <w:rPr>
          <w:rFonts w:cs="Times New Roman"/>
          <w:sz w:val="28"/>
          <w:szCs w:val="28"/>
        </w:rPr>
        <w:t xml:space="preserve"> Tại Danh sách đơn vị đã chuyển hoặc danh sách cây luân chuyển, người dùng bấm nút </w:t>
      </w:r>
      <w:r w:rsidRPr="004B217A">
        <w:rPr>
          <w:rFonts w:cs="Times New Roman"/>
          <w:noProof/>
          <w:sz w:val="28"/>
          <w:szCs w:val="28"/>
        </w:rPr>
        <w:drawing>
          <wp:inline distT="0" distB="0" distL="0" distR="0" wp14:anchorId="2E36EF88" wp14:editId="0C900050">
            <wp:extent cx="171429" cy="133333"/>
            <wp:effectExtent l="0" t="0" r="635" b="635"/>
            <wp:docPr id="775684386" name="Picture 77568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1429" cy="133333"/>
                    </a:xfrm>
                    <a:prstGeom prst="rect">
                      <a:avLst/>
                    </a:prstGeom>
                  </pic:spPr>
                </pic:pic>
              </a:graphicData>
            </a:graphic>
          </wp:inline>
        </w:drawing>
      </w:r>
      <w:r w:rsidRPr="004B217A">
        <w:rPr>
          <w:rFonts w:cs="Times New Roman"/>
          <w:sz w:val="28"/>
          <w:szCs w:val="28"/>
        </w:rPr>
        <w:t>để thực hiện thu hồi văn bản đã chuyển cho đơn vị hoặc cá nhân</w:t>
      </w:r>
    </w:p>
    <w:p w14:paraId="517326A5" w14:textId="77777777" w:rsidR="00DD152D" w:rsidRPr="004B217A" w:rsidRDefault="00DD152D" w:rsidP="00DD152D">
      <w:pPr>
        <w:keepNext w:val="0"/>
        <w:rPr>
          <w:rFonts w:cs="Times New Roman"/>
          <w:sz w:val="28"/>
          <w:szCs w:val="28"/>
        </w:rPr>
      </w:pPr>
      <w:r w:rsidRPr="004B217A">
        <w:rPr>
          <w:rFonts w:cs="Times New Roman"/>
          <w:sz w:val="28"/>
          <w:szCs w:val="28"/>
        </w:rPr>
        <w:t>Trường hợp người dùng muốn thu hồi hàng loạt thì chọn ô tất cả như số 1 &gt;&gt; Nhấn nút thu hồi</w:t>
      </w:r>
    </w:p>
    <w:p w14:paraId="499E59B0" w14:textId="77777777" w:rsidR="00DD152D" w:rsidRPr="004B217A" w:rsidRDefault="00DD152D" w:rsidP="00DD152D">
      <w:pPr>
        <w:rPr>
          <w:rFonts w:cs="Times New Roman"/>
          <w:sz w:val="28"/>
          <w:szCs w:val="28"/>
        </w:rPr>
      </w:pPr>
      <w:r w:rsidRPr="004B217A">
        <w:rPr>
          <w:noProof/>
          <w:sz w:val="28"/>
          <w:szCs w:val="28"/>
        </w:rPr>
        <w:lastRenderedPageBreak/>
        <w:drawing>
          <wp:inline distT="0" distB="0" distL="0" distR="0" wp14:anchorId="0B68B09E" wp14:editId="4A4C4FAD">
            <wp:extent cx="5699125" cy="3479800"/>
            <wp:effectExtent l="0" t="0" r="0" b="6350"/>
            <wp:docPr id="70256949" name="Picture 7025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99125" cy="3479800"/>
                    </a:xfrm>
                    <a:prstGeom prst="rect">
                      <a:avLst/>
                    </a:prstGeom>
                  </pic:spPr>
                </pic:pic>
              </a:graphicData>
            </a:graphic>
          </wp:inline>
        </w:drawing>
      </w:r>
    </w:p>
    <w:p w14:paraId="5AE3954B" w14:textId="77777777" w:rsidR="00DD152D" w:rsidRPr="004B217A" w:rsidRDefault="00DD152D" w:rsidP="00DD152D">
      <w:pPr>
        <w:rPr>
          <w:rFonts w:cs="Times New Roman"/>
          <w:sz w:val="28"/>
          <w:szCs w:val="28"/>
        </w:rPr>
      </w:pPr>
      <w:r w:rsidRPr="004B217A">
        <w:rPr>
          <w:rFonts w:cs="Times New Roman"/>
          <w:sz w:val="28"/>
          <w:szCs w:val="28"/>
        </w:rPr>
        <w:t>Hệ thống hiển thị popup thông báo</w:t>
      </w:r>
    </w:p>
    <w:p w14:paraId="67E34EB6" w14:textId="77777777" w:rsidR="00DD152D" w:rsidRPr="004B217A" w:rsidRDefault="00DD152D" w:rsidP="00DD152D">
      <w:pPr>
        <w:jc w:val="center"/>
        <w:rPr>
          <w:rFonts w:cs="Times New Roman"/>
          <w:sz w:val="28"/>
          <w:szCs w:val="28"/>
        </w:rPr>
      </w:pPr>
      <w:r w:rsidRPr="004B217A">
        <w:rPr>
          <w:noProof/>
          <w:sz w:val="28"/>
          <w:szCs w:val="28"/>
        </w:rPr>
        <w:drawing>
          <wp:inline distT="0" distB="0" distL="0" distR="0" wp14:anchorId="6C99751D" wp14:editId="562ECE7F">
            <wp:extent cx="3161905" cy="1428571"/>
            <wp:effectExtent l="0" t="0" r="635" b="635"/>
            <wp:docPr id="864197516" name="Picture 86419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61905" cy="1428571"/>
                    </a:xfrm>
                    <a:prstGeom prst="rect">
                      <a:avLst/>
                    </a:prstGeom>
                  </pic:spPr>
                </pic:pic>
              </a:graphicData>
            </a:graphic>
          </wp:inline>
        </w:drawing>
      </w:r>
    </w:p>
    <w:p w14:paraId="164F8E9C" w14:textId="77777777" w:rsidR="00DD152D" w:rsidRPr="004B217A" w:rsidRDefault="00DD152D" w:rsidP="00DD152D">
      <w:pPr>
        <w:rPr>
          <w:rFonts w:cs="Times New Roman"/>
          <w:sz w:val="28"/>
          <w:szCs w:val="28"/>
        </w:rPr>
      </w:pPr>
      <w:r w:rsidRPr="004B217A">
        <w:rPr>
          <w:rFonts w:cs="Times New Roman"/>
          <w:sz w:val="28"/>
          <w:szCs w:val="28"/>
          <w:u w:val="single"/>
        </w:rPr>
        <w:t>Bước 4</w:t>
      </w:r>
      <w:r w:rsidRPr="004B217A">
        <w:rPr>
          <w:rFonts w:cs="Times New Roman"/>
          <w:sz w:val="28"/>
          <w:szCs w:val="28"/>
        </w:rPr>
        <w:t xml:space="preserve">: Người dung chọn Đồng ý như nút 1 ảnh để hoàn thành việc thu hồi =&gt; </w:t>
      </w:r>
    </w:p>
    <w:p w14:paraId="051EBF22" w14:textId="77777777" w:rsidR="00DD152D" w:rsidRPr="004B217A" w:rsidRDefault="00DD152D" w:rsidP="00DD152D">
      <w:pPr>
        <w:rPr>
          <w:rFonts w:cs="Times New Roman"/>
          <w:sz w:val="28"/>
          <w:szCs w:val="28"/>
        </w:rPr>
      </w:pPr>
      <w:r w:rsidRPr="004B217A">
        <w:rPr>
          <w:rFonts w:cs="Times New Roman"/>
          <w:sz w:val="28"/>
          <w:szCs w:val="28"/>
        </w:rPr>
        <w:t>Hoặc hủy bỏ thao tác chọn nút 2 hoặc 3 như ảnh bên trên =&gt; Màn hình chuyển về màn hình Xem luân chuyển</w:t>
      </w:r>
    </w:p>
    <w:p w14:paraId="07972145" w14:textId="77777777" w:rsidR="00DD152D" w:rsidRPr="004B217A" w:rsidRDefault="00DD152D" w:rsidP="00DD152D">
      <w:pPr>
        <w:rPr>
          <w:rFonts w:cs="Times New Roman"/>
          <w:b/>
          <w:i/>
          <w:sz w:val="28"/>
          <w:szCs w:val="28"/>
        </w:rPr>
      </w:pPr>
      <w:r w:rsidRPr="004B217A">
        <w:rPr>
          <w:rFonts w:cs="Times New Roman"/>
          <w:b/>
          <w:i/>
          <w:sz w:val="28"/>
          <w:szCs w:val="28"/>
        </w:rPr>
        <w:t xml:space="preserve">Lưu ý: </w:t>
      </w:r>
    </w:p>
    <w:p w14:paraId="4BE40418" w14:textId="77777777" w:rsidR="00DD152D" w:rsidRPr="004B217A" w:rsidRDefault="00DD152D" w:rsidP="00DD152D">
      <w:pPr>
        <w:pStyle w:val="ListParagraph"/>
        <w:numPr>
          <w:ilvl w:val="0"/>
          <w:numId w:val="6"/>
        </w:numPr>
        <w:rPr>
          <w:rFonts w:ascii="Times New Roman" w:hAnsi="Times New Roman"/>
          <w:sz w:val="28"/>
          <w:szCs w:val="28"/>
        </w:rPr>
      </w:pPr>
      <w:r w:rsidRPr="004B217A">
        <w:rPr>
          <w:rFonts w:ascii="Times New Roman" w:hAnsi="Times New Roman"/>
          <w:sz w:val="28"/>
          <w:szCs w:val="28"/>
        </w:rPr>
        <w:t>Trường hợp thu hồi thành công thì các thao tác ở cột Thao tác sẽ ẩn</w:t>
      </w:r>
    </w:p>
    <w:p w14:paraId="057DF71F" w14:textId="77777777" w:rsidR="00DD152D" w:rsidRPr="004B217A" w:rsidRDefault="00DD152D" w:rsidP="00DD152D">
      <w:pPr>
        <w:pStyle w:val="ListParagraph"/>
        <w:numPr>
          <w:ilvl w:val="0"/>
          <w:numId w:val="6"/>
        </w:numPr>
        <w:rPr>
          <w:rFonts w:ascii="Times New Roman" w:hAnsi="Times New Roman"/>
          <w:sz w:val="28"/>
          <w:szCs w:val="28"/>
        </w:rPr>
      </w:pPr>
      <w:r w:rsidRPr="004B217A">
        <w:rPr>
          <w:rFonts w:ascii="Times New Roman" w:hAnsi="Times New Roman"/>
          <w:sz w:val="28"/>
          <w:szCs w:val="28"/>
        </w:rPr>
        <w:t xml:space="preserve">Văn bản của đơn vị được chuyển sẽ bị xóa khỏi danh sách còn đơn vị thu hồi sẽ chuyển vào tab Văn bản bị thu hồi </w:t>
      </w:r>
    </w:p>
    <w:p w14:paraId="4C7E110A" w14:textId="77777777" w:rsidR="00DD152D" w:rsidRPr="004B217A" w:rsidRDefault="00DD152D" w:rsidP="00DD152D">
      <w:pPr>
        <w:pStyle w:val="ListParagraph"/>
        <w:numPr>
          <w:ilvl w:val="0"/>
          <w:numId w:val="6"/>
        </w:numPr>
        <w:rPr>
          <w:rFonts w:ascii="Times New Roman" w:hAnsi="Times New Roman"/>
          <w:sz w:val="28"/>
          <w:szCs w:val="28"/>
        </w:rPr>
      </w:pPr>
      <w:r w:rsidRPr="004B217A">
        <w:rPr>
          <w:rFonts w:ascii="Times New Roman" w:hAnsi="Times New Roman"/>
          <w:sz w:val="28"/>
          <w:szCs w:val="28"/>
        </w:rPr>
        <w:t>Tại màn hình xem luân chuyển tại đơn vị thu hồi các bản ghi bị thu hồi sẽ bị gạch ngang</w:t>
      </w:r>
    </w:p>
    <w:p w14:paraId="0130DD41" w14:textId="1B608FFE" w:rsidR="007F61D3" w:rsidRPr="004B217A" w:rsidRDefault="00DD152D" w:rsidP="00DD152D">
      <w:pPr>
        <w:keepNext w:val="0"/>
        <w:ind w:left="360"/>
        <w:rPr>
          <w:rFonts w:cs="Times New Roman"/>
          <w:sz w:val="28"/>
          <w:szCs w:val="28"/>
        </w:rPr>
      </w:pPr>
      <w:r w:rsidRPr="004B217A">
        <w:rPr>
          <w:rFonts w:cs="Times New Roman"/>
          <w:sz w:val="28"/>
          <w:szCs w:val="28"/>
        </w:rPr>
        <w:t xml:space="preserve">Bước 5: Đóng màn hình luân chuyển, người dùng chọn nút </w:t>
      </w:r>
      <w:r w:rsidRPr="004B217A">
        <w:rPr>
          <w:rFonts w:cs="Times New Roman"/>
          <w:noProof/>
          <w:sz w:val="28"/>
          <w:szCs w:val="28"/>
        </w:rPr>
        <w:t xml:space="preserve">“ </w:t>
      </w:r>
      <w:r w:rsidRPr="004B217A">
        <w:rPr>
          <w:rFonts w:cs="Times New Roman"/>
          <w:sz w:val="28"/>
          <w:szCs w:val="28"/>
        </w:rPr>
        <w:t xml:space="preserve">  =&gt; Hệ thống quay về màn hình xem chi tiết</w:t>
      </w:r>
    </w:p>
    <w:p w14:paraId="4AA4AE7A" w14:textId="77777777" w:rsidR="007F61D3" w:rsidRPr="004B217A" w:rsidRDefault="007F61D3" w:rsidP="00527772">
      <w:pPr>
        <w:pStyle w:val="Heading4"/>
        <w:rPr>
          <w:sz w:val="28"/>
          <w:szCs w:val="28"/>
        </w:rPr>
      </w:pPr>
      <w:bookmarkStart w:id="92" w:name="_Toc211446148"/>
      <w:r w:rsidRPr="004B217A">
        <w:rPr>
          <w:sz w:val="28"/>
          <w:szCs w:val="28"/>
        </w:rPr>
        <w:lastRenderedPageBreak/>
        <w:t>Hoàn thành</w:t>
      </w:r>
      <w:bookmarkEnd w:id="92"/>
    </w:p>
    <w:p w14:paraId="2AC64A13" w14:textId="77777777" w:rsidR="007F61D3" w:rsidRPr="004B217A" w:rsidRDefault="007F61D3" w:rsidP="00BC47A2">
      <w:pPr>
        <w:pStyle w:val="NormalIndent"/>
        <w:rPr>
          <w:sz w:val="28"/>
          <w:szCs w:val="28"/>
        </w:rPr>
      </w:pPr>
      <w:r w:rsidRPr="004B217A">
        <w:rPr>
          <w:sz w:val="28"/>
          <w:szCs w:val="28"/>
        </w:rPr>
        <w:t>Chức năng giúp người dùng chuyển trạng thái văn bản sang hoàn thành</w:t>
      </w:r>
    </w:p>
    <w:p w14:paraId="14149259" w14:textId="77777777" w:rsidR="007F61D3" w:rsidRPr="004B217A" w:rsidRDefault="007F61D3" w:rsidP="007F61D3">
      <w:pPr>
        <w:keepNext w:val="0"/>
        <w:rPr>
          <w:rFonts w:cs="Times New Roman"/>
          <w:sz w:val="28"/>
          <w:szCs w:val="28"/>
        </w:rPr>
      </w:pPr>
      <w:r w:rsidRPr="004B217A">
        <w:rPr>
          <w:rFonts w:cs="Times New Roman"/>
          <w:sz w:val="28"/>
          <w:szCs w:val="28"/>
          <w:u w:val="single"/>
        </w:rPr>
        <w:t>Bước 1</w:t>
      </w:r>
      <w:r w:rsidRPr="004B217A">
        <w:rPr>
          <w:rFonts w:cs="Times New Roman"/>
          <w:sz w:val="28"/>
          <w:szCs w:val="28"/>
        </w:rPr>
        <w:t xml:space="preserve">: </w:t>
      </w:r>
    </w:p>
    <w:p w14:paraId="743F12D5" w14:textId="77777777" w:rsidR="007F61D3" w:rsidRPr="004B217A" w:rsidRDefault="007F61D3" w:rsidP="007F61D3">
      <w:pPr>
        <w:keepNext w:val="0"/>
        <w:rPr>
          <w:rFonts w:cs="Times New Roman"/>
          <w:color w:val="000000"/>
          <w:sz w:val="28"/>
          <w:szCs w:val="28"/>
        </w:rPr>
      </w:pPr>
      <w:r w:rsidRPr="004B217A">
        <w:rPr>
          <w:rFonts w:cs="Times New Roman"/>
          <w:sz w:val="28"/>
          <w:szCs w:val="28"/>
        </w:rPr>
        <w:t>Cách 1: 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3BE3D82D" wp14:editId="2EE9191B">
            <wp:extent cx="1152381" cy="314286"/>
            <wp:effectExtent l="0" t="0" r="0" b="0"/>
            <wp:docPr id="46188" name="Picture 4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52381" cy="314286"/>
                    </a:xfrm>
                    <a:prstGeom prst="rect">
                      <a:avLst/>
                    </a:prstGeom>
                  </pic:spPr>
                </pic:pic>
              </a:graphicData>
            </a:graphic>
          </wp:inline>
        </w:drawing>
      </w:r>
      <w:r w:rsidRPr="004B217A">
        <w:rPr>
          <w:rFonts w:cs="Times New Roman"/>
          <w:color w:val="000000"/>
          <w:sz w:val="28"/>
          <w:szCs w:val="28"/>
        </w:rPr>
        <w:t xml:space="preserve">, </w:t>
      </w:r>
    </w:p>
    <w:p w14:paraId="32C25F8E" w14:textId="77777777" w:rsidR="007F61D3" w:rsidRPr="004B217A" w:rsidRDefault="007F61D3" w:rsidP="007F61D3">
      <w:pPr>
        <w:keepNext w:val="0"/>
        <w:rPr>
          <w:rFonts w:cs="Times New Roman"/>
          <w:color w:val="000000"/>
          <w:sz w:val="28"/>
          <w:szCs w:val="28"/>
        </w:rPr>
      </w:pPr>
      <w:r w:rsidRPr="004B217A">
        <w:rPr>
          <w:rFonts w:cs="Times New Roman"/>
          <w:color w:val="000000"/>
          <w:sz w:val="28"/>
          <w:szCs w:val="28"/>
        </w:rPr>
        <w:t xml:space="preserve">Cách 2: Tại màn hình danh sách </w:t>
      </w:r>
      <w:r w:rsidRPr="004B217A">
        <w:rPr>
          <w:rFonts w:cs="Times New Roman"/>
          <w:b/>
          <w:color w:val="000000"/>
          <w:sz w:val="28"/>
          <w:szCs w:val="28"/>
        </w:rPr>
        <w:t>Văn bản đến&gt;&gt;Văn bản đã xử lý</w:t>
      </w:r>
      <w:r w:rsidRPr="004B217A">
        <w:rPr>
          <w:rFonts w:cs="Times New Roman"/>
          <w:color w:val="000000"/>
          <w:sz w:val="28"/>
          <w:szCs w:val="28"/>
        </w:rPr>
        <w:t>: Chọn nút như ảnh bên dưới</w:t>
      </w:r>
    </w:p>
    <w:p w14:paraId="65D88CE5" w14:textId="628392BA" w:rsidR="007F61D3" w:rsidRPr="004B217A" w:rsidRDefault="00F33D24" w:rsidP="007F61D3">
      <w:pPr>
        <w:keepNext w:val="0"/>
        <w:rPr>
          <w:rFonts w:cs="Times New Roman"/>
          <w:color w:val="000000"/>
          <w:sz w:val="28"/>
          <w:szCs w:val="28"/>
        </w:rPr>
      </w:pPr>
      <w:r w:rsidRPr="004B217A">
        <w:rPr>
          <w:noProof/>
          <w:sz w:val="28"/>
          <w:szCs w:val="28"/>
        </w:rPr>
        <w:drawing>
          <wp:inline distT="0" distB="0" distL="0" distR="0" wp14:anchorId="6CA0C55B" wp14:editId="6EA09448">
            <wp:extent cx="5699125" cy="2472690"/>
            <wp:effectExtent l="0" t="0" r="0" b="3810"/>
            <wp:docPr id="155133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33485" name=""/>
                    <pic:cNvPicPr/>
                  </pic:nvPicPr>
                  <pic:blipFill>
                    <a:blip r:embed="rId82"/>
                    <a:stretch>
                      <a:fillRect/>
                    </a:stretch>
                  </pic:blipFill>
                  <pic:spPr>
                    <a:xfrm>
                      <a:off x="0" y="0"/>
                      <a:ext cx="5699125" cy="2472690"/>
                    </a:xfrm>
                    <a:prstGeom prst="rect">
                      <a:avLst/>
                    </a:prstGeom>
                  </pic:spPr>
                </pic:pic>
              </a:graphicData>
            </a:graphic>
          </wp:inline>
        </w:drawing>
      </w:r>
    </w:p>
    <w:p w14:paraId="3FA223E1" w14:textId="77777777" w:rsidR="007F61D3" w:rsidRPr="004B217A" w:rsidRDefault="007F61D3" w:rsidP="007F61D3">
      <w:pPr>
        <w:keepNext w:val="0"/>
        <w:rPr>
          <w:rFonts w:cs="Times New Roman"/>
          <w:color w:val="000000"/>
          <w:sz w:val="28"/>
          <w:szCs w:val="28"/>
        </w:rPr>
      </w:pPr>
      <w:r w:rsidRPr="004B217A">
        <w:rPr>
          <w:rFonts w:cs="Times New Roman"/>
          <w:color w:val="000000"/>
          <w:sz w:val="28"/>
          <w:szCs w:val="28"/>
        </w:rPr>
        <w:t>Hiển thị màn hình như bên dưới</w:t>
      </w:r>
    </w:p>
    <w:p w14:paraId="4A473DCA" w14:textId="62EF9D8B" w:rsidR="007F61D3" w:rsidRPr="004B217A" w:rsidRDefault="00F33D24" w:rsidP="007F61D3">
      <w:pPr>
        <w:keepNext w:val="0"/>
        <w:rPr>
          <w:rFonts w:cs="Times New Roman"/>
          <w:color w:val="000000"/>
          <w:sz w:val="28"/>
          <w:szCs w:val="28"/>
        </w:rPr>
      </w:pPr>
      <w:r w:rsidRPr="004B217A">
        <w:rPr>
          <w:rFonts w:cs="Times New Roman"/>
          <w:noProof/>
          <w:color w:val="000000"/>
          <w:sz w:val="28"/>
          <w:szCs w:val="28"/>
        </w:rPr>
        <w:drawing>
          <wp:inline distT="0" distB="0" distL="0" distR="0" wp14:anchorId="1D7BBCBB" wp14:editId="52BEA8E2">
            <wp:extent cx="5699125" cy="1844040"/>
            <wp:effectExtent l="0" t="0" r="0" b="3810"/>
            <wp:docPr id="85722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29637" name=""/>
                    <pic:cNvPicPr/>
                  </pic:nvPicPr>
                  <pic:blipFill>
                    <a:blip r:embed="rId83"/>
                    <a:stretch>
                      <a:fillRect/>
                    </a:stretch>
                  </pic:blipFill>
                  <pic:spPr>
                    <a:xfrm>
                      <a:off x="0" y="0"/>
                      <a:ext cx="5699125" cy="1844040"/>
                    </a:xfrm>
                    <a:prstGeom prst="rect">
                      <a:avLst/>
                    </a:prstGeom>
                  </pic:spPr>
                </pic:pic>
              </a:graphicData>
            </a:graphic>
          </wp:inline>
        </w:drawing>
      </w:r>
    </w:p>
    <w:p w14:paraId="2A1A3A10" w14:textId="77777777" w:rsidR="007F61D3" w:rsidRPr="004B217A" w:rsidRDefault="007F61D3" w:rsidP="007F61D3">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các thông tin và chọn nút Ghi lại để hoàn thành trả lại văn bản, hoặc chọn Đóng để hệ thống quay về màn hình Xem chi tiết</w:t>
      </w:r>
    </w:p>
    <w:p w14:paraId="29B9337F" w14:textId="77777777" w:rsidR="007F61D3" w:rsidRPr="004B217A" w:rsidRDefault="007F61D3" w:rsidP="00527772">
      <w:pPr>
        <w:pStyle w:val="Heading4"/>
        <w:rPr>
          <w:sz w:val="28"/>
          <w:szCs w:val="28"/>
        </w:rPr>
      </w:pPr>
      <w:bookmarkStart w:id="93" w:name="_Toc211446149"/>
      <w:r w:rsidRPr="004B217A">
        <w:rPr>
          <w:sz w:val="28"/>
          <w:szCs w:val="28"/>
        </w:rPr>
        <w:lastRenderedPageBreak/>
        <w:t>Biểu đồ xử lý</w:t>
      </w:r>
      <w:bookmarkEnd w:id="93"/>
    </w:p>
    <w:p w14:paraId="40F9489B" w14:textId="77777777" w:rsidR="007F61D3" w:rsidRPr="004B217A" w:rsidRDefault="007F61D3" w:rsidP="00BC47A2">
      <w:pPr>
        <w:pStyle w:val="NormalIndent"/>
        <w:rPr>
          <w:sz w:val="28"/>
          <w:szCs w:val="28"/>
        </w:rPr>
      </w:pPr>
      <w:r w:rsidRPr="004B217A">
        <w:rPr>
          <w:sz w:val="28"/>
          <w:szCs w:val="28"/>
        </w:rPr>
        <w:t>Chức năng giúp người dùng xem được luồng chuyển nhận văn bản</w:t>
      </w:r>
    </w:p>
    <w:p w14:paraId="3663485D" w14:textId="781E68C2" w:rsidR="007F61D3" w:rsidRPr="004B217A" w:rsidRDefault="007F61D3" w:rsidP="007F61D3">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color w:val="000000"/>
          <w:sz w:val="28"/>
          <w:szCs w:val="28"/>
        </w:rPr>
        <w:t xml:space="preserve"> </w:t>
      </w:r>
      <w:r w:rsidR="008A24EB" w:rsidRPr="004B217A">
        <w:rPr>
          <w:noProof/>
          <w:sz w:val="28"/>
          <w:szCs w:val="28"/>
        </w:rPr>
        <w:drawing>
          <wp:inline distT="0" distB="0" distL="0" distR="0" wp14:anchorId="41A5C5D9" wp14:editId="13FB4DE2">
            <wp:extent cx="1019871" cy="249038"/>
            <wp:effectExtent l="0" t="0" r="8890" b="0"/>
            <wp:docPr id="23351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14889" name=""/>
                    <pic:cNvPicPr/>
                  </pic:nvPicPr>
                  <pic:blipFill>
                    <a:blip r:embed="rId84"/>
                    <a:stretch>
                      <a:fillRect/>
                    </a:stretch>
                  </pic:blipFill>
                  <pic:spPr>
                    <a:xfrm>
                      <a:off x="0" y="0"/>
                      <a:ext cx="1037374" cy="253312"/>
                    </a:xfrm>
                    <a:prstGeom prst="rect">
                      <a:avLst/>
                    </a:prstGeom>
                  </pic:spPr>
                </pic:pic>
              </a:graphicData>
            </a:graphic>
          </wp:inline>
        </w:drawing>
      </w:r>
      <w:r w:rsidRPr="004B217A">
        <w:rPr>
          <w:rFonts w:cs="Times New Roman"/>
          <w:color w:val="000000"/>
          <w:sz w:val="28"/>
          <w:szCs w:val="28"/>
        </w:rPr>
        <w:t>, hiển thị màn hình như bên dưới</w:t>
      </w:r>
    </w:p>
    <w:p w14:paraId="19DBDA66" w14:textId="0632FCC1" w:rsidR="007F61D3" w:rsidRPr="004B217A" w:rsidRDefault="008A24EB" w:rsidP="007F61D3">
      <w:pPr>
        <w:pStyle w:val="ListParagraph"/>
        <w:ind w:left="180"/>
        <w:rPr>
          <w:rFonts w:ascii="Times New Roman" w:hAnsi="Times New Roman"/>
          <w:color w:val="000000"/>
          <w:sz w:val="28"/>
          <w:szCs w:val="28"/>
        </w:rPr>
      </w:pPr>
      <w:r w:rsidRPr="004B217A">
        <w:rPr>
          <w:noProof/>
          <w:sz w:val="28"/>
          <w:szCs w:val="28"/>
        </w:rPr>
        <w:drawing>
          <wp:inline distT="0" distB="0" distL="0" distR="0" wp14:anchorId="6D171DA6" wp14:editId="1E371581">
            <wp:extent cx="5699125" cy="2707005"/>
            <wp:effectExtent l="0" t="0" r="0" b="0"/>
            <wp:docPr id="146426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66449" name=""/>
                    <pic:cNvPicPr/>
                  </pic:nvPicPr>
                  <pic:blipFill>
                    <a:blip r:embed="rId85"/>
                    <a:stretch>
                      <a:fillRect/>
                    </a:stretch>
                  </pic:blipFill>
                  <pic:spPr>
                    <a:xfrm>
                      <a:off x="0" y="0"/>
                      <a:ext cx="5699125" cy="2707005"/>
                    </a:xfrm>
                    <a:prstGeom prst="rect">
                      <a:avLst/>
                    </a:prstGeom>
                  </pic:spPr>
                </pic:pic>
              </a:graphicData>
            </a:graphic>
          </wp:inline>
        </w:drawing>
      </w:r>
    </w:p>
    <w:p w14:paraId="225640E4" w14:textId="77777777" w:rsidR="007F61D3" w:rsidRPr="004B217A" w:rsidRDefault="007F61D3" w:rsidP="007F61D3">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chọn nút số 1 để xem hiển thị thời gian nhận như ảnh dưới</w:t>
      </w:r>
    </w:p>
    <w:p w14:paraId="62042964" w14:textId="4F32CA39" w:rsidR="007F61D3" w:rsidRPr="004B217A" w:rsidRDefault="00800CCD" w:rsidP="007F61D3">
      <w:pPr>
        <w:keepNext w:val="0"/>
        <w:rPr>
          <w:rFonts w:cs="Times New Roman"/>
          <w:sz w:val="28"/>
          <w:szCs w:val="28"/>
        </w:rPr>
      </w:pPr>
      <w:r w:rsidRPr="004B217A">
        <w:rPr>
          <w:noProof/>
          <w:sz w:val="28"/>
          <w:szCs w:val="28"/>
        </w:rPr>
        <w:drawing>
          <wp:inline distT="0" distB="0" distL="0" distR="0" wp14:anchorId="6A84D741" wp14:editId="21BD8432">
            <wp:extent cx="5699125" cy="2707005"/>
            <wp:effectExtent l="0" t="0" r="0" b="0"/>
            <wp:docPr id="144879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92330" name=""/>
                    <pic:cNvPicPr/>
                  </pic:nvPicPr>
                  <pic:blipFill>
                    <a:blip r:embed="rId86"/>
                    <a:stretch>
                      <a:fillRect/>
                    </a:stretch>
                  </pic:blipFill>
                  <pic:spPr>
                    <a:xfrm>
                      <a:off x="0" y="0"/>
                      <a:ext cx="5699125" cy="2707005"/>
                    </a:xfrm>
                    <a:prstGeom prst="rect">
                      <a:avLst/>
                    </a:prstGeom>
                  </pic:spPr>
                </pic:pic>
              </a:graphicData>
            </a:graphic>
          </wp:inline>
        </w:drawing>
      </w:r>
    </w:p>
    <w:p w14:paraId="54B4D4DE" w14:textId="77777777" w:rsidR="007F61D3" w:rsidRPr="004B217A" w:rsidRDefault="007F61D3" w:rsidP="007F61D3">
      <w:pPr>
        <w:keepNext w:val="0"/>
        <w:rPr>
          <w:noProof/>
          <w:sz w:val="28"/>
          <w:szCs w:val="28"/>
        </w:rPr>
      </w:pPr>
      <w:r w:rsidRPr="004B217A">
        <w:rPr>
          <w:rFonts w:cs="Times New Roman"/>
          <w:sz w:val="28"/>
          <w:szCs w:val="28"/>
          <w:u w:val="single"/>
        </w:rPr>
        <w:t xml:space="preserve">Bước 3: </w:t>
      </w:r>
      <w:r w:rsidRPr="004B217A">
        <w:rPr>
          <w:rFonts w:cs="Times New Roman"/>
          <w:sz w:val="28"/>
          <w:szCs w:val="28"/>
        </w:rPr>
        <w:t>Tại màn hình biểu đồ xử lý chọn nút</w:t>
      </w:r>
      <w:r w:rsidRPr="004B217A">
        <w:rPr>
          <w:noProof/>
          <w:sz w:val="28"/>
          <w:szCs w:val="28"/>
        </w:rPr>
        <w:t xml:space="preserve"> </w:t>
      </w:r>
      <w:r w:rsidRPr="004B217A">
        <w:rPr>
          <w:noProof/>
          <w:sz w:val="28"/>
          <w:szCs w:val="28"/>
        </w:rPr>
        <w:drawing>
          <wp:inline distT="0" distB="0" distL="0" distR="0" wp14:anchorId="34EB6B84" wp14:editId="46886AD7">
            <wp:extent cx="1828571" cy="266667"/>
            <wp:effectExtent l="0" t="0" r="635" b="635"/>
            <wp:docPr id="46195" name="Picture 4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28571" cy="266667"/>
                    </a:xfrm>
                    <a:prstGeom prst="rect">
                      <a:avLst/>
                    </a:prstGeom>
                  </pic:spPr>
                </pic:pic>
              </a:graphicData>
            </a:graphic>
          </wp:inline>
        </w:drawing>
      </w:r>
      <w:r w:rsidRPr="004B217A">
        <w:rPr>
          <w:noProof/>
          <w:sz w:val="28"/>
          <w:szCs w:val="28"/>
        </w:rPr>
        <w:t>, màn hình chuyển chọn đến ô người xử lý tiếp theo có đánh dấu sao như ảnh bên dưới</w:t>
      </w:r>
    </w:p>
    <w:p w14:paraId="385725EF" w14:textId="39EBD3FB" w:rsidR="007F61D3" w:rsidRPr="004B217A" w:rsidRDefault="00800CCD" w:rsidP="007F61D3">
      <w:pPr>
        <w:keepNext w:val="0"/>
        <w:rPr>
          <w:rFonts w:cs="Times New Roman"/>
          <w:sz w:val="28"/>
          <w:szCs w:val="28"/>
        </w:rPr>
      </w:pPr>
      <w:r w:rsidRPr="004B217A">
        <w:rPr>
          <w:noProof/>
          <w:sz w:val="28"/>
          <w:szCs w:val="28"/>
        </w:rPr>
        <w:lastRenderedPageBreak/>
        <w:drawing>
          <wp:inline distT="0" distB="0" distL="0" distR="0" wp14:anchorId="273011E3" wp14:editId="095D414B">
            <wp:extent cx="5699125" cy="2707005"/>
            <wp:effectExtent l="0" t="0" r="0" b="0"/>
            <wp:docPr id="1878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8771" name=""/>
                    <pic:cNvPicPr/>
                  </pic:nvPicPr>
                  <pic:blipFill>
                    <a:blip r:embed="rId87"/>
                    <a:stretch>
                      <a:fillRect/>
                    </a:stretch>
                  </pic:blipFill>
                  <pic:spPr>
                    <a:xfrm>
                      <a:off x="0" y="0"/>
                      <a:ext cx="5699125" cy="2707005"/>
                    </a:xfrm>
                    <a:prstGeom prst="rect">
                      <a:avLst/>
                    </a:prstGeom>
                  </pic:spPr>
                </pic:pic>
              </a:graphicData>
            </a:graphic>
          </wp:inline>
        </w:drawing>
      </w:r>
    </w:p>
    <w:p w14:paraId="127177B0" w14:textId="77777777" w:rsidR="00C944B3" w:rsidRPr="004B217A" w:rsidRDefault="00C944B3" w:rsidP="00C944B3">
      <w:pPr>
        <w:keepNext w:val="0"/>
        <w:rPr>
          <w:rFonts w:cs="Times New Roman"/>
          <w:sz w:val="28"/>
          <w:szCs w:val="28"/>
        </w:rPr>
      </w:pPr>
      <w:r w:rsidRPr="004B217A">
        <w:rPr>
          <w:rFonts w:cs="Times New Roman"/>
          <w:sz w:val="28"/>
          <w:szCs w:val="28"/>
        </w:rPr>
        <w:t>Bước 4: Nhấn vào “Danh sách” &gt;&gt; Hiển thị màn danh sách tương ứng với biểu đồ xử lý</w:t>
      </w:r>
    </w:p>
    <w:p w14:paraId="260948CC" w14:textId="03547D46" w:rsidR="00C944B3" w:rsidRPr="004B217A" w:rsidRDefault="009400ED" w:rsidP="00C944B3">
      <w:pPr>
        <w:keepNext w:val="0"/>
        <w:rPr>
          <w:rFonts w:cs="Times New Roman"/>
          <w:sz w:val="28"/>
          <w:szCs w:val="28"/>
        </w:rPr>
      </w:pPr>
      <w:r w:rsidRPr="004B217A">
        <w:rPr>
          <w:noProof/>
          <w:sz w:val="28"/>
          <w:szCs w:val="28"/>
        </w:rPr>
        <w:drawing>
          <wp:inline distT="0" distB="0" distL="0" distR="0" wp14:anchorId="5B568D77" wp14:editId="6A36135A">
            <wp:extent cx="5699125" cy="2707005"/>
            <wp:effectExtent l="0" t="0" r="0" b="0"/>
            <wp:docPr id="97417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70946" name=""/>
                    <pic:cNvPicPr/>
                  </pic:nvPicPr>
                  <pic:blipFill>
                    <a:blip r:embed="rId88"/>
                    <a:stretch>
                      <a:fillRect/>
                    </a:stretch>
                  </pic:blipFill>
                  <pic:spPr>
                    <a:xfrm>
                      <a:off x="0" y="0"/>
                      <a:ext cx="5699125" cy="2707005"/>
                    </a:xfrm>
                    <a:prstGeom prst="rect">
                      <a:avLst/>
                    </a:prstGeom>
                  </pic:spPr>
                </pic:pic>
              </a:graphicData>
            </a:graphic>
          </wp:inline>
        </w:drawing>
      </w:r>
    </w:p>
    <w:p w14:paraId="4D3A73E1" w14:textId="77777777" w:rsidR="00C944B3" w:rsidRPr="004B217A" w:rsidRDefault="00C944B3" w:rsidP="00C944B3">
      <w:pPr>
        <w:keepNext w:val="0"/>
        <w:rPr>
          <w:rFonts w:cs="Times New Roman"/>
          <w:sz w:val="28"/>
          <w:szCs w:val="28"/>
        </w:rPr>
      </w:pPr>
      <w:r w:rsidRPr="004B217A">
        <w:rPr>
          <w:rFonts w:cs="Times New Roman"/>
          <w:sz w:val="28"/>
          <w:szCs w:val="28"/>
        </w:rPr>
        <w:t xml:space="preserve">Bước 5: Tại màn “Biểu đồ” nhấn vào tooltip </w:t>
      </w:r>
      <w:r w:rsidRPr="004B217A">
        <w:rPr>
          <w:noProof/>
          <w:sz w:val="28"/>
          <w:szCs w:val="28"/>
        </w:rPr>
        <w:drawing>
          <wp:inline distT="0" distB="0" distL="0" distR="0" wp14:anchorId="186F8517" wp14:editId="095188BE">
            <wp:extent cx="228571" cy="238095"/>
            <wp:effectExtent l="0" t="0" r="635" b="0"/>
            <wp:docPr id="1097986076" name="Picture 1097986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8571" cy="238095"/>
                    </a:xfrm>
                    <a:prstGeom prst="rect">
                      <a:avLst/>
                    </a:prstGeom>
                  </pic:spPr>
                </pic:pic>
              </a:graphicData>
            </a:graphic>
          </wp:inline>
        </w:drawing>
      </w:r>
      <w:r w:rsidRPr="004B217A">
        <w:rPr>
          <w:rFonts w:cs="Times New Roman"/>
          <w:sz w:val="28"/>
          <w:szCs w:val="28"/>
        </w:rPr>
        <w:t xml:space="preserve"> &gt;&gt; Hiển thị màn hình nội dung ý kiến gồm có: ý kiến chỉ đạo, ý kiến hoàn thành và danh sách đã chuyển (đơn vị, cá nhân, nhóm)</w:t>
      </w:r>
    </w:p>
    <w:p w14:paraId="567C5A4D" w14:textId="77777777" w:rsidR="00C944B3" w:rsidRPr="004B217A" w:rsidRDefault="00C944B3" w:rsidP="00C944B3">
      <w:pPr>
        <w:keepNext w:val="0"/>
        <w:rPr>
          <w:rFonts w:cs="Times New Roman"/>
          <w:sz w:val="28"/>
          <w:szCs w:val="28"/>
        </w:rPr>
      </w:pPr>
      <w:r w:rsidRPr="004B217A">
        <w:rPr>
          <w:noProof/>
          <w:sz w:val="28"/>
          <w:szCs w:val="28"/>
        </w:rPr>
        <w:lastRenderedPageBreak/>
        <w:drawing>
          <wp:inline distT="0" distB="0" distL="0" distR="0" wp14:anchorId="17F79C25" wp14:editId="112DF6FC">
            <wp:extent cx="5699125" cy="3447415"/>
            <wp:effectExtent l="0" t="0" r="0" b="635"/>
            <wp:docPr id="67405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77743" name=""/>
                    <pic:cNvPicPr/>
                  </pic:nvPicPr>
                  <pic:blipFill>
                    <a:blip r:embed="rId45"/>
                    <a:stretch>
                      <a:fillRect/>
                    </a:stretch>
                  </pic:blipFill>
                  <pic:spPr>
                    <a:xfrm>
                      <a:off x="0" y="0"/>
                      <a:ext cx="5699125" cy="3447415"/>
                    </a:xfrm>
                    <a:prstGeom prst="rect">
                      <a:avLst/>
                    </a:prstGeom>
                  </pic:spPr>
                </pic:pic>
              </a:graphicData>
            </a:graphic>
          </wp:inline>
        </w:drawing>
      </w:r>
    </w:p>
    <w:p w14:paraId="0DF88776" w14:textId="7BA11476" w:rsidR="00C944B3" w:rsidRPr="004B217A" w:rsidRDefault="00C944B3" w:rsidP="00C944B3">
      <w:pPr>
        <w:keepNext w:val="0"/>
        <w:rPr>
          <w:rFonts w:cs="Times New Roman"/>
          <w:sz w:val="28"/>
          <w:szCs w:val="28"/>
        </w:rPr>
      </w:pPr>
      <w:r w:rsidRPr="004B217A">
        <w:rPr>
          <w:rFonts w:cs="Times New Roman"/>
          <w:sz w:val="28"/>
          <w:szCs w:val="28"/>
        </w:rPr>
        <w:t>Bước 6: Nhấn nút “Đóng” hoặc dấu “X” để quay lại màn biểu đồ xử lý</w:t>
      </w:r>
    </w:p>
    <w:p w14:paraId="02572123" w14:textId="4188B809" w:rsidR="007F61D3" w:rsidRPr="004B217A" w:rsidRDefault="007F61D3" w:rsidP="00527772">
      <w:pPr>
        <w:pStyle w:val="Heading4"/>
        <w:rPr>
          <w:sz w:val="28"/>
          <w:szCs w:val="28"/>
        </w:rPr>
      </w:pPr>
      <w:bookmarkStart w:id="94" w:name="_Toc211446150"/>
      <w:r w:rsidRPr="004B217A">
        <w:rPr>
          <w:sz w:val="28"/>
          <w:szCs w:val="28"/>
        </w:rPr>
        <w:t>Lưu tài liệu cá nhân</w:t>
      </w:r>
      <w:bookmarkEnd w:id="94"/>
    </w:p>
    <w:p w14:paraId="639EF0FD" w14:textId="77777777" w:rsidR="007F61D3" w:rsidRPr="004B217A" w:rsidRDefault="007F61D3" w:rsidP="00BC47A2">
      <w:pPr>
        <w:pStyle w:val="NormalIndent"/>
        <w:rPr>
          <w:sz w:val="28"/>
          <w:szCs w:val="28"/>
        </w:rPr>
      </w:pPr>
      <w:r w:rsidRPr="004B217A">
        <w:rPr>
          <w:sz w:val="28"/>
          <w:szCs w:val="28"/>
        </w:rPr>
        <w:t>Chức năng giúp người dùng thêm văn bản vào thư mục tài liệu của mình giúp người sử dụng dễ dàng tìm kiếm lại văn bản.</w:t>
      </w:r>
    </w:p>
    <w:p w14:paraId="638FF95F" w14:textId="77777777" w:rsidR="007F61D3" w:rsidRPr="004B217A" w:rsidRDefault="007F61D3" w:rsidP="007F61D3">
      <w:pPr>
        <w:keepNext w:val="0"/>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406F8C28" wp14:editId="1260A251">
            <wp:extent cx="1704762" cy="285714"/>
            <wp:effectExtent l="0" t="0" r="0" b="635"/>
            <wp:docPr id="46197" name="Picture 4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04762" cy="285714"/>
                    </a:xfrm>
                    <a:prstGeom prst="rect">
                      <a:avLst/>
                    </a:prstGeom>
                  </pic:spPr>
                </pic:pic>
              </a:graphicData>
            </a:graphic>
          </wp:inline>
        </w:drawing>
      </w:r>
      <w:r w:rsidRPr="004B217A">
        <w:rPr>
          <w:rFonts w:cs="Times New Roman"/>
          <w:color w:val="000000"/>
          <w:sz w:val="28"/>
          <w:szCs w:val="28"/>
        </w:rPr>
        <w:t>, hiển thị màn hình như bên dưới</w:t>
      </w:r>
    </w:p>
    <w:p w14:paraId="77B13B3C" w14:textId="77777777" w:rsidR="009400ED" w:rsidRPr="004B217A" w:rsidRDefault="009400ED" w:rsidP="009400ED">
      <w:pPr>
        <w:pStyle w:val="BT"/>
        <w:ind w:left="0" w:firstLine="0"/>
        <w:rPr>
          <w:sz w:val="28"/>
          <w:szCs w:val="28"/>
        </w:rPr>
      </w:pPr>
      <w:r w:rsidRPr="004B217A">
        <w:rPr>
          <w:noProof/>
          <w:sz w:val="28"/>
          <w:szCs w:val="28"/>
        </w:rPr>
        <w:lastRenderedPageBreak/>
        <w:drawing>
          <wp:inline distT="0" distB="0" distL="0" distR="0" wp14:anchorId="22FB0FBE" wp14:editId="1497AC8A">
            <wp:extent cx="5699125" cy="3881755"/>
            <wp:effectExtent l="0" t="0" r="0" b="4445"/>
            <wp:docPr id="2012032453" name="Picture 201203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99125" cy="3881755"/>
                    </a:xfrm>
                    <a:prstGeom prst="rect">
                      <a:avLst/>
                    </a:prstGeom>
                  </pic:spPr>
                </pic:pic>
              </a:graphicData>
            </a:graphic>
          </wp:inline>
        </w:drawing>
      </w:r>
    </w:p>
    <w:p w14:paraId="653A6368" w14:textId="77777777" w:rsidR="009400ED" w:rsidRPr="004B217A" w:rsidRDefault="009400ED" w:rsidP="009400ED">
      <w:pPr>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các thông tin, chọn danh mục tài liệu và chọn nút Ghi lại như số 1 dưới ảnh để hoàn thành trả lại văn bản, hoặc chọn Đóng như ảnh số 2 để hệ thống quay về màn hình Xem chi tiết như ảnh bên dưới</w:t>
      </w:r>
    </w:p>
    <w:p w14:paraId="0C047B4E" w14:textId="77777777" w:rsidR="009400ED" w:rsidRPr="004B217A" w:rsidRDefault="009400ED" w:rsidP="009400ED">
      <w:pPr>
        <w:pStyle w:val="BT"/>
        <w:ind w:left="0" w:firstLine="0"/>
        <w:rPr>
          <w:sz w:val="28"/>
          <w:szCs w:val="28"/>
        </w:rPr>
      </w:pPr>
      <w:r w:rsidRPr="004B217A">
        <w:rPr>
          <w:noProof/>
          <w:sz w:val="28"/>
          <w:szCs w:val="28"/>
        </w:rPr>
        <w:drawing>
          <wp:inline distT="0" distB="0" distL="0" distR="0" wp14:anchorId="19C2ECAC" wp14:editId="65FE4159">
            <wp:extent cx="5699125" cy="3881755"/>
            <wp:effectExtent l="0" t="0" r="0" b="4445"/>
            <wp:docPr id="917570709" name="Picture 91757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99125" cy="3881755"/>
                    </a:xfrm>
                    <a:prstGeom prst="rect">
                      <a:avLst/>
                    </a:prstGeom>
                  </pic:spPr>
                </pic:pic>
              </a:graphicData>
            </a:graphic>
          </wp:inline>
        </w:drawing>
      </w:r>
    </w:p>
    <w:p w14:paraId="118FD560" w14:textId="77777777" w:rsidR="007F61D3" w:rsidRPr="004B217A" w:rsidRDefault="007F61D3" w:rsidP="00527772">
      <w:pPr>
        <w:pStyle w:val="Heading4"/>
        <w:rPr>
          <w:sz w:val="28"/>
          <w:szCs w:val="28"/>
        </w:rPr>
      </w:pPr>
      <w:bookmarkStart w:id="95" w:name="_Toc211446151"/>
      <w:r w:rsidRPr="004B217A">
        <w:rPr>
          <w:sz w:val="28"/>
          <w:szCs w:val="28"/>
        </w:rPr>
        <w:lastRenderedPageBreak/>
        <w:t>Đọc và tải file</w:t>
      </w:r>
      <w:bookmarkEnd w:id="95"/>
    </w:p>
    <w:p w14:paraId="55F97E05" w14:textId="77777777" w:rsidR="007F61D3" w:rsidRPr="004B217A" w:rsidRDefault="007F61D3" w:rsidP="00BC47A2">
      <w:pPr>
        <w:pStyle w:val="NormalIndent"/>
        <w:rPr>
          <w:sz w:val="28"/>
          <w:szCs w:val="28"/>
        </w:rPr>
      </w:pPr>
      <w:r w:rsidRPr="004B217A">
        <w:rPr>
          <w:sz w:val="28"/>
          <w:szCs w:val="28"/>
        </w:rPr>
        <w:t>Chức năng giúp người dùng đọc nội dung file văn bản đã đính kèm và tải dữ liệu về máy tính</w:t>
      </w:r>
    </w:p>
    <w:p w14:paraId="5F645DDB" w14:textId="77777777" w:rsidR="007F61D3" w:rsidRPr="004B217A" w:rsidRDefault="007F61D3" w:rsidP="007F61D3">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số 1 để đọc file và số 3 để tải tất cả các file về máy tính</w:t>
      </w:r>
      <w:r w:rsidRPr="004B217A">
        <w:rPr>
          <w:rFonts w:cs="Times New Roman"/>
          <w:color w:val="000000"/>
          <w:sz w:val="28"/>
          <w:szCs w:val="28"/>
        </w:rPr>
        <w:t xml:space="preserve"> theo màn hình mô tả bên dưới</w:t>
      </w:r>
    </w:p>
    <w:p w14:paraId="287184CF" w14:textId="77777777" w:rsidR="007F61D3" w:rsidRPr="004B217A" w:rsidRDefault="007F61D3" w:rsidP="007F61D3">
      <w:pPr>
        <w:pStyle w:val="BT"/>
        <w:rPr>
          <w:sz w:val="28"/>
          <w:szCs w:val="28"/>
        </w:rPr>
      </w:pPr>
      <w:r w:rsidRPr="004B217A">
        <w:rPr>
          <w:noProof/>
          <w:sz w:val="28"/>
          <w:szCs w:val="28"/>
        </w:rPr>
        <w:drawing>
          <wp:inline distT="0" distB="0" distL="0" distR="0" wp14:anchorId="74A5B880" wp14:editId="14A3F060">
            <wp:extent cx="5699125" cy="4464685"/>
            <wp:effectExtent l="0" t="0" r="0" b="0"/>
            <wp:docPr id="46200" name="Picture 4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99125" cy="4464685"/>
                    </a:xfrm>
                    <a:prstGeom prst="rect">
                      <a:avLst/>
                    </a:prstGeom>
                  </pic:spPr>
                </pic:pic>
              </a:graphicData>
            </a:graphic>
          </wp:inline>
        </w:drawing>
      </w:r>
    </w:p>
    <w:p w14:paraId="2600C268" w14:textId="77777777" w:rsidR="007F61D3" w:rsidRPr="004B217A" w:rsidRDefault="007F61D3" w:rsidP="007F61D3">
      <w:pPr>
        <w:pStyle w:val="BT"/>
        <w:ind w:left="0" w:firstLine="0"/>
        <w:rPr>
          <w:sz w:val="28"/>
          <w:szCs w:val="28"/>
        </w:rPr>
      </w:pPr>
      <w:r w:rsidRPr="004B217A">
        <w:rPr>
          <w:sz w:val="28"/>
          <w:szCs w:val="28"/>
        </w:rPr>
        <w:t>Bước 2: Chọn nút số 2 để xác thực chữ ký số, hiển thị màn hình như bên dưới</w:t>
      </w:r>
    </w:p>
    <w:p w14:paraId="062ED505" w14:textId="77777777" w:rsidR="007F61D3" w:rsidRPr="004B217A" w:rsidRDefault="007F61D3" w:rsidP="007F61D3">
      <w:pPr>
        <w:pStyle w:val="BT"/>
        <w:ind w:left="0" w:firstLine="0"/>
        <w:rPr>
          <w:sz w:val="28"/>
          <w:szCs w:val="28"/>
        </w:rPr>
      </w:pPr>
      <w:r w:rsidRPr="004B217A">
        <w:rPr>
          <w:noProof/>
          <w:sz w:val="28"/>
          <w:szCs w:val="28"/>
        </w:rPr>
        <w:lastRenderedPageBreak/>
        <w:drawing>
          <wp:inline distT="0" distB="0" distL="0" distR="0" wp14:anchorId="70495FAD" wp14:editId="49E850A8">
            <wp:extent cx="5699125" cy="2961005"/>
            <wp:effectExtent l="0" t="0" r="0" b="0"/>
            <wp:docPr id="46201" name="Picture 4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99125" cy="2961005"/>
                    </a:xfrm>
                    <a:prstGeom prst="rect">
                      <a:avLst/>
                    </a:prstGeom>
                  </pic:spPr>
                </pic:pic>
              </a:graphicData>
            </a:graphic>
          </wp:inline>
        </w:drawing>
      </w:r>
    </w:p>
    <w:p w14:paraId="5455029D" w14:textId="77777777" w:rsidR="005569BC" w:rsidRPr="004B217A" w:rsidRDefault="005569BC" w:rsidP="00527772">
      <w:pPr>
        <w:pStyle w:val="Heading4"/>
        <w:numPr>
          <w:ilvl w:val="3"/>
          <w:numId w:val="19"/>
        </w:numPr>
        <w:rPr>
          <w:sz w:val="28"/>
          <w:szCs w:val="28"/>
        </w:rPr>
      </w:pPr>
      <w:bookmarkStart w:id="96" w:name="_Lưu_văn_bản"/>
      <w:bookmarkStart w:id="97" w:name="_Toc211446152"/>
      <w:bookmarkEnd w:id="96"/>
      <w:r w:rsidRPr="004B217A">
        <w:rPr>
          <w:sz w:val="28"/>
          <w:szCs w:val="28"/>
        </w:rPr>
        <w:t>Tạo dự thảo</w:t>
      </w:r>
      <w:bookmarkEnd w:id="97"/>
    </w:p>
    <w:p w14:paraId="5C5225AA" w14:textId="77777777" w:rsidR="005569BC" w:rsidRPr="004B217A" w:rsidRDefault="005569BC" w:rsidP="005569BC">
      <w:pPr>
        <w:ind w:firstLine="720"/>
        <w:rPr>
          <w:rFonts w:cs="Times New Roman"/>
          <w:color w:val="000000"/>
          <w:sz w:val="28"/>
          <w:szCs w:val="28"/>
        </w:rPr>
      </w:pPr>
      <w:r w:rsidRPr="004B217A">
        <w:rPr>
          <w:rFonts w:cs="Times New Roman"/>
          <w:sz w:val="28"/>
          <w:szCs w:val="28"/>
        </w:rPr>
        <w:t xml:space="preserve">Tại màn hình Xem chi tiết chọn nút </w:t>
      </w:r>
      <w:r w:rsidRPr="004B217A">
        <w:rPr>
          <w:rFonts w:cs="Times New Roman"/>
          <w:noProof/>
          <w:sz w:val="28"/>
          <w:szCs w:val="28"/>
        </w:rPr>
        <w:drawing>
          <wp:inline distT="0" distB="0" distL="0" distR="0" wp14:anchorId="66E2C370" wp14:editId="24707B07">
            <wp:extent cx="1228571" cy="276190"/>
            <wp:effectExtent l="0" t="0" r="0" b="0"/>
            <wp:docPr id="588001327" name="Picture 58800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228571" cy="276190"/>
                    </a:xfrm>
                    <a:prstGeom prst="rect">
                      <a:avLst/>
                    </a:prstGeom>
                  </pic:spPr>
                </pic:pic>
              </a:graphicData>
            </a:graphic>
          </wp:inline>
        </w:drawing>
      </w:r>
      <w:r w:rsidRPr="004B217A">
        <w:rPr>
          <w:rFonts w:cs="Times New Roman"/>
          <w:sz w:val="28"/>
          <w:szCs w:val="28"/>
        </w:rPr>
        <w:t xml:space="preserve"> , hiển thị màn hình và người dùng thao tác như chức năng Thêm mới dự thảo ở màn văn bản đi</w:t>
      </w:r>
    </w:p>
    <w:p w14:paraId="567BC26C" w14:textId="77777777" w:rsidR="005569BC" w:rsidRPr="004B217A" w:rsidRDefault="005569BC" w:rsidP="00527772">
      <w:pPr>
        <w:pStyle w:val="Heading4"/>
        <w:rPr>
          <w:sz w:val="28"/>
          <w:szCs w:val="28"/>
        </w:rPr>
      </w:pPr>
      <w:bookmarkStart w:id="98" w:name="_Toc211446153"/>
      <w:r w:rsidRPr="004B217A">
        <w:rPr>
          <w:sz w:val="28"/>
          <w:szCs w:val="28"/>
        </w:rPr>
        <w:t>Tạo lịch họp</w:t>
      </w:r>
      <w:bookmarkEnd w:id="98"/>
    </w:p>
    <w:p w14:paraId="64DE9701" w14:textId="77777777" w:rsidR="005569BC" w:rsidRPr="004B217A" w:rsidRDefault="005569BC" w:rsidP="005569BC">
      <w:pPr>
        <w:ind w:firstLine="720"/>
        <w:rPr>
          <w:rFonts w:cs="Times New Roman"/>
          <w:sz w:val="28"/>
          <w:szCs w:val="28"/>
        </w:rPr>
      </w:pPr>
      <w:r w:rsidRPr="004B217A">
        <w:rPr>
          <w:rFonts w:cs="Times New Roman"/>
          <w:sz w:val="28"/>
          <w:szCs w:val="28"/>
          <w:u w:val="single"/>
        </w:rPr>
        <w:t>Bước 1</w:t>
      </w:r>
      <w:r w:rsidRPr="004B217A">
        <w:rPr>
          <w:rFonts w:cs="Times New Roman"/>
          <w:sz w:val="28"/>
          <w:szCs w:val="28"/>
        </w:rPr>
        <w:t xml:space="preserve">: Tại màn hình Xem chi tiết chọn nút </w:t>
      </w:r>
      <w:r w:rsidRPr="004B217A">
        <w:rPr>
          <w:rFonts w:cs="Times New Roman"/>
          <w:noProof/>
          <w:sz w:val="28"/>
          <w:szCs w:val="28"/>
        </w:rPr>
        <w:drawing>
          <wp:inline distT="0" distB="0" distL="0" distR="0" wp14:anchorId="0A2C7F22" wp14:editId="6815E8AE">
            <wp:extent cx="1285714" cy="276190"/>
            <wp:effectExtent l="0" t="0" r="0" b="0"/>
            <wp:docPr id="695228483" name="Picture 695228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85714" cy="276190"/>
                    </a:xfrm>
                    <a:prstGeom prst="rect">
                      <a:avLst/>
                    </a:prstGeom>
                  </pic:spPr>
                </pic:pic>
              </a:graphicData>
            </a:graphic>
          </wp:inline>
        </w:drawing>
      </w:r>
      <w:r w:rsidRPr="004B217A">
        <w:rPr>
          <w:rFonts w:cs="Times New Roman"/>
          <w:sz w:val="28"/>
          <w:szCs w:val="28"/>
        </w:rPr>
        <w:t xml:space="preserve"> , hiển thị màn hình như bên dưới</w:t>
      </w:r>
    </w:p>
    <w:p w14:paraId="4A53DF2C" w14:textId="77777777" w:rsidR="005569BC" w:rsidRPr="004B217A" w:rsidRDefault="005569BC" w:rsidP="005569BC">
      <w:pPr>
        <w:rPr>
          <w:rFonts w:cs="Times New Roman"/>
          <w:sz w:val="28"/>
          <w:szCs w:val="28"/>
        </w:rPr>
      </w:pPr>
      <w:r w:rsidRPr="004B217A">
        <w:rPr>
          <w:noProof/>
          <w:sz w:val="28"/>
          <w:szCs w:val="28"/>
        </w:rPr>
        <w:lastRenderedPageBreak/>
        <w:drawing>
          <wp:inline distT="0" distB="0" distL="0" distR="0" wp14:anchorId="2B8C574B" wp14:editId="41FDAA4B">
            <wp:extent cx="5699125" cy="4764112"/>
            <wp:effectExtent l="0" t="0" r="0" b="0"/>
            <wp:docPr id="771457783" name="Picture 771457783" descr="C:\Users\thuydt88\AppData\Local\Temp\SNAGHTML4b98e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uydt88\AppData\Local\Temp\SNAGHTML4b98e3d.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99125" cy="4764112"/>
                    </a:xfrm>
                    <a:prstGeom prst="rect">
                      <a:avLst/>
                    </a:prstGeom>
                    <a:noFill/>
                    <a:ln>
                      <a:noFill/>
                    </a:ln>
                  </pic:spPr>
                </pic:pic>
              </a:graphicData>
            </a:graphic>
          </wp:inline>
        </w:drawing>
      </w:r>
    </w:p>
    <w:p w14:paraId="0EA584B6" w14:textId="77777777" w:rsidR="005569BC" w:rsidRPr="004B217A" w:rsidRDefault="005569BC" w:rsidP="005569BC">
      <w:pPr>
        <w:ind w:firstLine="72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nội dung và bấm nút ghi lại để hoàn thành thao tác hoặc bấm chọn Đóng để dừng thao tác và quay về màn hình trước đó</w:t>
      </w:r>
    </w:p>
    <w:p w14:paraId="7EE0F8E7" w14:textId="77777777" w:rsidR="005569BC" w:rsidRPr="004B217A" w:rsidRDefault="005569BC" w:rsidP="00527772">
      <w:pPr>
        <w:pStyle w:val="Heading4"/>
        <w:rPr>
          <w:sz w:val="28"/>
          <w:szCs w:val="28"/>
        </w:rPr>
      </w:pPr>
      <w:bookmarkStart w:id="99" w:name="_Toc211446154"/>
      <w:r w:rsidRPr="004B217A">
        <w:rPr>
          <w:sz w:val="28"/>
          <w:szCs w:val="28"/>
        </w:rPr>
        <w:t>Ghi chú</w:t>
      </w:r>
      <w:bookmarkEnd w:id="99"/>
    </w:p>
    <w:p w14:paraId="17B9BE5D" w14:textId="77777777" w:rsidR="005569BC" w:rsidRPr="004B217A" w:rsidRDefault="005569BC" w:rsidP="005569BC">
      <w:pPr>
        <w:ind w:firstLine="720"/>
        <w:rPr>
          <w:rFonts w:cs="Times New Roman"/>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noProof/>
          <w:sz w:val="28"/>
          <w:szCs w:val="28"/>
        </w:rPr>
        <w:t xml:space="preserve"> “Ghi chú”</w:t>
      </w:r>
      <w:r w:rsidRPr="004B217A">
        <w:rPr>
          <w:rFonts w:cs="Times New Roman"/>
          <w:sz w:val="28"/>
          <w:szCs w:val="28"/>
        </w:rPr>
        <w:t>, hiển thị màn hình như bên dưới</w:t>
      </w:r>
    </w:p>
    <w:p w14:paraId="4BC8C6C8" w14:textId="77777777" w:rsidR="005569BC" w:rsidRPr="004B217A" w:rsidRDefault="005569BC" w:rsidP="005569BC">
      <w:pPr>
        <w:rPr>
          <w:rFonts w:cs="Times New Roman"/>
          <w:sz w:val="28"/>
          <w:szCs w:val="28"/>
        </w:rPr>
      </w:pPr>
      <w:r w:rsidRPr="004B217A">
        <w:rPr>
          <w:noProof/>
          <w:sz w:val="28"/>
          <w:szCs w:val="28"/>
        </w:rPr>
        <w:lastRenderedPageBreak/>
        <w:drawing>
          <wp:inline distT="0" distB="0" distL="0" distR="0" wp14:anchorId="3B7AD51D" wp14:editId="724E9984">
            <wp:extent cx="5699125" cy="3195955"/>
            <wp:effectExtent l="0" t="0" r="0" b="4445"/>
            <wp:docPr id="1166185327" name="Picture 116618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99125" cy="3195955"/>
                    </a:xfrm>
                    <a:prstGeom prst="rect">
                      <a:avLst/>
                    </a:prstGeom>
                  </pic:spPr>
                </pic:pic>
              </a:graphicData>
            </a:graphic>
          </wp:inline>
        </w:drawing>
      </w:r>
    </w:p>
    <w:p w14:paraId="707ECE0E" w14:textId="77777777" w:rsidR="005569BC" w:rsidRPr="004B217A" w:rsidRDefault="005569BC" w:rsidP="005569BC">
      <w:pPr>
        <w:ind w:firstLine="72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nội dung ghi chú và nhấn nút “Gửi” &gt;&gt; Ghi chú sẽ hiển thị ở phần khoanh như ảnh dưới đây:</w:t>
      </w:r>
    </w:p>
    <w:p w14:paraId="4BB3E266" w14:textId="77777777" w:rsidR="005569BC" w:rsidRPr="004B217A" w:rsidRDefault="005569BC" w:rsidP="005569BC">
      <w:pPr>
        <w:rPr>
          <w:rFonts w:cs="Times New Roman"/>
          <w:sz w:val="28"/>
          <w:szCs w:val="28"/>
        </w:rPr>
      </w:pPr>
      <w:r w:rsidRPr="004B217A">
        <w:rPr>
          <w:noProof/>
          <w:sz w:val="28"/>
          <w:szCs w:val="28"/>
        </w:rPr>
        <w:drawing>
          <wp:inline distT="0" distB="0" distL="0" distR="0" wp14:anchorId="4C6450F1" wp14:editId="3F820E49">
            <wp:extent cx="5699125" cy="3094990"/>
            <wp:effectExtent l="0" t="0" r="0" b="0"/>
            <wp:docPr id="1768652393" name="Picture 176865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99125" cy="3094990"/>
                    </a:xfrm>
                    <a:prstGeom prst="rect">
                      <a:avLst/>
                    </a:prstGeom>
                  </pic:spPr>
                </pic:pic>
              </a:graphicData>
            </a:graphic>
          </wp:inline>
        </w:drawing>
      </w:r>
    </w:p>
    <w:p w14:paraId="4F0151DF" w14:textId="77777777" w:rsidR="005569BC" w:rsidRPr="004B217A" w:rsidRDefault="005569BC" w:rsidP="00527772">
      <w:pPr>
        <w:pStyle w:val="Heading4"/>
        <w:rPr>
          <w:sz w:val="28"/>
          <w:szCs w:val="28"/>
        </w:rPr>
      </w:pPr>
      <w:bookmarkStart w:id="100" w:name="_Toc211446155"/>
      <w:r w:rsidRPr="004B217A">
        <w:rPr>
          <w:sz w:val="28"/>
          <w:szCs w:val="28"/>
        </w:rPr>
        <w:t>Tạo phiếu trình</w:t>
      </w:r>
      <w:bookmarkEnd w:id="100"/>
    </w:p>
    <w:p w14:paraId="00AECAA8" w14:textId="77777777" w:rsidR="005569BC" w:rsidRPr="004B217A" w:rsidRDefault="005569BC" w:rsidP="005569BC">
      <w:pPr>
        <w:rPr>
          <w:sz w:val="28"/>
          <w:szCs w:val="28"/>
        </w:rPr>
      </w:pPr>
      <w:r w:rsidRPr="004B217A">
        <w:rPr>
          <w:sz w:val="28"/>
          <w:szCs w:val="28"/>
        </w:rPr>
        <w:t>Chức năng hỗ trợ người dùng tạo phiếu trình có đính kèm văn bản đến đã chọn</w:t>
      </w:r>
    </w:p>
    <w:p w14:paraId="4CA13F0F" w14:textId="77777777" w:rsidR="005569BC" w:rsidRPr="004B217A" w:rsidRDefault="005569BC" w:rsidP="005569BC">
      <w:pPr>
        <w:rPr>
          <w:sz w:val="28"/>
          <w:szCs w:val="28"/>
        </w:rPr>
      </w:pPr>
      <w:r w:rsidRPr="004B217A">
        <w:rPr>
          <w:sz w:val="28"/>
          <w:szCs w:val="28"/>
        </w:rPr>
        <w:t xml:space="preserve">Bước 1: Tại màn hình xem chi tiết chọn </w:t>
      </w:r>
      <w:r w:rsidRPr="004B217A">
        <w:rPr>
          <w:noProof/>
          <w:sz w:val="28"/>
          <w:szCs w:val="28"/>
        </w:rPr>
        <w:drawing>
          <wp:inline distT="0" distB="0" distL="0" distR="0" wp14:anchorId="7B6ACD19" wp14:editId="4B4B3C55">
            <wp:extent cx="1254403" cy="275160"/>
            <wp:effectExtent l="0" t="0" r="3175" b="0"/>
            <wp:docPr id="1791278986" name="Picture 1791278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272392" cy="279106"/>
                    </a:xfrm>
                    <a:prstGeom prst="rect">
                      <a:avLst/>
                    </a:prstGeom>
                  </pic:spPr>
                </pic:pic>
              </a:graphicData>
            </a:graphic>
          </wp:inline>
        </w:drawing>
      </w:r>
      <w:r w:rsidRPr="004B217A">
        <w:rPr>
          <w:sz w:val="28"/>
          <w:szCs w:val="28"/>
        </w:rPr>
        <w:t xml:space="preserve">  &gt;&gt; Hệ thống redirect người dùng đến màn thêm mới phiếu trình như sau:</w:t>
      </w:r>
    </w:p>
    <w:p w14:paraId="60FD0CD9" w14:textId="17F15303" w:rsidR="005569BC" w:rsidRPr="004B217A" w:rsidRDefault="00E03BCA" w:rsidP="005569BC">
      <w:pPr>
        <w:rPr>
          <w:sz w:val="28"/>
          <w:szCs w:val="28"/>
        </w:rPr>
      </w:pPr>
      <w:r w:rsidRPr="004B217A">
        <w:rPr>
          <w:noProof/>
          <w:sz w:val="28"/>
          <w:szCs w:val="28"/>
        </w:rPr>
        <w:lastRenderedPageBreak/>
        <w:drawing>
          <wp:inline distT="0" distB="0" distL="0" distR="0" wp14:anchorId="200A653F" wp14:editId="3AA35F38">
            <wp:extent cx="5699125" cy="2478405"/>
            <wp:effectExtent l="0" t="0" r="0" b="0"/>
            <wp:docPr id="25291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17819" name=""/>
                    <pic:cNvPicPr/>
                  </pic:nvPicPr>
                  <pic:blipFill>
                    <a:blip r:embed="rId89"/>
                    <a:stretch>
                      <a:fillRect/>
                    </a:stretch>
                  </pic:blipFill>
                  <pic:spPr>
                    <a:xfrm>
                      <a:off x="0" y="0"/>
                      <a:ext cx="5699125" cy="2478405"/>
                    </a:xfrm>
                    <a:prstGeom prst="rect">
                      <a:avLst/>
                    </a:prstGeom>
                  </pic:spPr>
                </pic:pic>
              </a:graphicData>
            </a:graphic>
          </wp:inline>
        </w:drawing>
      </w:r>
    </w:p>
    <w:p w14:paraId="5DA17AD5" w14:textId="77777777" w:rsidR="005569BC" w:rsidRPr="004B217A" w:rsidRDefault="005569BC" w:rsidP="00527772">
      <w:pPr>
        <w:pStyle w:val="Heading4"/>
        <w:numPr>
          <w:ilvl w:val="3"/>
          <w:numId w:val="20"/>
        </w:numPr>
        <w:rPr>
          <w:sz w:val="28"/>
          <w:szCs w:val="28"/>
        </w:rPr>
      </w:pPr>
      <w:bookmarkStart w:id="101" w:name="_Toc211446156"/>
      <w:r w:rsidRPr="004B217A">
        <w:rPr>
          <w:sz w:val="28"/>
          <w:szCs w:val="28"/>
        </w:rPr>
        <w:t>Lưu vào hồ sơ</w:t>
      </w:r>
      <w:bookmarkEnd w:id="101"/>
    </w:p>
    <w:p w14:paraId="16F22801" w14:textId="311565C3" w:rsidR="005569BC" w:rsidRPr="004B217A" w:rsidRDefault="005569BC" w:rsidP="005569BC">
      <w:pPr>
        <w:rPr>
          <w:sz w:val="28"/>
          <w:szCs w:val="28"/>
        </w:rPr>
      </w:pPr>
      <w:r w:rsidRPr="004B217A">
        <w:rPr>
          <w:sz w:val="28"/>
          <w:szCs w:val="28"/>
        </w:rPr>
        <w:t xml:space="preserve">Chức năng tương tự như chức năng </w:t>
      </w:r>
      <w:hyperlink w:anchor="_Lưu_văn_bản_1" w:history="1">
        <w:r w:rsidRPr="004B217A">
          <w:rPr>
            <w:rStyle w:val="Hyperlink"/>
            <w:sz w:val="28"/>
            <w:szCs w:val="28"/>
          </w:rPr>
          <w:t>4.2.5</w:t>
        </w:r>
      </w:hyperlink>
    </w:p>
    <w:p w14:paraId="62F5740B" w14:textId="77777777" w:rsidR="005569BC" w:rsidRPr="004B217A" w:rsidRDefault="005569BC" w:rsidP="00527772">
      <w:pPr>
        <w:pStyle w:val="Heading4"/>
        <w:rPr>
          <w:sz w:val="28"/>
          <w:szCs w:val="28"/>
        </w:rPr>
      </w:pPr>
      <w:bookmarkStart w:id="102" w:name="_Toc211446157"/>
      <w:r w:rsidRPr="004B217A">
        <w:rPr>
          <w:sz w:val="28"/>
          <w:szCs w:val="28"/>
        </w:rPr>
        <w:t>Bổ sung thông tin văn bản</w:t>
      </w:r>
      <w:bookmarkEnd w:id="102"/>
    </w:p>
    <w:p w14:paraId="7D71C759" w14:textId="77777777" w:rsidR="005569BC" w:rsidRPr="004B217A" w:rsidRDefault="005569BC" w:rsidP="005569BC">
      <w:pPr>
        <w:rPr>
          <w:sz w:val="28"/>
          <w:szCs w:val="28"/>
        </w:rPr>
      </w:pPr>
      <w:r w:rsidRPr="004B217A">
        <w:rPr>
          <w:sz w:val="28"/>
          <w:szCs w:val="28"/>
        </w:rPr>
        <w:t>Chức năng này giúp người dùng bổ sung thêm các thông tin cho văn bản</w:t>
      </w:r>
    </w:p>
    <w:p w14:paraId="10F99D1E" w14:textId="77777777" w:rsidR="005569BC" w:rsidRPr="004B217A" w:rsidRDefault="005569BC" w:rsidP="005569BC">
      <w:pPr>
        <w:rPr>
          <w:sz w:val="28"/>
          <w:szCs w:val="28"/>
        </w:rPr>
      </w:pPr>
      <w:r w:rsidRPr="004B217A">
        <w:rPr>
          <w:sz w:val="28"/>
          <w:szCs w:val="28"/>
          <w:u w:val="single"/>
        </w:rPr>
        <w:t>Bước 1</w:t>
      </w:r>
      <w:r w:rsidRPr="004B217A">
        <w:rPr>
          <w:sz w:val="28"/>
          <w:szCs w:val="28"/>
        </w:rPr>
        <w:t xml:space="preserve">: Người dùng nhấn vào nút </w:t>
      </w:r>
      <w:r w:rsidRPr="004B217A">
        <w:rPr>
          <w:noProof/>
          <w:sz w:val="28"/>
          <w:szCs w:val="28"/>
        </w:rPr>
        <w:drawing>
          <wp:inline distT="0" distB="0" distL="0" distR="0" wp14:anchorId="32ADABC7" wp14:editId="4BA3B15B">
            <wp:extent cx="1440178" cy="282652"/>
            <wp:effectExtent l="0" t="0" r="8255" b="3175"/>
            <wp:docPr id="165044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89712" name=""/>
                    <pic:cNvPicPr/>
                  </pic:nvPicPr>
                  <pic:blipFill>
                    <a:blip r:embed="rId58"/>
                    <a:stretch>
                      <a:fillRect/>
                    </a:stretch>
                  </pic:blipFill>
                  <pic:spPr>
                    <a:xfrm>
                      <a:off x="0" y="0"/>
                      <a:ext cx="1447163" cy="284023"/>
                    </a:xfrm>
                    <a:prstGeom prst="rect">
                      <a:avLst/>
                    </a:prstGeom>
                  </pic:spPr>
                </pic:pic>
              </a:graphicData>
            </a:graphic>
          </wp:inline>
        </w:drawing>
      </w:r>
      <w:r w:rsidRPr="004B217A">
        <w:rPr>
          <w:sz w:val="28"/>
          <w:szCs w:val="28"/>
        </w:rPr>
        <w:t xml:space="preserve"> &gt;&gt; Hệ thống hiển thị pop-up bổ sung thông tin cho văn bản đã chọn</w:t>
      </w:r>
    </w:p>
    <w:p w14:paraId="530D3E12" w14:textId="77777777" w:rsidR="005569BC" w:rsidRPr="004B217A" w:rsidRDefault="005569BC" w:rsidP="005569BC">
      <w:pPr>
        <w:rPr>
          <w:sz w:val="28"/>
          <w:szCs w:val="28"/>
        </w:rPr>
      </w:pPr>
      <w:r w:rsidRPr="004B217A">
        <w:rPr>
          <w:noProof/>
          <w:sz w:val="28"/>
          <w:szCs w:val="28"/>
        </w:rPr>
        <w:lastRenderedPageBreak/>
        <w:drawing>
          <wp:inline distT="0" distB="0" distL="0" distR="0" wp14:anchorId="61D7D582" wp14:editId="3026DA2F">
            <wp:extent cx="5699125" cy="4065270"/>
            <wp:effectExtent l="0" t="0" r="0" b="0"/>
            <wp:docPr id="19052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21051" name=""/>
                    <pic:cNvPicPr/>
                  </pic:nvPicPr>
                  <pic:blipFill>
                    <a:blip r:embed="rId59"/>
                    <a:stretch>
                      <a:fillRect/>
                    </a:stretch>
                  </pic:blipFill>
                  <pic:spPr>
                    <a:xfrm>
                      <a:off x="0" y="0"/>
                      <a:ext cx="5699125" cy="4065270"/>
                    </a:xfrm>
                    <a:prstGeom prst="rect">
                      <a:avLst/>
                    </a:prstGeom>
                  </pic:spPr>
                </pic:pic>
              </a:graphicData>
            </a:graphic>
          </wp:inline>
        </w:drawing>
      </w:r>
    </w:p>
    <w:p w14:paraId="3E131EE4" w14:textId="77777777" w:rsidR="005569BC" w:rsidRPr="004B217A" w:rsidRDefault="005569BC" w:rsidP="005569BC">
      <w:pPr>
        <w:rPr>
          <w:sz w:val="28"/>
          <w:szCs w:val="28"/>
        </w:rPr>
      </w:pPr>
      <w:r w:rsidRPr="004B217A">
        <w:rPr>
          <w:sz w:val="28"/>
          <w:szCs w:val="28"/>
          <w:u w:val="single"/>
        </w:rPr>
        <w:t>Bước 2</w:t>
      </w:r>
      <w:r w:rsidRPr="004B217A">
        <w:rPr>
          <w:sz w:val="28"/>
          <w:szCs w:val="28"/>
        </w:rPr>
        <w:t>: Nhập các thông tin: nội dung bổ sung, thời gian áp dụng, lý do bổ sung &gt;&gt; Nhấn nút “Ghi lại” &gt;&gt; Hệ thống lưu lại thông tin bổ sung cho văn bản</w:t>
      </w:r>
    </w:p>
    <w:p w14:paraId="7ADBCF02" w14:textId="1CEDA9D5" w:rsidR="005569BC" w:rsidRPr="004B217A" w:rsidRDefault="005569BC" w:rsidP="005569BC">
      <w:pPr>
        <w:rPr>
          <w:sz w:val="28"/>
          <w:szCs w:val="28"/>
        </w:rPr>
      </w:pPr>
      <w:r w:rsidRPr="004B217A">
        <w:rPr>
          <w:sz w:val="28"/>
          <w:szCs w:val="28"/>
          <w:u w:val="single"/>
        </w:rPr>
        <w:t>Bước 3</w:t>
      </w:r>
      <w:r w:rsidRPr="004B217A">
        <w:rPr>
          <w:sz w:val="28"/>
          <w:szCs w:val="28"/>
        </w:rPr>
        <w:t>: Nhấn nút “Hủy bỏ” &gt;&gt; Hệ thống quay lại màn xem chi tiết văn bản</w:t>
      </w:r>
    </w:p>
    <w:p w14:paraId="6358DC9A" w14:textId="77777777" w:rsidR="007F61D3" w:rsidRPr="004B217A" w:rsidRDefault="007F61D3" w:rsidP="004B217A">
      <w:pPr>
        <w:pStyle w:val="Heading3"/>
      </w:pPr>
      <w:bookmarkStart w:id="103" w:name="_Lưu_văn_bản_1"/>
      <w:bookmarkStart w:id="104" w:name="_Toc211446158"/>
      <w:bookmarkEnd w:id="103"/>
      <w:r w:rsidRPr="004B217A">
        <w:t>Lưu văn bản vào hồ sơ</w:t>
      </w:r>
      <w:bookmarkEnd w:id="104"/>
    </w:p>
    <w:p w14:paraId="6313DAC2" w14:textId="77777777" w:rsidR="007F61D3" w:rsidRPr="004B217A" w:rsidRDefault="007F61D3" w:rsidP="00BC47A2">
      <w:pPr>
        <w:pStyle w:val="NormalIndent"/>
        <w:rPr>
          <w:sz w:val="28"/>
          <w:szCs w:val="28"/>
        </w:rPr>
      </w:pPr>
      <w:r w:rsidRPr="004B217A">
        <w:rPr>
          <w:sz w:val="28"/>
          <w:szCs w:val="28"/>
        </w:rPr>
        <w:t>Chức năng hỗ trợ người dùng lưu văn bản vào hồ sơ</w:t>
      </w:r>
    </w:p>
    <w:p w14:paraId="0BBC2403" w14:textId="77777777" w:rsidR="007F61D3" w:rsidRPr="004B217A" w:rsidRDefault="007F61D3" w:rsidP="007F61D3">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đã xử lý</w:t>
      </w:r>
    </w:p>
    <w:p w14:paraId="4BBE5145" w14:textId="77777777" w:rsidR="007F61D3" w:rsidRPr="004B217A" w:rsidRDefault="007F61D3" w:rsidP="007F61D3">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nút như khoanh ở ảnh bên dưới</w:t>
      </w:r>
    </w:p>
    <w:p w14:paraId="5F409729" w14:textId="503360C8" w:rsidR="007F61D3" w:rsidRPr="004B217A" w:rsidRDefault="001F2ECE" w:rsidP="00BC47A2">
      <w:pPr>
        <w:pStyle w:val="NormalIndent"/>
        <w:rPr>
          <w:sz w:val="28"/>
          <w:szCs w:val="28"/>
        </w:rPr>
      </w:pPr>
      <w:r w:rsidRPr="004B217A">
        <w:rPr>
          <w:noProof/>
          <w:sz w:val="28"/>
          <w:szCs w:val="28"/>
        </w:rPr>
        <w:lastRenderedPageBreak/>
        <w:drawing>
          <wp:inline distT="0" distB="0" distL="0" distR="0" wp14:anchorId="5E14A6F4" wp14:editId="0455B7DF">
            <wp:extent cx="5699125" cy="2472690"/>
            <wp:effectExtent l="0" t="0" r="0" b="3810"/>
            <wp:docPr id="60492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21035" name=""/>
                    <pic:cNvPicPr/>
                  </pic:nvPicPr>
                  <pic:blipFill>
                    <a:blip r:embed="rId90"/>
                    <a:stretch>
                      <a:fillRect/>
                    </a:stretch>
                  </pic:blipFill>
                  <pic:spPr>
                    <a:xfrm>
                      <a:off x="0" y="0"/>
                      <a:ext cx="5699125" cy="2472690"/>
                    </a:xfrm>
                    <a:prstGeom prst="rect">
                      <a:avLst/>
                    </a:prstGeom>
                  </pic:spPr>
                </pic:pic>
              </a:graphicData>
            </a:graphic>
          </wp:inline>
        </w:drawing>
      </w:r>
    </w:p>
    <w:p w14:paraId="4BF3EA98" w14:textId="5DB4EA81" w:rsidR="007F61D3" w:rsidRPr="004B217A" w:rsidRDefault="007F61D3" w:rsidP="007F61D3">
      <w:pPr>
        <w:rPr>
          <w:rFonts w:cs="Times New Roman"/>
          <w:sz w:val="28"/>
          <w:szCs w:val="28"/>
        </w:rPr>
      </w:pPr>
      <w:r w:rsidRPr="004B217A">
        <w:rPr>
          <w:rFonts w:cs="Times New Roman"/>
          <w:sz w:val="28"/>
          <w:szCs w:val="28"/>
        </w:rPr>
        <w:t>Hệ thống hiển thị màn hình:</w:t>
      </w:r>
    </w:p>
    <w:p w14:paraId="7C16CF20" w14:textId="77777777" w:rsidR="001F2ECE" w:rsidRPr="004B217A" w:rsidRDefault="001F2ECE" w:rsidP="001F2ECE">
      <w:pPr>
        <w:rPr>
          <w:rFonts w:cs="Times New Roman"/>
          <w:sz w:val="28"/>
          <w:szCs w:val="28"/>
          <w:u w:val="single"/>
        </w:rPr>
      </w:pPr>
      <w:r w:rsidRPr="004B217A">
        <w:rPr>
          <w:noProof/>
          <w:sz w:val="28"/>
          <w:szCs w:val="28"/>
        </w:rPr>
        <w:drawing>
          <wp:inline distT="0" distB="0" distL="0" distR="0" wp14:anchorId="2B6EF9FE" wp14:editId="5B7953F2">
            <wp:extent cx="5699125" cy="4438650"/>
            <wp:effectExtent l="0" t="0" r="0" b="0"/>
            <wp:docPr id="1316171797" name="Picture 131617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99125" cy="4438650"/>
                    </a:xfrm>
                    <a:prstGeom prst="rect">
                      <a:avLst/>
                    </a:prstGeom>
                  </pic:spPr>
                </pic:pic>
              </a:graphicData>
            </a:graphic>
          </wp:inline>
        </w:drawing>
      </w:r>
    </w:p>
    <w:p w14:paraId="12150892" w14:textId="77777777" w:rsidR="001F2ECE" w:rsidRPr="004B217A" w:rsidRDefault="001F2ECE" w:rsidP="001F2ECE">
      <w:pPr>
        <w:rPr>
          <w:rFonts w:cs="Times New Roman"/>
          <w:sz w:val="28"/>
          <w:szCs w:val="28"/>
        </w:rPr>
      </w:pPr>
      <w:r w:rsidRPr="004B217A">
        <w:rPr>
          <w:rFonts w:cs="Times New Roman"/>
          <w:sz w:val="28"/>
          <w:szCs w:val="28"/>
          <w:u w:val="single"/>
        </w:rPr>
        <w:t>Bước 3</w:t>
      </w:r>
      <w:r w:rsidRPr="004B217A">
        <w:rPr>
          <w:rFonts w:cs="Times New Roman"/>
          <w:sz w:val="28"/>
          <w:szCs w:val="28"/>
        </w:rPr>
        <w:t>: Người dùng chọn loại hồ sơ ở ô số 1 cần lưu và bấm nút số 2 để hoàn thành thao tác chọn hồ sơ hoặc chọn nút số 3 để quay về màn hình danh sách</w:t>
      </w:r>
    </w:p>
    <w:p w14:paraId="4BF68BF3" w14:textId="77777777" w:rsidR="001F2ECE" w:rsidRPr="004B217A" w:rsidRDefault="001F2ECE" w:rsidP="001F2ECE">
      <w:pPr>
        <w:rPr>
          <w:rFonts w:cs="Times New Roman"/>
          <w:sz w:val="28"/>
          <w:szCs w:val="28"/>
        </w:rPr>
      </w:pPr>
      <w:r w:rsidRPr="004B217A">
        <w:rPr>
          <w:noProof/>
          <w:sz w:val="28"/>
          <w:szCs w:val="28"/>
        </w:rPr>
        <w:lastRenderedPageBreak/>
        <w:drawing>
          <wp:inline distT="0" distB="0" distL="0" distR="0" wp14:anchorId="5896607A" wp14:editId="1C0001F0">
            <wp:extent cx="5410200" cy="4211818"/>
            <wp:effectExtent l="0" t="0" r="0" b="0"/>
            <wp:docPr id="1792161048" name="Picture 179216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16423" cy="4216663"/>
                    </a:xfrm>
                    <a:prstGeom prst="rect">
                      <a:avLst/>
                    </a:prstGeom>
                  </pic:spPr>
                </pic:pic>
              </a:graphicData>
            </a:graphic>
          </wp:inline>
        </w:drawing>
      </w:r>
    </w:p>
    <w:p w14:paraId="2CE2449D" w14:textId="69FCE666" w:rsidR="001F2ECE" w:rsidRPr="004B217A" w:rsidRDefault="001F2ECE" w:rsidP="008F1E37">
      <w:pPr>
        <w:rPr>
          <w:rFonts w:cs="Times New Roman"/>
          <w:sz w:val="28"/>
          <w:szCs w:val="28"/>
        </w:rPr>
      </w:pPr>
      <w:r w:rsidRPr="004B217A">
        <w:rPr>
          <w:rFonts w:cs="Times New Roman"/>
          <w:b/>
          <w:sz w:val="28"/>
          <w:szCs w:val="28"/>
          <w:u w:val="single"/>
        </w:rPr>
        <w:t>Lưu ý</w:t>
      </w:r>
      <w:r w:rsidRPr="004B217A">
        <w:rPr>
          <w:rFonts w:cs="Times New Roman"/>
          <w:sz w:val="28"/>
          <w:szCs w:val="28"/>
        </w:rPr>
        <w:t xml:space="preserve">: Người dùng có thể nhập Tên hồ sơ/mã hồ sơ và bấm </w:t>
      </w:r>
      <w:r w:rsidRPr="004B217A">
        <w:rPr>
          <w:noProof/>
          <w:sz w:val="28"/>
          <w:szCs w:val="28"/>
        </w:rPr>
        <w:drawing>
          <wp:inline distT="0" distB="0" distL="0" distR="0" wp14:anchorId="475710F4" wp14:editId="72324664">
            <wp:extent cx="942857" cy="285714"/>
            <wp:effectExtent l="0" t="0" r="0" b="635"/>
            <wp:docPr id="229235443" name="Picture 22923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942857" cy="285714"/>
                    </a:xfrm>
                    <a:prstGeom prst="rect">
                      <a:avLst/>
                    </a:prstGeom>
                  </pic:spPr>
                </pic:pic>
              </a:graphicData>
            </a:graphic>
          </wp:inline>
        </w:drawing>
      </w:r>
      <w:r w:rsidRPr="004B217A">
        <w:rPr>
          <w:rFonts w:cs="Times New Roman"/>
          <w:sz w:val="28"/>
          <w:szCs w:val="28"/>
        </w:rPr>
        <w:t xml:space="preserve"> để tìm kiếm nhanh hồ sơ</w:t>
      </w:r>
    </w:p>
    <w:p w14:paraId="1DAB6601" w14:textId="77777777" w:rsidR="007F61D3" w:rsidRPr="004B217A" w:rsidRDefault="007F61D3" w:rsidP="004B217A">
      <w:pPr>
        <w:pStyle w:val="Heading3"/>
      </w:pPr>
      <w:bookmarkStart w:id="105" w:name="_Toc211446159"/>
      <w:r w:rsidRPr="004B217A">
        <w:t>Xuất báo cáo</w:t>
      </w:r>
      <w:bookmarkEnd w:id="105"/>
    </w:p>
    <w:p w14:paraId="5374FBFE" w14:textId="77777777" w:rsidR="007F61D3" w:rsidRPr="004B217A" w:rsidRDefault="007F61D3" w:rsidP="007F61D3">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đã xử lý</w:t>
      </w:r>
    </w:p>
    <w:p w14:paraId="49F431FD" w14:textId="77777777" w:rsidR="007F61D3" w:rsidRPr="004B217A" w:rsidRDefault="007F61D3" w:rsidP="007F61D3">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nút như khoanh ở ảnh bên dưới</w:t>
      </w:r>
    </w:p>
    <w:p w14:paraId="382E9446" w14:textId="12BC74B1" w:rsidR="007F61D3" w:rsidRPr="004B217A" w:rsidRDefault="00C16528" w:rsidP="00BC47A2">
      <w:pPr>
        <w:pStyle w:val="NormalIndent"/>
        <w:rPr>
          <w:sz w:val="28"/>
          <w:szCs w:val="28"/>
        </w:rPr>
      </w:pPr>
      <w:r w:rsidRPr="004B217A">
        <w:rPr>
          <w:noProof/>
          <w:sz w:val="28"/>
          <w:szCs w:val="28"/>
        </w:rPr>
        <w:drawing>
          <wp:inline distT="0" distB="0" distL="0" distR="0" wp14:anchorId="62D56EC9" wp14:editId="6A7B153A">
            <wp:extent cx="5699125" cy="2472690"/>
            <wp:effectExtent l="0" t="0" r="0" b="3810"/>
            <wp:docPr id="69674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42674" name=""/>
                    <pic:cNvPicPr/>
                  </pic:nvPicPr>
                  <pic:blipFill>
                    <a:blip r:embed="rId91"/>
                    <a:stretch>
                      <a:fillRect/>
                    </a:stretch>
                  </pic:blipFill>
                  <pic:spPr>
                    <a:xfrm>
                      <a:off x="0" y="0"/>
                      <a:ext cx="5699125" cy="2472690"/>
                    </a:xfrm>
                    <a:prstGeom prst="rect">
                      <a:avLst/>
                    </a:prstGeom>
                  </pic:spPr>
                </pic:pic>
              </a:graphicData>
            </a:graphic>
          </wp:inline>
        </w:drawing>
      </w:r>
    </w:p>
    <w:p w14:paraId="6DFB0157" w14:textId="77777777" w:rsidR="007F61D3" w:rsidRPr="004B217A" w:rsidRDefault="007F61D3" w:rsidP="00BC47A2">
      <w:pPr>
        <w:pStyle w:val="NormalIndent"/>
        <w:rPr>
          <w:sz w:val="28"/>
          <w:szCs w:val="28"/>
        </w:rPr>
      </w:pPr>
      <w:r w:rsidRPr="004B217A">
        <w:rPr>
          <w:sz w:val="28"/>
          <w:szCs w:val="28"/>
        </w:rPr>
        <w:lastRenderedPageBreak/>
        <w:t>Dữ liệu được xuất về máy tính cá nhân người dùng</w:t>
      </w:r>
    </w:p>
    <w:p w14:paraId="516F647C" w14:textId="77777777" w:rsidR="007F61D3" w:rsidRPr="004B217A" w:rsidRDefault="007F61D3" w:rsidP="004B217A">
      <w:pPr>
        <w:pStyle w:val="Heading3"/>
      </w:pPr>
      <w:bookmarkStart w:id="106" w:name="_Toc211446160"/>
      <w:r w:rsidRPr="004B217A">
        <w:t>Đọc và xem tài liệu</w:t>
      </w:r>
      <w:bookmarkEnd w:id="106"/>
    </w:p>
    <w:p w14:paraId="396EC8E2" w14:textId="77777777" w:rsidR="007F61D3" w:rsidRPr="004B217A" w:rsidRDefault="007F61D3" w:rsidP="007F61D3">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đã xử lý</w:t>
      </w:r>
    </w:p>
    <w:p w14:paraId="6A1D45CA" w14:textId="77777777" w:rsidR="007F61D3" w:rsidRPr="004B217A" w:rsidRDefault="007F61D3" w:rsidP="007F61D3">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nút như khoanh ở ảnh bên dưới</w:t>
      </w:r>
    </w:p>
    <w:p w14:paraId="000B3F5D" w14:textId="42E58E5B" w:rsidR="007F61D3" w:rsidRPr="004B217A" w:rsidRDefault="00C16528" w:rsidP="00BC47A2">
      <w:pPr>
        <w:pStyle w:val="NormalIndent"/>
        <w:rPr>
          <w:sz w:val="28"/>
          <w:szCs w:val="28"/>
        </w:rPr>
      </w:pPr>
      <w:r w:rsidRPr="004B217A">
        <w:rPr>
          <w:noProof/>
          <w:sz w:val="28"/>
          <w:szCs w:val="28"/>
        </w:rPr>
        <w:drawing>
          <wp:inline distT="0" distB="0" distL="0" distR="0" wp14:anchorId="7B931B70" wp14:editId="75CF21F7">
            <wp:extent cx="5699125" cy="2472690"/>
            <wp:effectExtent l="0" t="0" r="0" b="3810"/>
            <wp:docPr id="169994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47098" name=""/>
                    <pic:cNvPicPr/>
                  </pic:nvPicPr>
                  <pic:blipFill>
                    <a:blip r:embed="rId92"/>
                    <a:stretch>
                      <a:fillRect/>
                    </a:stretch>
                  </pic:blipFill>
                  <pic:spPr>
                    <a:xfrm>
                      <a:off x="0" y="0"/>
                      <a:ext cx="5699125" cy="2472690"/>
                    </a:xfrm>
                    <a:prstGeom prst="rect">
                      <a:avLst/>
                    </a:prstGeom>
                  </pic:spPr>
                </pic:pic>
              </a:graphicData>
            </a:graphic>
          </wp:inline>
        </w:drawing>
      </w:r>
    </w:p>
    <w:p w14:paraId="72C02316" w14:textId="29BA38F0" w:rsidR="00C16528" w:rsidRPr="004B217A" w:rsidRDefault="00C16528" w:rsidP="00BC47A2">
      <w:pPr>
        <w:pStyle w:val="NormalIndent"/>
        <w:numPr>
          <w:ilvl w:val="0"/>
          <w:numId w:val="6"/>
        </w:numPr>
        <w:rPr>
          <w:sz w:val="28"/>
          <w:szCs w:val="28"/>
        </w:rPr>
      </w:pPr>
      <w:r w:rsidRPr="004B217A">
        <w:rPr>
          <w:sz w:val="28"/>
          <w:szCs w:val="28"/>
        </w:rPr>
        <w:t xml:space="preserve">Nhấn nút </w:t>
      </w:r>
      <w:r w:rsidRPr="004B217A">
        <w:rPr>
          <w:noProof/>
          <w:sz w:val="28"/>
          <w:szCs w:val="28"/>
        </w:rPr>
        <w:drawing>
          <wp:inline distT="0" distB="0" distL="0" distR="0" wp14:anchorId="7962F3CB" wp14:editId="44E1537E">
            <wp:extent cx="224790" cy="236620"/>
            <wp:effectExtent l="0" t="0" r="3810" b="0"/>
            <wp:docPr id="87948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85615" name=""/>
                    <pic:cNvPicPr/>
                  </pic:nvPicPr>
                  <pic:blipFill>
                    <a:blip r:embed="rId93"/>
                    <a:stretch>
                      <a:fillRect/>
                    </a:stretch>
                  </pic:blipFill>
                  <pic:spPr>
                    <a:xfrm>
                      <a:off x="0" y="0"/>
                      <a:ext cx="226173" cy="238075"/>
                    </a:xfrm>
                    <a:prstGeom prst="rect">
                      <a:avLst/>
                    </a:prstGeom>
                  </pic:spPr>
                </pic:pic>
              </a:graphicData>
            </a:graphic>
          </wp:inline>
        </w:drawing>
      </w:r>
      <w:r w:rsidRPr="004B217A">
        <w:rPr>
          <w:sz w:val="28"/>
          <w:szCs w:val="28"/>
        </w:rPr>
        <w:t xml:space="preserve"> để tải tài liệu xuống máy tính của mình</w:t>
      </w:r>
    </w:p>
    <w:p w14:paraId="4A8A7241" w14:textId="77777777" w:rsidR="007F61D3" w:rsidRPr="004B217A" w:rsidRDefault="007F61D3" w:rsidP="00BC47A2">
      <w:pPr>
        <w:pStyle w:val="NormalIndent"/>
        <w:rPr>
          <w:sz w:val="28"/>
          <w:szCs w:val="28"/>
        </w:rPr>
      </w:pPr>
      <w:r w:rsidRPr="004B217A">
        <w:rPr>
          <w:sz w:val="28"/>
          <w:szCs w:val="28"/>
        </w:rPr>
        <w:t>Màn hình hiển thị:</w:t>
      </w:r>
    </w:p>
    <w:p w14:paraId="36410C51" w14:textId="77777777" w:rsidR="00C16528" w:rsidRPr="004B217A" w:rsidRDefault="00C16528" w:rsidP="00BC47A2">
      <w:pPr>
        <w:pStyle w:val="NormalIndent"/>
        <w:rPr>
          <w:sz w:val="28"/>
          <w:szCs w:val="28"/>
        </w:rPr>
      </w:pPr>
      <w:r w:rsidRPr="004B217A">
        <w:rPr>
          <w:noProof/>
          <w:sz w:val="28"/>
          <w:szCs w:val="28"/>
        </w:rPr>
        <w:drawing>
          <wp:inline distT="0" distB="0" distL="0" distR="0" wp14:anchorId="58826513" wp14:editId="4FBA3F1B">
            <wp:extent cx="5699125" cy="3479800"/>
            <wp:effectExtent l="0" t="0" r="0" b="6350"/>
            <wp:docPr id="1747218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99125" cy="3479800"/>
                    </a:xfrm>
                    <a:prstGeom prst="rect">
                      <a:avLst/>
                    </a:prstGeom>
                    <a:noFill/>
                    <a:ln>
                      <a:noFill/>
                    </a:ln>
                  </pic:spPr>
                </pic:pic>
              </a:graphicData>
            </a:graphic>
          </wp:inline>
        </w:drawing>
      </w:r>
    </w:p>
    <w:p w14:paraId="78825C09" w14:textId="77777777" w:rsidR="00C16528" w:rsidRPr="004B217A" w:rsidRDefault="00C16528" w:rsidP="00BC47A2">
      <w:pPr>
        <w:pStyle w:val="NormalIndent"/>
        <w:rPr>
          <w:sz w:val="28"/>
          <w:szCs w:val="28"/>
        </w:rPr>
      </w:pPr>
      <w:r w:rsidRPr="004B217A">
        <w:rPr>
          <w:color w:val="auto"/>
          <w:sz w:val="28"/>
          <w:szCs w:val="28"/>
          <w:u w:val="single"/>
          <w:lang w:eastAsia="en-US"/>
        </w:rPr>
        <w:lastRenderedPageBreak/>
        <w:t>Bước 5</w:t>
      </w:r>
      <w:r w:rsidRPr="004B217A">
        <w:rPr>
          <w:sz w:val="28"/>
          <w:szCs w:val="28"/>
        </w:rPr>
        <w:t>: Người dùng chọn ô số 1 ở ảnh trên để thực hiện chuyển xử lý văn bản (</w:t>
      </w:r>
      <w:r w:rsidRPr="004B217A">
        <w:rPr>
          <w:i/>
          <w:sz w:val="28"/>
          <w:szCs w:val="28"/>
        </w:rPr>
        <w:t xml:space="preserve">xem mô tả chi tiết thao tác như mục </w:t>
      </w:r>
      <w:hyperlink w:anchor="_Chuyển_văn_bản" w:history="1">
        <w:r w:rsidRPr="004B217A">
          <w:rPr>
            <w:rStyle w:val="Hyperlink"/>
            <w:rFonts w:cs="Times New Roman"/>
            <w:i/>
            <w:sz w:val="28"/>
            <w:szCs w:val="28"/>
          </w:rPr>
          <w:t>Chuyển văn bản</w:t>
        </w:r>
      </w:hyperlink>
      <w:r w:rsidRPr="004B217A">
        <w:rPr>
          <w:sz w:val="28"/>
          <w:szCs w:val="28"/>
        </w:rPr>
        <w:t>)</w:t>
      </w:r>
    </w:p>
    <w:p w14:paraId="3C11B297" w14:textId="77777777" w:rsidR="00C16528" w:rsidRPr="004B217A" w:rsidRDefault="00C16528" w:rsidP="00BC47A2">
      <w:pPr>
        <w:pStyle w:val="NormalIndent"/>
        <w:rPr>
          <w:sz w:val="28"/>
          <w:szCs w:val="28"/>
        </w:rPr>
      </w:pPr>
      <w:r w:rsidRPr="004B217A">
        <w:rPr>
          <w:color w:val="auto"/>
          <w:sz w:val="28"/>
          <w:szCs w:val="28"/>
          <w:u w:val="single"/>
          <w:lang w:eastAsia="en-US"/>
        </w:rPr>
        <w:t>Bước 6</w:t>
      </w:r>
      <w:r w:rsidRPr="004B217A">
        <w:rPr>
          <w:sz w:val="28"/>
          <w:szCs w:val="28"/>
        </w:rPr>
        <w:t>: Người dùng chọn ô số 2 ở ảnh bước 4 để xem Ý kiến chuyển, hiển thị màn hình như bên dưới</w:t>
      </w:r>
    </w:p>
    <w:p w14:paraId="0DFD254C" w14:textId="77777777" w:rsidR="00C16528" w:rsidRPr="004B217A" w:rsidRDefault="00C16528" w:rsidP="00BC47A2">
      <w:pPr>
        <w:pStyle w:val="NormalIndent"/>
        <w:rPr>
          <w:sz w:val="28"/>
          <w:szCs w:val="28"/>
        </w:rPr>
      </w:pPr>
      <w:r w:rsidRPr="004B217A">
        <w:rPr>
          <w:noProof/>
          <w:sz w:val="28"/>
          <w:szCs w:val="28"/>
        </w:rPr>
        <w:drawing>
          <wp:inline distT="0" distB="0" distL="0" distR="0" wp14:anchorId="657FBC0F" wp14:editId="705E813C">
            <wp:extent cx="5699125" cy="2824480"/>
            <wp:effectExtent l="0" t="0" r="0" b="0"/>
            <wp:docPr id="1830779319" name="Picture 183077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99125" cy="2824480"/>
                    </a:xfrm>
                    <a:prstGeom prst="rect">
                      <a:avLst/>
                    </a:prstGeom>
                  </pic:spPr>
                </pic:pic>
              </a:graphicData>
            </a:graphic>
          </wp:inline>
        </w:drawing>
      </w:r>
    </w:p>
    <w:p w14:paraId="438C914D" w14:textId="77777777" w:rsidR="00C16528" w:rsidRPr="004B217A" w:rsidRDefault="00C16528" w:rsidP="00BC47A2">
      <w:pPr>
        <w:pStyle w:val="NormalIndent"/>
        <w:rPr>
          <w:sz w:val="28"/>
          <w:szCs w:val="28"/>
        </w:rPr>
      </w:pPr>
      <w:r w:rsidRPr="004B217A">
        <w:rPr>
          <w:color w:val="auto"/>
          <w:sz w:val="28"/>
          <w:szCs w:val="28"/>
          <w:u w:val="single"/>
          <w:lang w:eastAsia="en-US"/>
        </w:rPr>
        <w:t>Bước 7</w:t>
      </w:r>
      <w:r w:rsidRPr="004B217A">
        <w:rPr>
          <w:sz w:val="28"/>
          <w:szCs w:val="28"/>
        </w:rPr>
        <w:t>: Chọn Đóng để quay về màn hình xem văn bản</w:t>
      </w:r>
    </w:p>
    <w:p w14:paraId="02AF15C3" w14:textId="77777777" w:rsidR="00C16528" w:rsidRPr="004B217A" w:rsidRDefault="00C16528" w:rsidP="00BC47A2">
      <w:pPr>
        <w:pStyle w:val="NormalIndent"/>
        <w:rPr>
          <w:sz w:val="28"/>
          <w:szCs w:val="28"/>
        </w:rPr>
      </w:pPr>
      <w:r w:rsidRPr="004B217A">
        <w:rPr>
          <w:color w:val="auto"/>
          <w:sz w:val="28"/>
          <w:szCs w:val="28"/>
          <w:u w:val="single"/>
          <w:lang w:eastAsia="en-US"/>
        </w:rPr>
        <w:t>Bước 8</w:t>
      </w:r>
      <w:r w:rsidRPr="004B217A">
        <w:rPr>
          <w:sz w:val="28"/>
          <w:szCs w:val="28"/>
        </w:rPr>
        <w:t>: Chọn tắt như số 4 của hình dưới đây để quay về màn hình danh sách văn bản</w:t>
      </w:r>
    </w:p>
    <w:p w14:paraId="11E284B4" w14:textId="77777777" w:rsidR="00C16528" w:rsidRPr="004B217A" w:rsidRDefault="00C16528" w:rsidP="00BC47A2">
      <w:pPr>
        <w:pStyle w:val="NormalIndent"/>
        <w:rPr>
          <w:sz w:val="28"/>
          <w:szCs w:val="28"/>
        </w:rPr>
      </w:pPr>
      <w:r w:rsidRPr="004B217A">
        <w:rPr>
          <w:color w:val="auto"/>
          <w:sz w:val="28"/>
          <w:szCs w:val="28"/>
          <w:u w:val="single"/>
          <w:lang w:eastAsia="en-US"/>
        </w:rPr>
        <w:t>Bước 9</w:t>
      </w:r>
      <w:r w:rsidRPr="004B217A">
        <w:rPr>
          <w:sz w:val="28"/>
          <w:szCs w:val="28"/>
        </w:rPr>
        <w:t>: Chọn thứ tự thứ 3 của hình để xem tóm tắt file</w:t>
      </w:r>
    </w:p>
    <w:p w14:paraId="3A099CF9" w14:textId="77777777" w:rsidR="00C16528" w:rsidRPr="004B217A" w:rsidRDefault="00C16528" w:rsidP="00BC47A2">
      <w:pPr>
        <w:pStyle w:val="NormalIndent"/>
        <w:rPr>
          <w:sz w:val="28"/>
          <w:szCs w:val="28"/>
        </w:rPr>
      </w:pPr>
      <w:r w:rsidRPr="004B217A">
        <w:rPr>
          <w:noProof/>
          <w:sz w:val="28"/>
          <w:szCs w:val="28"/>
        </w:rPr>
        <w:drawing>
          <wp:inline distT="0" distB="0" distL="0" distR="0" wp14:anchorId="7490C950" wp14:editId="7187FF44">
            <wp:extent cx="5699125" cy="2668905"/>
            <wp:effectExtent l="0" t="0" r="0" b="0"/>
            <wp:docPr id="1896765545" name="Picture 189676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99125" cy="2668905"/>
                    </a:xfrm>
                    <a:prstGeom prst="rect">
                      <a:avLst/>
                    </a:prstGeom>
                  </pic:spPr>
                </pic:pic>
              </a:graphicData>
            </a:graphic>
          </wp:inline>
        </w:drawing>
      </w:r>
    </w:p>
    <w:p w14:paraId="1DD7D40D" w14:textId="77777777" w:rsidR="00C16528" w:rsidRPr="004B217A" w:rsidRDefault="00C16528" w:rsidP="00BC47A2">
      <w:pPr>
        <w:pStyle w:val="NormalIndent"/>
        <w:rPr>
          <w:sz w:val="28"/>
          <w:szCs w:val="28"/>
        </w:rPr>
      </w:pPr>
      <w:r w:rsidRPr="004B217A">
        <w:rPr>
          <w:color w:val="auto"/>
          <w:sz w:val="28"/>
          <w:szCs w:val="28"/>
          <w:u w:val="single"/>
          <w:lang w:eastAsia="en-US"/>
        </w:rPr>
        <w:lastRenderedPageBreak/>
        <w:t>Bước 10</w:t>
      </w:r>
      <w:r w:rsidRPr="004B217A">
        <w:rPr>
          <w:sz w:val="28"/>
          <w:szCs w:val="28"/>
        </w:rPr>
        <w:t>: Chọn khoanh của hình dưới đây để tạo comment văn bản theo thứ tự hiển thị các bước 1,2</w:t>
      </w:r>
    </w:p>
    <w:p w14:paraId="7BEEB728" w14:textId="77777777" w:rsidR="00C16528" w:rsidRPr="004B217A" w:rsidRDefault="00C16528" w:rsidP="00BC47A2">
      <w:pPr>
        <w:pStyle w:val="NormalIndent"/>
        <w:rPr>
          <w:sz w:val="28"/>
          <w:szCs w:val="28"/>
        </w:rPr>
      </w:pPr>
      <w:r w:rsidRPr="004B217A">
        <w:rPr>
          <w:noProof/>
          <w:sz w:val="28"/>
          <w:szCs w:val="28"/>
        </w:rPr>
        <w:drawing>
          <wp:inline distT="0" distB="0" distL="0" distR="0" wp14:anchorId="0958C1A0" wp14:editId="2D08DC96">
            <wp:extent cx="5699125" cy="3429635"/>
            <wp:effectExtent l="0" t="0" r="0" b="0"/>
            <wp:docPr id="104941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80395" name=""/>
                    <pic:cNvPicPr/>
                  </pic:nvPicPr>
                  <pic:blipFill>
                    <a:blip r:embed="rId69"/>
                    <a:stretch>
                      <a:fillRect/>
                    </a:stretch>
                  </pic:blipFill>
                  <pic:spPr>
                    <a:xfrm>
                      <a:off x="0" y="0"/>
                      <a:ext cx="5699125" cy="3429635"/>
                    </a:xfrm>
                    <a:prstGeom prst="rect">
                      <a:avLst/>
                    </a:prstGeom>
                  </pic:spPr>
                </pic:pic>
              </a:graphicData>
            </a:graphic>
          </wp:inline>
        </w:drawing>
      </w:r>
    </w:p>
    <w:p w14:paraId="368BB723" w14:textId="0FF581D4" w:rsidR="007F61D3" w:rsidRPr="004B217A" w:rsidRDefault="00C16528" w:rsidP="00BC47A2">
      <w:pPr>
        <w:pStyle w:val="NormalIndent"/>
        <w:rPr>
          <w:sz w:val="28"/>
          <w:szCs w:val="28"/>
        </w:rPr>
      </w:pPr>
      <w:r w:rsidRPr="004B217A">
        <w:rPr>
          <w:sz w:val="28"/>
          <w:szCs w:val="28"/>
          <w:u w:val="single"/>
        </w:rPr>
        <w:t>Lưu ý</w:t>
      </w:r>
      <w:r w:rsidRPr="004B217A">
        <w:rPr>
          <w:sz w:val="28"/>
          <w:szCs w:val="28"/>
        </w:rPr>
        <w:t>: Khi chuyển lưu và chuyển văn bản thì người nhận được mở văn bản đính kèm cũng sẽ đọc được các comment này</w:t>
      </w:r>
    </w:p>
    <w:p w14:paraId="0B4DD811" w14:textId="77777777" w:rsidR="00DD6167" w:rsidRPr="004B217A" w:rsidRDefault="00DD6167" w:rsidP="004B217A">
      <w:pPr>
        <w:pStyle w:val="Heading3"/>
        <w:numPr>
          <w:ilvl w:val="2"/>
          <w:numId w:val="11"/>
        </w:numPr>
      </w:pPr>
      <w:bookmarkStart w:id="107" w:name="_Hlk205642462"/>
      <w:bookmarkStart w:id="108" w:name="_Toc211446161"/>
      <w:r w:rsidRPr="004B217A">
        <w:t>Hoàn thành văn bản hàng loạt</w:t>
      </w:r>
      <w:bookmarkEnd w:id="108"/>
    </w:p>
    <w:p w14:paraId="4466CBF5" w14:textId="5FF6C519" w:rsidR="00DD6167" w:rsidRPr="004B217A" w:rsidRDefault="00DD6167" w:rsidP="00DD6167">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Đã xử lý</w:t>
      </w:r>
    </w:p>
    <w:p w14:paraId="36AB504B" w14:textId="77777777" w:rsidR="00DD6167" w:rsidRPr="004B217A" w:rsidRDefault="00DD6167" w:rsidP="00DD6167">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tích chọn (nhiều hoặc tất cả) vào các ô như khoanh ở ảnh bên dưới</w:t>
      </w:r>
    </w:p>
    <w:p w14:paraId="6534225D" w14:textId="3C40E7D9" w:rsidR="00DD6167" w:rsidRPr="004B217A" w:rsidRDefault="00041DE2" w:rsidP="00DD6167">
      <w:pPr>
        <w:rPr>
          <w:rFonts w:cs="Times New Roman"/>
          <w:sz w:val="28"/>
          <w:szCs w:val="28"/>
        </w:rPr>
      </w:pPr>
      <w:r w:rsidRPr="004B217A">
        <w:rPr>
          <w:noProof/>
          <w:sz w:val="28"/>
          <w:szCs w:val="28"/>
        </w:rPr>
        <w:drawing>
          <wp:inline distT="0" distB="0" distL="0" distR="0" wp14:anchorId="210B3BD0" wp14:editId="4B079CB5">
            <wp:extent cx="5699125" cy="2478405"/>
            <wp:effectExtent l="0" t="0" r="0" b="0"/>
            <wp:docPr id="174880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07651" name=""/>
                    <pic:cNvPicPr/>
                  </pic:nvPicPr>
                  <pic:blipFill>
                    <a:blip r:embed="rId94"/>
                    <a:stretch>
                      <a:fillRect/>
                    </a:stretch>
                  </pic:blipFill>
                  <pic:spPr>
                    <a:xfrm>
                      <a:off x="0" y="0"/>
                      <a:ext cx="5699125" cy="2478405"/>
                    </a:xfrm>
                    <a:prstGeom prst="rect">
                      <a:avLst/>
                    </a:prstGeom>
                  </pic:spPr>
                </pic:pic>
              </a:graphicData>
            </a:graphic>
          </wp:inline>
        </w:drawing>
      </w:r>
    </w:p>
    <w:p w14:paraId="1C1730D0" w14:textId="77777777" w:rsidR="00DD6167" w:rsidRPr="004B217A" w:rsidRDefault="00DD6167" w:rsidP="00DD6167">
      <w:pPr>
        <w:rPr>
          <w:rFonts w:cs="Times New Roman"/>
          <w:sz w:val="28"/>
          <w:szCs w:val="28"/>
        </w:rPr>
      </w:pPr>
      <w:r w:rsidRPr="004B217A">
        <w:rPr>
          <w:rFonts w:cs="Times New Roman"/>
          <w:sz w:val="28"/>
          <w:szCs w:val="28"/>
          <w:u w:val="single"/>
        </w:rPr>
        <w:lastRenderedPageBreak/>
        <w:t>Bước 3</w:t>
      </w:r>
      <w:r w:rsidRPr="004B217A">
        <w:rPr>
          <w:rFonts w:cs="Times New Roman"/>
          <w:sz w:val="28"/>
          <w:szCs w:val="28"/>
        </w:rPr>
        <w:t xml:space="preserve">: Chọn nút </w:t>
      </w:r>
      <w:r w:rsidRPr="004B217A">
        <w:rPr>
          <w:noProof/>
          <w:sz w:val="28"/>
          <w:szCs w:val="28"/>
        </w:rPr>
        <w:drawing>
          <wp:inline distT="0" distB="0" distL="0" distR="0" wp14:anchorId="79FF6FA9" wp14:editId="576B9E0E">
            <wp:extent cx="1160777" cy="294170"/>
            <wp:effectExtent l="0" t="0" r="1905" b="0"/>
            <wp:docPr id="15135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05744" name=""/>
                    <pic:cNvPicPr/>
                  </pic:nvPicPr>
                  <pic:blipFill>
                    <a:blip r:embed="rId71"/>
                    <a:stretch>
                      <a:fillRect/>
                    </a:stretch>
                  </pic:blipFill>
                  <pic:spPr>
                    <a:xfrm>
                      <a:off x="0" y="0"/>
                      <a:ext cx="1160777" cy="294170"/>
                    </a:xfrm>
                    <a:prstGeom prst="rect">
                      <a:avLst/>
                    </a:prstGeom>
                  </pic:spPr>
                </pic:pic>
              </a:graphicData>
            </a:graphic>
          </wp:inline>
        </w:drawing>
      </w:r>
      <w:r w:rsidRPr="004B217A">
        <w:rPr>
          <w:rFonts w:cs="Times New Roman"/>
          <w:sz w:val="28"/>
          <w:szCs w:val="28"/>
        </w:rPr>
        <w:t xml:space="preserve"> sẽ hiển thị màn hình thông báo gồm các trường hợp sau:</w:t>
      </w:r>
    </w:p>
    <w:p w14:paraId="40B86C09" w14:textId="702AD41A" w:rsidR="00DD6167" w:rsidRPr="004B217A" w:rsidRDefault="00DD6167" w:rsidP="00DD6167">
      <w:pPr>
        <w:pStyle w:val="ListParagraph"/>
        <w:numPr>
          <w:ilvl w:val="0"/>
          <w:numId w:val="6"/>
        </w:numPr>
        <w:rPr>
          <w:rFonts w:ascii="Times New Roman" w:hAnsi="Times New Roman"/>
          <w:sz w:val="28"/>
          <w:szCs w:val="28"/>
        </w:rPr>
      </w:pPr>
      <w:r w:rsidRPr="004B217A">
        <w:rPr>
          <w:rFonts w:ascii="Times New Roman" w:hAnsi="Times New Roman"/>
          <w:sz w:val="28"/>
          <w:szCs w:val="28"/>
        </w:rPr>
        <w:t>Nếu danh sách gồm các văn bản yêu cầu trả lời</w:t>
      </w:r>
      <w:r w:rsidR="00EB6D88" w:rsidRPr="004B217A">
        <w:rPr>
          <w:rFonts w:ascii="Times New Roman" w:hAnsi="Times New Roman"/>
          <w:sz w:val="28"/>
          <w:szCs w:val="28"/>
        </w:rPr>
        <w:t>/đã hoàn thành</w:t>
      </w:r>
      <w:r w:rsidRPr="004B217A">
        <w:rPr>
          <w:rFonts w:ascii="Times New Roman" w:hAnsi="Times New Roman"/>
          <w:sz w:val="28"/>
          <w:szCs w:val="28"/>
        </w:rPr>
        <w:t xml:space="preserve"> và văn bản không yêu cầu trả lời thì hệ thống chỉ hoàn thành đối với các văn bản không yêu cầu trả lời còn văn bản yêu cầu trả lời phải thực hiện hoàn thành riêng từng bản ghi.</w:t>
      </w:r>
    </w:p>
    <w:p w14:paraId="7E157241" w14:textId="77777777" w:rsidR="00DD6167" w:rsidRPr="004B217A" w:rsidRDefault="00DD6167" w:rsidP="00DD6167">
      <w:pPr>
        <w:pStyle w:val="ListParagraph"/>
        <w:numPr>
          <w:ilvl w:val="0"/>
          <w:numId w:val="6"/>
        </w:numPr>
        <w:rPr>
          <w:rFonts w:ascii="Times New Roman" w:hAnsi="Times New Roman"/>
          <w:sz w:val="28"/>
          <w:szCs w:val="28"/>
        </w:rPr>
      </w:pPr>
      <w:r w:rsidRPr="004B217A">
        <w:rPr>
          <w:rFonts w:ascii="Times New Roman" w:hAnsi="Times New Roman"/>
          <w:sz w:val="28"/>
          <w:szCs w:val="28"/>
        </w:rPr>
        <w:t xml:space="preserve">Nếu danh sách chỉ gồm các văn bản không yêu cầu trả lời thì hệ thống thực hiện hoàn thành hàng loạt </w:t>
      </w:r>
    </w:p>
    <w:p w14:paraId="221869BE" w14:textId="4EEFBBAC" w:rsidR="00E176D7" w:rsidRPr="004B217A" w:rsidRDefault="004B217A" w:rsidP="004B217A">
      <w:pPr>
        <w:pStyle w:val="Heading2"/>
      </w:pPr>
      <w:bookmarkStart w:id="109" w:name="_Toc211446162"/>
      <w:bookmarkEnd w:id="107"/>
      <w:r>
        <w:t xml:space="preserve">4.3. </w:t>
      </w:r>
      <w:r w:rsidR="00E176D7" w:rsidRPr="004B217A">
        <w:t xml:space="preserve">Văn bản </w:t>
      </w:r>
      <w:r w:rsidR="00BB47AC" w:rsidRPr="004B217A">
        <w:t>Đề nghị</w:t>
      </w:r>
      <w:r w:rsidR="00E176D7" w:rsidRPr="004B217A">
        <w:t xml:space="preserve"> trả lại</w:t>
      </w:r>
      <w:bookmarkEnd w:id="109"/>
    </w:p>
    <w:p w14:paraId="7D695949" w14:textId="77777777" w:rsidR="004B217A" w:rsidRPr="004B217A" w:rsidRDefault="004B217A" w:rsidP="004B217A">
      <w:pPr>
        <w:pStyle w:val="ListParagraph"/>
        <w:numPr>
          <w:ilvl w:val="1"/>
          <w:numId w:val="8"/>
        </w:numPr>
        <w:spacing w:before="360" w:after="240" w:line="240" w:lineRule="auto"/>
        <w:contextualSpacing w:val="0"/>
        <w:outlineLvl w:val="0"/>
        <w:rPr>
          <w:rFonts w:ascii="Times New Roman" w:hAnsi="Times New Roman"/>
          <w:b/>
          <w:caps/>
          <w:vanish/>
          <w:kern w:val="28"/>
          <w:sz w:val="24"/>
        </w:rPr>
      </w:pPr>
      <w:bookmarkStart w:id="110" w:name="_Toc211446163"/>
      <w:bookmarkEnd w:id="110"/>
    </w:p>
    <w:p w14:paraId="0661E8BF" w14:textId="617C6CDE" w:rsidR="00C21654" w:rsidRPr="004B217A" w:rsidRDefault="00C21654" w:rsidP="004B217A">
      <w:pPr>
        <w:pStyle w:val="Heading3"/>
      </w:pPr>
      <w:bookmarkStart w:id="111" w:name="_Toc211446164"/>
      <w:r w:rsidRPr="004B217A">
        <w:t>Xem danh sách văn bản</w:t>
      </w:r>
      <w:bookmarkEnd w:id="111"/>
    </w:p>
    <w:p w14:paraId="31BEFDE0" w14:textId="390EEAE3" w:rsidR="00C21654" w:rsidRPr="004B217A" w:rsidRDefault="00C21654" w:rsidP="00C21654">
      <w:pPr>
        <w:rPr>
          <w:sz w:val="28"/>
          <w:szCs w:val="28"/>
        </w:rPr>
      </w:pPr>
      <w:r w:rsidRPr="004B217A">
        <w:rPr>
          <w:sz w:val="28"/>
          <w:szCs w:val="28"/>
        </w:rPr>
        <w:t>Chức năng này cho phép người dùng xem các văn bản đã chuyển cho cá nhân/đơn vị khác mà bị trả lại</w:t>
      </w:r>
    </w:p>
    <w:p w14:paraId="356D6D83" w14:textId="7E8D983E" w:rsidR="00C21654" w:rsidRPr="004B217A" w:rsidRDefault="00C21654" w:rsidP="009C536D">
      <w:pPr>
        <w:pStyle w:val="tvNote"/>
        <w:rPr>
          <w:bCs/>
          <w:sz w:val="28"/>
          <w:szCs w:val="28"/>
        </w:rPr>
      </w:pPr>
      <w:r w:rsidRPr="004B217A">
        <w:rPr>
          <w:sz w:val="28"/>
          <w:szCs w:val="28"/>
          <w:u w:val="single"/>
        </w:rPr>
        <w:t>Bước 1</w:t>
      </w:r>
      <w:r w:rsidRPr="004B217A">
        <w:rPr>
          <w:sz w:val="28"/>
          <w:szCs w:val="28"/>
        </w:rPr>
        <w:t xml:space="preserve">: Người dùng chọn chức năng </w:t>
      </w:r>
      <w:r w:rsidRPr="004B217A">
        <w:rPr>
          <w:b/>
          <w:sz w:val="28"/>
          <w:szCs w:val="28"/>
        </w:rPr>
        <w:t xml:space="preserve">Văn bản đến&gt;&gt;Văn bản bị trả lại </w:t>
      </w:r>
      <w:r w:rsidRPr="004B217A">
        <w:rPr>
          <w:bCs/>
          <w:sz w:val="28"/>
          <w:szCs w:val="28"/>
        </w:rPr>
        <w:t>&gt;&gt; Hệ thống hiển thị màn hình sau:</w:t>
      </w:r>
    </w:p>
    <w:p w14:paraId="0D18488C" w14:textId="1E89DF2A" w:rsidR="00C21654" w:rsidRPr="004B217A" w:rsidRDefault="00C21654" w:rsidP="009C536D">
      <w:pPr>
        <w:pStyle w:val="tvNote"/>
        <w:rPr>
          <w:sz w:val="28"/>
          <w:szCs w:val="28"/>
        </w:rPr>
      </w:pPr>
      <w:r w:rsidRPr="004B217A">
        <w:rPr>
          <w:noProof/>
          <w:sz w:val="28"/>
          <w:szCs w:val="28"/>
        </w:rPr>
        <w:drawing>
          <wp:inline distT="0" distB="0" distL="0" distR="0" wp14:anchorId="2A431F1B" wp14:editId="20F811B5">
            <wp:extent cx="5699125" cy="2473960"/>
            <wp:effectExtent l="0" t="0" r="0" b="2540"/>
            <wp:docPr id="213679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97071" name=""/>
                    <pic:cNvPicPr/>
                  </pic:nvPicPr>
                  <pic:blipFill>
                    <a:blip r:embed="rId95"/>
                    <a:stretch>
                      <a:fillRect/>
                    </a:stretch>
                  </pic:blipFill>
                  <pic:spPr>
                    <a:xfrm>
                      <a:off x="0" y="0"/>
                      <a:ext cx="5699125" cy="2473960"/>
                    </a:xfrm>
                    <a:prstGeom prst="rect">
                      <a:avLst/>
                    </a:prstGeom>
                  </pic:spPr>
                </pic:pic>
              </a:graphicData>
            </a:graphic>
          </wp:inline>
        </w:drawing>
      </w:r>
    </w:p>
    <w:p w14:paraId="76B66491" w14:textId="64BA8D10" w:rsidR="00BC606A" w:rsidRPr="004B217A" w:rsidRDefault="00BC606A" w:rsidP="009C536D">
      <w:pPr>
        <w:pStyle w:val="tvNote"/>
        <w:rPr>
          <w:sz w:val="28"/>
          <w:szCs w:val="28"/>
        </w:rPr>
      </w:pPr>
      <w:r w:rsidRPr="004B217A">
        <w:rPr>
          <w:sz w:val="28"/>
          <w:szCs w:val="28"/>
          <w:u w:val="single"/>
        </w:rPr>
        <w:t>Bước 2:</w:t>
      </w:r>
      <w:r w:rsidRPr="004B217A">
        <w:rPr>
          <w:sz w:val="28"/>
          <w:szCs w:val="28"/>
        </w:rPr>
        <w:t xml:space="preserve"> Người dùng nhấn </w:t>
      </w:r>
      <w:r w:rsidRPr="004B217A">
        <w:rPr>
          <w:noProof/>
          <w:sz w:val="28"/>
          <w:szCs w:val="28"/>
        </w:rPr>
        <w:drawing>
          <wp:inline distT="0" distB="0" distL="0" distR="0" wp14:anchorId="63C29379" wp14:editId="6BD6D935">
            <wp:extent cx="266700" cy="291509"/>
            <wp:effectExtent l="0" t="0" r="0" b="0"/>
            <wp:docPr id="17415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6021" name=""/>
                    <pic:cNvPicPr/>
                  </pic:nvPicPr>
                  <pic:blipFill>
                    <a:blip r:embed="rId10"/>
                    <a:stretch>
                      <a:fillRect/>
                    </a:stretch>
                  </pic:blipFill>
                  <pic:spPr>
                    <a:xfrm>
                      <a:off x="0" y="0"/>
                      <a:ext cx="267238" cy="292097"/>
                    </a:xfrm>
                    <a:prstGeom prst="rect">
                      <a:avLst/>
                    </a:prstGeom>
                  </pic:spPr>
                </pic:pic>
              </a:graphicData>
            </a:graphic>
          </wp:inline>
        </w:drawing>
      </w:r>
      <w:r w:rsidRPr="004B217A">
        <w:rPr>
          <w:sz w:val="28"/>
          <w:szCs w:val="28"/>
        </w:rPr>
        <w:t xml:space="preserve"> để lưu lại cấu hình hiển thị các cột trong màn danh sách cho các lần xem tới</w:t>
      </w:r>
    </w:p>
    <w:p w14:paraId="54AD8BF7" w14:textId="2295786F" w:rsidR="00C21654" w:rsidRPr="004B217A" w:rsidRDefault="00BC606A" w:rsidP="009C536D">
      <w:pPr>
        <w:pStyle w:val="tvNote"/>
        <w:rPr>
          <w:sz w:val="28"/>
          <w:szCs w:val="28"/>
        </w:rPr>
      </w:pPr>
      <w:r w:rsidRPr="004B217A">
        <w:rPr>
          <w:sz w:val="28"/>
          <w:szCs w:val="28"/>
          <w:u w:val="single"/>
        </w:rPr>
        <w:t>Bước 3</w:t>
      </w:r>
      <w:r w:rsidRPr="004B217A">
        <w:rPr>
          <w:sz w:val="28"/>
          <w:szCs w:val="28"/>
        </w:rPr>
        <w:t xml:space="preserve">: Người dùng nhấn </w:t>
      </w:r>
      <w:r w:rsidRPr="004B217A">
        <w:rPr>
          <w:noProof/>
          <w:sz w:val="28"/>
          <w:szCs w:val="28"/>
        </w:rPr>
        <w:drawing>
          <wp:inline distT="0" distB="0" distL="0" distR="0" wp14:anchorId="3F982865" wp14:editId="06987A38">
            <wp:extent cx="259080" cy="223520"/>
            <wp:effectExtent l="0" t="0" r="7620" b="5080"/>
            <wp:docPr id="32069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97983" name=""/>
                    <pic:cNvPicPr/>
                  </pic:nvPicPr>
                  <pic:blipFill>
                    <a:blip r:embed="rId11"/>
                    <a:stretch>
                      <a:fillRect/>
                    </a:stretch>
                  </pic:blipFill>
                  <pic:spPr>
                    <a:xfrm>
                      <a:off x="0" y="0"/>
                      <a:ext cx="259177" cy="223604"/>
                    </a:xfrm>
                    <a:prstGeom prst="rect">
                      <a:avLst/>
                    </a:prstGeom>
                  </pic:spPr>
                </pic:pic>
              </a:graphicData>
            </a:graphic>
          </wp:inline>
        </w:drawing>
      </w:r>
      <w:r w:rsidRPr="004B217A">
        <w:rPr>
          <w:sz w:val="28"/>
          <w:szCs w:val="28"/>
        </w:rPr>
        <w:t xml:space="preserve"> để có thể xem danh sách dạng cây</w:t>
      </w:r>
    </w:p>
    <w:p w14:paraId="1D9D7458" w14:textId="03D7BC5D" w:rsidR="00E176D7" w:rsidRPr="004B217A" w:rsidRDefault="00E176D7" w:rsidP="004B217A">
      <w:pPr>
        <w:pStyle w:val="Heading3"/>
      </w:pPr>
      <w:bookmarkStart w:id="112" w:name="_Toc211446165"/>
      <w:r w:rsidRPr="004B217A">
        <w:t>Tìm kiếm</w:t>
      </w:r>
      <w:bookmarkEnd w:id="112"/>
    </w:p>
    <w:p w14:paraId="3C851109" w14:textId="77777777" w:rsidR="00E176D7" w:rsidRPr="004B217A" w:rsidRDefault="00E176D7" w:rsidP="009C536D">
      <w:pPr>
        <w:pStyle w:val="tvNote"/>
        <w:rPr>
          <w:sz w:val="28"/>
          <w:szCs w:val="28"/>
        </w:rPr>
      </w:pPr>
      <w:r w:rsidRPr="004B217A">
        <w:rPr>
          <w:sz w:val="28"/>
          <w:szCs w:val="28"/>
        </w:rPr>
        <w:t>Chức năng này cho phép người dùng tìm kiếm nhanh: Số hiệu, trích yếu nội dung, ID văn bản, người ký</w:t>
      </w:r>
    </w:p>
    <w:p w14:paraId="57EB6188" w14:textId="426296DF" w:rsidR="00E176D7" w:rsidRPr="004B217A" w:rsidRDefault="00E176D7" w:rsidP="009C536D">
      <w:pPr>
        <w:pStyle w:val="tvNote"/>
        <w:rPr>
          <w:sz w:val="28"/>
          <w:szCs w:val="28"/>
        </w:rPr>
      </w:pPr>
      <w:r w:rsidRPr="004B217A">
        <w:rPr>
          <w:sz w:val="28"/>
          <w:szCs w:val="28"/>
          <w:u w:val="single"/>
        </w:rPr>
        <w:lastRenderedPageBreak/>
        <w:t>Bước 1</w:t>
      </w:r>
      <w:r w:rsidRPr="004B217A">
        <w:rPr>
          <w:sz w:val="28"/>
          <w:szCs w:val="28"/>
        </w:rPr>
        <w:t xml:space="preserve">: Người dùng chọn chức năng </w:t>
      </w:r>
      <w:r w:rsidRPr="004B217A">
        <w:rPr>
          <w:b/>
          <w:sz w:val="28"/>
          <w:szCs w:val="28"/>
        </w:rPr>
        <w:t>Văn bản đến&gt;&gt;Văn bản bị trả lại</w:t>
      </w:r>
    </w:p>
    <w:p w14:paraId="7C098162" w14:textId="77777777" w:rsidR="00E176D7" w:rsidRPr="004B217A" w:rsidRDefault="00E176D7" w:rsidP="009C536D">
      <w:pPr>
        <w:pStyle w:val="tvNote"/>
        <w:rPr>
          <w:sz w:val="28"/>
          <w:szCs w:val="28"/>
        </w:rPr>
      </w:pPr>
      <w:r w:rsidRPr="004B217A">
        <w:rPr>
          <w:sz w:val="28"/>
          <w:szCs w:val="28"/>
          <w:u w:val="single"/>
        </w:rPr>
        <w:t>Bước 2</w:t>
      </w:r>
      <w:r w:rsidRPr="004B217A">
        <w:rPr>
          <w:sz w:val="28"/>
          <w:szCs w:val="28"/>
        </w:rPr>
        <w:t>: Nhập các thông tin tìm kiếm vào ô số 1 và bấm tìm kiếm ở ô số 2, hiển thị màn hình danh sách tìm kiếm như dưới đây:</w:t>
      </w:r>
    </w:p>
    <w:p w14:paraId="13B58AC9" w14:textId="2FCBB6BE" w:rsidR="00E176D7" w:rsidRPr="004B217A" w:rsidRDefault="00BC606A" w:rsidP="009C536D">
      <w:pPr>
        <w:pStyle w:val="tvNote"/>
        <w:rPr>
          <w:sz w:val="28"/>
          <w:szCs w:val="28"/>
        </w:rPr>
      </w:pPr>
      <w:r w:rsidRPr="004B217A">
        <w:rPr>
          <w:noProof/>
          <w:sz w:val="28"/>
          <w:szCs w:val="28"/>
        </w:rPr>
        <w:drawing>
          <wp:inline distT="0" distB="0" distL="0" distR="0" wp14:anchorId="352E5E82" wp14:editId="4BE9046B">
            <wp:extent cx="5699125" cy="2473960"/>
            <wp:effectExtent l="0" t="0" r="0" b="2540"/>
            <wp:docPr id="7931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84553" name=""/>
                    <pic:cNvPicPr/>
                  </pic:nvPicPr>
                  <pic:blipFill>
                    <a:blip r:embed="rId96"/>
                    <a:stretch>
                      <a:fillRect/>
                    </a:stretch>
                  </pic:blipFill>
                  <pic:spPr>
                    <a:xfrm>
                      <a:off x="0" y="0"/>
                      <a:ext cx="5699125" cy="2473960"/>
                    </a:xfrm>
                    <a:prstGeom prst="rect">
                      <a:avLst/>
                    </a:prstGeom>
                  </pic:spPr>
                </pic:pic>
              </a:graphicData>
            </a:graphic>
          </wp:inline>
        </w:drawing>
      </w:r>
    </w:p>
    <w:p w14:paraId="3699F000" w14:textId="496A918B" w:rsidR="00E176D7" w:rsidRPr="004B217A" w:rsidRDefault="00E176D7" w:rsidP="004B217A">
      <w:pPr>
        <w:pStyle w:val="Heading3"/>
      </w:pPr>
      <w:bookmarkStart w:id="113" w:name="_Toc211446166"/>
      <w:r w:rsidRPr="004B217A">
        <w:t>Tìm kiếm nâng cao</w:t>
      </w:r>
      <w:bookmarkEnd w:id="113"/>
    </w:p>
    <w:p w14:paraId="4A990591" w14:textId="77777777" w:rsidR="00E176D7" w:rsidRPr="004B217A" w:rsidRDefault="00E176D7" w:rsidP="009C536D">
      <w:pPr>
        <w:pStyle w:val="tvNote"/>
        <w:rPr>
          <w:sz w:val="28"/>
          <w:szCs w:val="28"/>
        </w:rPr>
      </w:pPr>
      <w:r w:rsidRPr="004B217A">
        <w:rPr>
          <w:sz w:val="28"/>
          <w:szCs w:val="28"/>
        </w:rPr>
        <w:t>Chức năng này cho phép người dùng tìm kiếm bằng nhiều tiêu chí.</w:t>
      </w:r>
    </w:p>
    <w:p w14:paraId="6B777626" w14:textId="6D018520" w:rsidR="00E176D7" w:rsidRPr="004B217A" w:rsidRDefault="00E176D7" w:rsidP="009C536D">
      <w:pPr>
        <w:pStyle w:val="tvNote"/>
        <w:rPr>
          <w:sz w:val="28"/>
          <w:szCs w:val="28"/>
        </w:rPr>
      </w:pPr>
      <w:r w:rsidRPr="004B217A">
        <w:rPr>
          <w:sz w:val="28"/>
          <w:szCs w:val="28"/>
          <w:u w:val="single"/>
        </w:rPr>
        <w:t>Bước 1</w:t>
      </w:r>
      <w:r w:rsidRPr="004B217A">
        <w:rPr>
          <w:sz w:val="28"/>
          <w:szCs w:val="28"/>
        </w:rPr>
        <w:t xml:space="preserve">: Người dùng chọn chức năng </w:t>
      </w:r>
      <w:r w:rsidRPr="004B217A">
        <w:rPr>
          <w:b/>
          <w:sz w:val="28"/>
          <w:szCs w:val="28"/>
        </w:rPr>
        <w:t>Văn bản đến&gt;&gt;Văn bản bị trả lại</w:t>
      </w:r>
    </w:p>
    <w:p w14:paraId="60FC6DEA" w14:textId="77777777" w:rsidR="00E176D7" w:rsidRPr="004B217A" w:rsidRDefault="00E176D7" w:rsidP="009C536D">
      <w:pPr>
        <w:pStyle w:val="tvNote"/>
        <w:rPr>
          <w:sz w:val="28"/>
          <w:szCs w:val="28"/>
        </w:rPr>
      </w:pPr>
      <w:r w:rsidRPr="004B217A">
        <w:rPr>
          <w:sz w:val="28"/>
          <w:szCs w:val="28"/>
          <w:u w:val="single"/>
        </w:rPr>
        <w:t>Bước 2:</w:t>
      </w:r>
      <w:r w:rsidRPr="004B217A">
        <w:rPr>
          <w:sz w:val="28"/>
          <w:szCs w:val="28"/>
        </w:rPr>
        <w:t xml:space="preserve"> Nhấn vào nút Tìm kiếm nâng cao như khoanh đỏ bên dưới</w:t>
      </w:r>
    </w:p>
    <w:p w14:paraId="4F11893E" w14:textId="481D9012" w:rsidR="00E176D7" w:rsidRPr="004B217A" w:rsidRDefault="00BC606A" w:rsidP="009C536D">
      <w:pPr>
        <w:pStyle w:val="tvNote"/>
        <w:rPr>
          <w:sz w:val="28"/>
          <w:szCs w:val="28"/>
        </w:rPr>
      </w:pPr>
      <w:r w:rsidRPr="004B217A">
        <w:rPr>
          <w:noProof/>
          <w:sz w:val="28"/>
          <w:szCs w:val="28"/>
        </w:rPr>
        <w:drawing>
          <wp:inline distT="0" distB="0" distL="0" distR="0" wp14:anchorId="312CDDF4" wp14:editId="2D78BBD6">
            <wp:extent cx="5699125" cy="2473960"/>
            <wp:effectExtent l="0" t="0" r="0" b="2540"/>
            <wp:docPr id="20618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4054" name=""/>
                    <pic:cNvPicPr/>
                  </pic:nvPicPr>
                  <pic:blipFill>
                    <a:blip r:embed="rId97"/>
                    <a:stretch>
                      <a:fillRect/>
                    </a:stretch>
                  </pic:blipFill>
                  <pic:spPr>
                    <a:xfrm>
                      <a:off x="0" y="0"/>
                      <a:ext cx="5699125" cy="2473960"/>
                    </a:xfrm>
                    <a:prstGeom prst="rect">
                      <a:avLst/>
                    </a:prstGeom>
                  </pic:spPr>
                </pic:pic>
              </a:graphicData>
            </a:graphic>
          </wp:inline>
        </w:drawing>
      </w:r>
    </w:p>
    <w:p w14:paraId="6ECAE431" w14:textId="77777777" w:rsidR="00E176D7" w:rsidRPr="004B217A" w:rsidRDefault="00E176D7" w:rsidP="009C536D">
      <w:pPr>
        <w:pStyle w:val="tvNote"/>
        <w:rPr>
          <w:sz w:val="28"/>
          <w:szCs w:val="28"/>
        </w:rPr>
      </w:pPr>
      <w:r w:rsidRPr="004B217A">
        <w:rPr>
          <w:sz w:val="28"/>
          <w:szCs w:val="28"/>
        </w:rPr>
        <w:t>Màn hình chức năng các tiêu chí tìm kiếm như sau:</w:t>
      </w:r>
    </w:p>
    <w:p w14:paraId="78A10F61" w14:textId="7A90ECBD" w:rsidR="00E176D7" w:rsidRPr="004B217A" w:rsidRDefault="00194A45" w:rsidP="009C536D">
      <w:pPr>
        <w:pStyle w:val="tvNote"/>
        <w:rPr>
          <w:sz w:val="28"/>
          <w:szCs w:val="28"/>
        </w:rPr>
      </w:pPr>
      <w:r w:rsidRPr="004B217A">
        <w:rPr>
          <w:noProof/>
          <w:sz w:val="28"/>
          <w:szCs w:val="28"/>
        </w:rPr>
        <w:lastRenderedPageBreak/>
        <w:drawing>
          <wp:inline distT="0" distB="0" distL="0" distR="0" wp14:anchorId="24D7013A" wp14:editId="780AD0E1">
            <wp:extent cx="5699125" cy="2089150"/>
            <wp:effectExtent l="0" t="0" r="0" b="6350"/>
            <wp:docPr id="205710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01770" name=""/>
                    <pic:cNvPicPr/>
                  </pic:nvPicPr>
                  <pic:blipFill>
                    <a:blip r:embed="rId98"/>
                    <a:stretch>
                      <a:fillRect/>
                    </a:stretch>
                  </pic:blipFill>
                  <pic:spPr>
                    <a:xfrm>
                      <a:off x="0" y="0"/>
                      <a:ext cx="5699125" cy="2089150"/>
                    </a:xfrm>
                    <a:prstGeom prst="rect">
                      <a:avLst/>
                    </a:prstGeom>
                  </pic:spPr>
                </pic:pic>
              </a:graphicData>
            </a:graphic>
          </wp:inline>
        </w:drawing>
      </w:r>
    </w:p>
    <w:p w14:paraId="55D7E583" w14:textId="77777777" w:rsidR="00E176D7" w:rsidRPr="004B217A" w:rsidRDefault="00E176D7" w:rsidP="009C536D">
      <w:pPr>
        <w:pStyle w:val="tvNote"/>
        <w:rPr>
          <w:sz w:val="28"/>
          <w:szCs w:val="28"/>
        </w:rPr>
      </w:pPr>
      <w:r w:rsidRPr="004B217A">
        <w:rPr>
          <w:sz w:val="28"/>
          <w:szCs w:val="28"/>
          <w:u w:val="single"/>
        </w:rPr>
        <w:t>Bước 3:</w:t>
      </w:r>
      <w:r w:rsidRPr="004B217A">
        <w:rPr>
          <w:sz w:val="28"/>
          <w:szCs w:val="28"/>
        </w:rPr>
        <w:t xml:space="preserve"> Người dùng nhập các tiêu chí tìm kiếm và bấm nút </w:t>
      </w:r>
      <w:r w:rsidRPr="004B217A">
        <w:rPr>
          <w:noProof/>
          <w:sz w:val="28"/>
          <w:szCs w:val="28"/>
        </w:rPr>
        <w:drawing>
          <wp:inline distT="0" distB="0" distL="0" distR="0" wp14:anchorId="610A93F2" wp14:editId="6DDA9A68">
            <wp:extent cx="1028571" cy="295238"/>
            <wp:effectExtent l="0" t="0" r="635" b="0"/>
            <wp:docPr id="45794" name="Picture 4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28571" cy="295238"/>
                    </a:xfrm>
                    <a:prstGeom prst="rect">
                      <a:avLst/>
                    </a:prstGeom>
                  </pic:spPr>
                </pic:pic>
              </a:graphicData>
            </a:graphic>
          </wp:inline>
        </w:drawing>
      </w:r>
    </w:p>
    <w:p w14:paraId="568CB45F" w14:textId="77777777" w:rsidR="00E176D7" w:rsidRPr="004B217A" w:rsidRDefault="00E176D7" w:rsidP="009C536D">
      <w:pPr>
        <w:pStyle w:val="tvNote"/>
        <w:rPr>
          <w:sz w:val="28"/>
          <w:szCs w:val="28"/>
        </w:rPr>
      </w:pPr>
      <w:r w:rsidRPr="004B217A">
        <w:rPr>
          <w:sz w:val="28"/>
          <w:szCs w:val="28"/>
          <w:u w:val="single"/>
        </w:rPr>
        <w:t>Bước 4:</w:t>
      </w:r>
      <w:r w:rsidRPr="004B217A">
        <w:rPr>
          <w:sz w:val="28"/>
          <w:szCs w:val="28"/>
        </w:rPr>
        <w:t xml:space="preserve"> Người dùng bấm nút </w:t>
      </w:r>
      <w:r w:rsidRPr="004B217A">
        <w:rPr>
          <w:noProof/>
          <w:sz w:val="28"/>
          <w:szCs w:val="28"/>
        </w:rPr>
        <w:drawing>
          <wp:inline distT="0" distB="0" distL="0" distR="0" wp14:anchorId="76626C68" wp14:editId="38E5CFE3">
            <wp:extent cx="1819048" cy="333333"/>
            <wp:effectExtent l="0" t="0" r="0" b="0"/>
            <wp:docPr id="45795" name="Picture 4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19048" cy="333333"/>
                    </a:xfrm>
                    <a:prstGeom prst="rect">
                      <a:avLst/>
                    </a:prstGeom>
                  </pic:spPr>
                </pic:pic>
              </a:graphicData>
            </a:graphic>
          </wp:inline>
        </w:drawing>
      </w:r>
      <w:r w:rsidRPr="004B217A">
        <w:rPr>
          <w:sz w:val="28"/>
          <w:szCs w:val="28"/>
        </w:rPr>
        <w:t xml:space="preserve"> khi muốn xem rộng màn hình danh sách văn bản</w:t>
      </w:r>
    </w:p>
    <w:p w14:paraId="6EF07BEC" w14:textId="77777777" w:rsidR="00E176D7" w:rsidRPr="004B217A" w:rsidRDefault="00E176D7" w:rsidP="009C536D">
      <w:pPr>
        <w:pStyle w:val="tvNote"/>
        <w:rPr>
          <w:sz w:val="28"/>
          <w:szCs w:val="28"/>
        </w:rPr>
      </w:pPr>
      <w:r w:rsidRPr="004B217A">
        <w:rPr>
          <w:sz w:val="28"/>
          <w:szCs w:val="28"/>
        </w:rPr>
        <w:t>Lưu ý:</w:t>
      </w:r>
    </w:p>
    <w:p w14:paraId="1ACEFDA7" w14:textId="64A86380" w:rsidR="00E176D7" w:rsidRPr="004B217A" w:rsidRDefault="00E176D7" w:rsidP="009C536D">
      <w:pPr>
        <w:pStyle w:val="tvNote"/>
        <w:numPr>
          <w:ilvl w:val="0"/>
          <w:numId w:val="6"/>
        </w:numPr>
        <w:rPr>
          <w:sz w:val="28"/>
          <w:szCs w:val="28"/>
        </w:rPr>
      </w:pPr>
      <w:r w:rsidRPr="004B217A">
        <w:rPr>
          <w:sz w:val="28"/>
          <w:szCs w:val="28"/>
        </w:rPr>
        <w:t xml:space="preserve">Ngày đến: Từ ngày – Đến ngày đang lấy mặc định là </w:t>
      </w:r>
      <w:r w:rsidR="00194A45" w:rsidRPr="004B217A">
        <w:rPr>
          <w:sz w:val="28"/>
          <w:szCs w:val="28"/>
        </w:rPr>
        <w:t>1 năm</w:t>
      </w:r>
      <w:r w:rsidRPr="004B217A">
        <w:rPr>
          <w:sz w:val="28"/>
          <w:szCs w:val="28"/>
        </w:rPr>
        <w:t>, người dùng có thể sửa</w:t>
      </w:r>
      <w:r w:rsidR="000E1538" w:rsidRPr="004B217A">
        <w:rPr>
          <w:sz w:val="28"/>
          <w:szCs w:val="28"/>
        </w:rPr>
        <w:t xml:space="preserve"> lại khoảng thời gian tìm kiếm .</w:t>
      </w:r>
    </w:p>
    <w:p w14:paraId="11E5BF52" w14:textId="37BA1206" w:rsidR="00E176D7" w:rsidRPr="004B217A" w:rsidRDefault="00E176D7" w:rsidP="004B217A">
      <w:pPr>
        <w:pStyle w:val="Heading3"/>
      </w:pPr>
      <w:bookmarkStart w:id="114" w:name="_Toc211446167"/>
      <w:r w:rsidRPr="004B217A">
        <w:t>Xem chi tiết văn bản</w:t>
      </w:r>
      <w:bookmarkEnd w:id="114"/>
    </w:p>
    <w:p w14:paraId="35E9637D" w14:textId="77777777" w:rsidR="00E176D7" w:rsidRPr="004B217A" w:rsidRDefault="00E176D7" w:rsidP="00BC47A2">
      <w:pPr>
        <w:pStyle w:val="NormalIndent"/>
        <w:rPr>
          <w:sz w:val="28"/>
          <w:szCs w:val="28"/>
        </w:rPr>
      </w:pPr>
      <w:r w:rsidRPr="004B217A">
        <w:rPr>
          <w:sz w:val="28"/>
          <w:szCs w:val="28"/>
        </w:rPr>
        <w:t>Chức năng giúp người dùng Xem chi tiết nội dung văn bản và thao tác các chức năng: Đọc file, Tải tất cả các file có CTS gốc/file Watermark, Chuyển xử lý, Xem luân chuyển, Đóng, Hoàn thành, Trả lại, Cho ý kiến, Biểu đồ xử lý, Lưu tài liệu cá nhân (với văn bản được tiếp nhận từ đơn vị khác)</w:t>
      </w:r>
    </w:p>
    <w:p w14:paraId="559A7CD0" w14:textId="664CAED0" w:rsidR="00E176D7" w:rsidRPr="004B217A" w:rsidRDefault="00E176D7" w:rsidP="002845F2">
      <w:pPr>
        <w:keepNext w:val="0"/>
        <w:jc w:val="both"/>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đến&gt;&gt;Văn bản bị trả lại</w:t>
      </w:r>
    </w:p>
    <w:p w14:paraId="22B31F91" w14:textId="77777777" w:rsidR="00E176D7" w:rsidRPr="004B217A" w:rsidRDefault="00E176D7" w:rsidP="002845F2">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Nhấn vào chọn chuột vào dữ liệu 1 trong các cột khoanh dưới đây </w:t>
      </w:r>
    </w:p>
    <w:p w14:paraId="4CCEB5A6" w14:textId="595A59DD" w:rsidR="00E176D7" w:rsidRPr="004B217A" w:rsidRDefault="00527772" w:rsidP="00BC47A2">
      <w:pPr>
        <w:pStyle w:val="NormalIndent"/>
        <w:rPr>
          <w:rFonts w:cs="Times New Roman"/>
          <w:sz w:val="28"/>
          <w:szCs w:val="28"/>
        </w:rPr>
      </w:pPr>
      <w:r w:rsidRPr="004B217A">
        <w:rPr>
          <w:noProof/>
          <w:sz w:val="28"/>
          <w:szCs w:val="28"/>
        </w:rPr>
        <w:lastRenderedPageBreak/>
        <w:drawing>
          <wp:inline distT="0" distB="0" distL="0" distR="0" wp14:anchorId="7A365A88" wp14:editId="136D69E3">
            <wp:extent cx="5699125" cy="2473960"/>
            <wp:effectExtent l="0" t="0" r="0" b="2540"/>
            <wp:docPr id="161405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51040" name=""/>
                    <pic:cNvPicPr/>
                  </pic:nvPicPr>
                  <pic:blipFill>
                    <a:blip r:embed="rId99"/>
                    <a:stretch>
                      <a:fillRect/>
                    </a:stretch>
                  </pic:blipFill>
                  <pic:spPr>
                    <a:xfrm>
                      <a:off x="0" y="0"/>
                      <a:ext cx="5699125" cy="2473960"/>
                    </a:xfrm>
                    <a:prstGeom prst="rect">
                      <a:avLst/>
                    </a:prstGeom>
                  </pic:spPr>
                </pic:pic>
              </a:graphicData>
            </a:graphic>
          </wp:inline>
        </w:drawing>
      </w:r>
    </w:p>
    <w:p w14:paraId="311B6F15" w14:textId="77777777" w:rsidR="00E176D7" w:rsidRPr="004B217A" w:rsidRDefault="00E176D7" w:rsidP="00BB47AC">
      <w:pPr>
        <w:keepNext w:val="0"/>
        <w:rPr>
          <w:rFonts w:cs="Times New Roman"/>
          <w:sz w:val="28"/>
          <w:szCs w:val="28"/>
        </w:rPr>
      </w:pPr>
      <w:r w:rsidRPr="004B217A">
        <w:rPr>
          <w:rFonts w:cs="Times New Roman"/>
          <w:sz w:val="28"/>
          <w:szCs w:val="28"/>
        </w:rPr>
        <w:t>Hệ thống hiển thị màn hình:</w:t>
      </w:r>
    </w:p>
    <w:p w14:paraId="048140F0" w14:textId="486E78F1" w:rsidR="00E176D7" w:rsidRPr="004B217A" w:rsidRDefault="00527772" w:rsidP="00F859DE">
      <w:pPr>
        <w:keepNext w:val="0"/>
        <w:rPr>
          <w:rFonts w:cs="Times New Roman"/>
          <w:sz w:val="28"/>
          <w:szCs w:val="28"/>
          <w:u w:val="single"/>
        </w:rPr>
      </w:pPr>
      <w:r w:rsidRPr="004B217A">
        <w:rPr>
          <w:noProof/>
          <w:sz w:val="28"/>
          <w:szCs w:val="28"/>
        </w:rPr>
        <w:drawing>
          <wp:inline distT="0" distB="0" distL="0" distR="0" wp14:anchorId="512294C9" wp14:editId="74FAC513">
            <wp:extent cx="5699125" cy="3402330"/>
            <wp:effectExtent l="0" t="0" r="0" b="7620"/>
            <wp:docPr id="46727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70742" name=""/>
                    <pic:cNvPicPr/>
                  </pic:nvPicPr>
                  <pic:blipFill>
                    <a:blip r:embed="rId100"/>
                    <a:stretch>
                      <a:fillRect/>
                    </a:stretch>
                  </pic:blipFill>
                  <pic:spPr>
                    <a:xfrm>
                      <a:off x="0" y="0"/>
                      <a:ext cx="5699125" cy="3402330"/>
                    </a:xfrm>
                    <a:prstGeom prst="rect">
                      <a:avLst/>
                    </a:prstGeom>
                  </pic:spPr>
                </pic:pic>
              </a:graphicData>
            </a:graphic>
          </wp:inline>
        </w:drawing>
      </w:r>
    </w:p>
    <w:p w14:paraId="6DA4F586" w14:textId="77777777" w:rsidR="00E176D7" w:rsidRPr="004B217A" w:rsidRDefault="00E176D7" w:rsidP="00F859DE">
      <w:pPr>
        <w:keepNext w:val="0"/>
        <w:rPr>
          <w:rFonts w:cs="Times New Roman"/>
          <w:sz w:val="28"/>
          <w:szCs w:val="28"/>
          <w:u w:val="single"/>
        </w:rPr>
      </w:pPr>
      <w:r w:rsidRPr="004B217A">
        <w:rPr>
          <w:rFonts w:cs="Times New Roman"/>
          <w:sz w:val="28"/>
          <w:szCs w:val="28"/>
          <w:u w:val="single"/>
        </w:rPr>
        <w:t xml:space="preserve">Bước 3: </w:t>
      </w:r>
      <w:r w:rsidRPr="004B217A">
        <w:rPr>
          <w:rFonts w:cs="Times New Roman"/>
          <w:sz w:val="28"/>
          <w:szCs w:val="28"/>
        </w:rPr>
        <w:t xml:space="preserve">Thực hiện các chức năng mô tả chi tiết như bên dưới hoặc chọn nút </w:t>
      </w:r>
      <w:r w:rsidRPr="004B217A">
        <w:rPr>
          <w:rFonts w:cs="Times New Roman"/>
          <w:noProof/>
          <w:sz w:val="28"/>
          <w:szCs w:val="28"/>
        </w:rPr>
        <w:drawing>
          <wp:inline distT="0" distB="0" distL="0" distR="0" wp14:anchorId="210DF14B" wp14:editId="2EEE8870">
            <wp:extent cx="771429" cy="323810"/>
            <wp:effectExtent l="0" t="0" r="0" b="635"/>
            <wp:docPr id="45798" name="Picture 4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71429" cy="323810"/>
                    </a:xfrm>
                    <a:prstGeom prst="rect">
                      <a:avLst/>
                    </a:prstGeom>
                  </pic:spPr>
                </pic:pic>
              </a:graphicData>
            </a:graphic>
          </wp:inline>
        </w:drawing>
      </w:r>
      <w:r w:rsidRPr="004B217A">
        <w:rPr>
          <w:rFonts w:cs="Times New Roman"/>
          <w:sz w:val="28"/>
          <w:szCs w:val="28"/>
        </w:rPr>
        <w:t xml:space="preserve"> để đóng màn hình xem chi tiết quay về màn hình danh sách</w:t>
      </w:r>
    </w:p>
    <w:p w14:paraId="51D0C122" w14:textId="534EA691" w:rsidR="00527772" w:rsidRPr="004B217A" w:rsidRDefault="00527772" w:rsidP="00527772">
      <w:pPr>
        <w:pStyle w:val="Heading4"/>
        <w:rPr>
          <w:sz w:val="28"/>
          <w:szCs w:val="28"/>
        </w:rPr>
      </w:pPr>
      <w:bookmarkStart w:id="115" w:name="_Toc211446168"/>
      <w:r w:rsidRPr="004B217A">
        <w:rPr>
          <w:sz w:val="28"/>
          <w:szCs w:val="28"/>
        </w:rPr>
        <w:t>Chuyển văn bản</w:t>
      </w:r>
      <w:bookmarkEnd w:id="115"/>
    </w:p>
    <w:p w14:paraId="0A484893" w14:textId="20896412" w:rsidR="00E176D7" w:rsidRPr="004B217A" w:rsidRDefault="00E176D7" w:rsidP="00BC47A2">
      <w:pPr>
        <w:pStyle w:val="NormalIndent"/>
        <w:rPr>
          <w:sz w:val="28"/>
          <w:szCs w:val="28"/>
        </w:rPr>
      </w:pPr>
      <w:r w:rsidRPr="004B217A">
        <w:rPr>
          <w:sz w:val="28"/>
          <w:szCs w:val="28"/>
        </w:rPr>
        <w:t>Chức năng giúp người dùng Chuyển văn bản đến đơn vị hoặc cá nhân hoặc cả 2</w:t>
      </w:r>
    </w:p>
    <w:p w14:paraId="1214EE45" w14:textId="77777777" w:rsidR="00E176D7" w:rsidRPr="004B217A" w:rsidRDefault="00E176D7" w:rsidP="00F859DE">
      <w:pPr>
        <w:keepNext w:val="0"/>
        <w:rPr>
          <w:rFonts w:cs="Times New Roman"/>
          <w:sz w:val="28"/>
          <w:szCs w:val="28"/>
        </w:rPr>
      </w:pPr>
      <w:r w:rsidRPr="004B217A">
        <w:rPr>
          <w:rFonts w:cs="Times New Roman"/>
          <w:sz w:val="28"/>
          <w:szCs w:val="28"/>
          <w:u w:val="single"/>
        </w:rPr>
        <w:t>Bước 1</w:t>
      </w:r>
      <w:r w:rsidRPr="004B217A">
        <w:rPr>
          <w:rFonts w:cs="Times New Roman"/>
          <w:sz w:val="28"/>
          <w:szCs w:val="28"/>
        </w:rPr>
        <w:t xml:space="preserve">: </w:t>
      </w:r>
    </w:p>
    <w:p w14:paraId="48058FC1" w14:textId="6D8C0933" w:rsidR="00E176D7" w:rsidRPr="004B217A" w:rsidRDefault="00E176D7" w:rsidP="008866EE">
      <w:pPr>
        <w:pStyle w:val="ListParagraph"/>
        <w:numPr>
          <w:ilvl w:val="0"/>
          <w:numId w:val="10"/>
        </w:numPr>
        <w:ind w:left="540" w:hanging="450"/>
        <w:rPr>
          <w:rFonts w:ascii="Times New Roman" w:hAnsi="Times New Roman"/>
          <w:color w:val="000000"/>
          <w:sz w:val="28"/>
          <w:szCs w:val="28"/>
        </w:rPr>
      </w:pPr>
      <w:r w:rsidRPr="004B217A">
        <w:rPr>
          <w:rFonts w:ascii="Times New Roman" w:hAnsi="Times New Roman"/>
          <w:b/>
          <w:sz w:val="28"/>
          <w:szCs w:val="28"/>
        </w:rPr>
        <w:t>Cách 1</w:t>
      </w:r>
      <w:r w:rsidRPr="004B217A">
        <w:rPr>
          <w:rFonts w:ascii="Times New Roman" w:hAnsi="Times New Roman"/>
          <w:sz w:val="28"/>
          <w:szCs w:val="28"/>
        </w:rPr>
        <w:t>: Tại màn hình Xem chi tiết chọn nút</w:t>
      </w:r>
      <w:r w:rsidRPr="004B217A">
        <w:rPr>
          <w:rFonts w:ascii="Times New Roman" w:hAnsi="Times New Roman"/>
          <w:color w:val="000000"/>
          <w:sz w:val="28"/>
          <w:szCs w:val="28"/>
        </w:rPr>
        <w:t xml:space="preserve"> </w:t>
      </w:r>
      <w:r w:rsidR="007A35EF" w:rsidRPr="004B217A">
        <w:rPr>
          <w:noProof/>
          <w:sz w:val="28"/>
          <w:szCs w:val="28"/>
        </w:rPr>
        <w:drawing>
          <wp:inline distT="0" distB="0" distL="0" distR="0" wp14:anchorId="3049DCFE" wp14:editId="429B9FAF">
            <wp:extent cx="1318260" cy="262372"/>
            <wp:effectExtent l="0" t="0" r="0" b="4445"/>
            <wp:docPr id="38472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27431" name=""/>
                    <pic:cNvPicPr/>
                  </pic:nvPicPr>
                  <pic:blipFill>
                    <a:blip r:embed="rId101"/>
                    <a:stretch>
                      <a:fillRect/>
                    </a:stretch>
                  </pic:blipFill>
                  <pic:spPr>
                    <a:xfrm>
                      <a:off x="0" y="0"/>
                      <a:ext cx="1329615" cy="264632"/>
                    </a:xfrm>
                    <a:prstGeom prst="rect">
                      <a:avLst/>
                    </a:prstGeom>
                  </pic:spPr>
                </pic:pic>
              </a:graphicData>
            </a:graphic>
          </wp:inline>
        </w:drawing>
      </w:r>
      <w:r w:rsidRPr="004B217A">
        <w:rPr>
          <w:rFonts w:ascii="Times New Roman" w:hAnsi="Times New Roman"/>
          <w:color w:val="000000"/>
          <w:sz w:val="28"/>
          <w:szCs w:val="28"/>
        </w:rPr>
        <w:t xml:space="preserve">, </w:t>
      </w:r>
    </w:p>
    <w:p w14:paraId="1868ABEB" w14:textId="78787516" w:rsidR="00E176D7" w:rsidRPr="004B217A" w:rsidRDefault="00E176D7" w:rsidP="008866EE">
      <w:pPr>
        <w:pStyle w:val="ListParagraph"/>
        <w:numPr>
          <w:ilvl w:val="0"/>
          <w:numId w:val="10"/>
        </w:numPr>
        <w:ind w:left="540" w:hanging="450"/>
        <w:rPr>
          <w:rFonts w:ascii="Times New Roman" w:hAnsi="Times New Roman"/>
          <w:color w:val="000000"/>
          <w:sz w:val="28"/>
          <w:szCs w:val="28"/>
        </w:rPr>
      </w:pPr>
      <w:r w:rsidRPr="004B217A">
        <w:rPr>
          <w:rFonts w:ascii="Times New Roman" w:hAnsi="Times New Roman"/>
          <w:color w:val="000000"/>
          <w:sz w:val="28"/>
          <w:szCs w:val="28"/>
        </w:rPr>
        <w:lastRenderedPageBreak/>
        <w:t>Cách 2: Tại màn hình Văn bản đến&gt;&gt;Văn bản bị trả lại: Chọn nút như ảnh bên dưới</w:t>
      </w:r>
    </w:p>
    <w:p w14:paraId="1EC9EF7B" w14:textId="6A632337" w:rsidR="00E176D7" w:rsidRPr="004B217A" w:rsidRDefault="007A35EF" w:rsidP="00E176D7">
      <w:pPr>
        <w:rPr>
          <w:rFonts w:cs="Times New Roman"/>
          <w:sz w:val="28"/>
          <w:szCs w:val="28"/>
        </w:rPr>
      </w:pPr>
      <w:r w:rsidRPr="004B217A">
        <w:rPr>
          <w:noProof/>
          <w:sz w:val="28"/>
          <w:szCs w:val="28"/>
        </w:rPr>
        <w:drawing>
          <wp:inline distT="0" distB="0" distL="0" distR="0" wp14:anchorId="784AE059" wp14:editId="6E6490B8">
            <wp:extent cx="5699125" cy="2473960"/>
            <wp:effectExtent l="0" t="0" r="0" b="2540"/>
            <wp:docPr id="40625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51361" name=""/>
                    <pic:cNvPicPr/>
                  </pic:nvPicPr>
                  <pic:blipFill>
                    <a:blip r:embed="rId102"/>
                    <a:stretch>
                      <a:fillRect/>
                    </a:stretch>
                  </pic:blipFill>
                  <pic:spPr>
                    <a:xfrm>
                      <a:off x="0" y="0"/>
                      <a:ext cx="5699125" cy="2473960"/>
                    </a:xfrm>
                    <a:prstGeom prst="rect">
                      <a:avLst/>
                    </a:prstGeom>
                  </pic:spPr>
                </pic:pic>
              </a:graphicData>
            </a:graphic>
          </wp:inline>
        </w:drawing>
      </w:r>
    </w:p>
    <w:p w14:paraId="43F4F516" w14:textId="1F217D8E" w:rsidR="00E176D7" w:rsidRPr="004B217A" w:rsidRDefault="00E176D7" w:rsidP="00E176D7">
      <w:pPr>
        <w:pStyle w:val="ListParagraph"/>
        <w:ind w:left="540"/>
        <w:rPr>
          <w:rFonts w:ascii="Times New Roman" w:hAnsi="Times New Roman"/>
          <w:color w:val="000000"/>
          <w:sz w:val="28"/>
          <w:szCs w:val="28"/>
        </w:rPr>
      </w:pPr>
      <w:r w:rsidRPr="004B217A">
        <w:rPr>
          <w:rFonts w:ascii="Times New Roman" w:hAnsi="Times New Roman"/>
          <w:color w:val="000000"/>
          <w:sz w:val="28"/>
          <w:szCs w:val="28"/>
        </w:rPr>
        <w:t>Hiển thị màn hình như bên dưới</w:t>
      </w:r>
    </w:p>
    <w:p w14:paraId="2D1ED3BC" w14:textId="77777777" w:rsidR="007A35EF" w:rsidRPr="004B217A" w:rsidRDefault="007A35EF" w:rsidP="007A35EF">
      <w:pPr>
        <w:pStyle w:val="ListParagraph"/>
        <w:ind w:left="540"/>
        <w:rPr>
          <w:rFonts w:ascii="Times New Roman" w:hAnsi="Times New Roman"/>
          <w:sz w:val="28"/>
          <w:szCs w:val="28"/>
        </w:rPr>
      </w:pPr>
      <w:r w:rsidRPr="004B217A">
        <w:rPr>
          <w:noProof/>
          <w:sz w:val="28"/>
          <w:szCs w:val="28"/>
        </w:rPr>
        <w:drawing>
          <wp:inline distT="0" distB="0" distL="0" distR="0" wp14:anchorId="5481CA9E" wp14:editId="55E7CF24">
            <wp:extent cx="5699125" cy="3392170"/>
            <wp:effectExtent l="0" t="0" r="0" b="0"/>
            <wp:docPr id="102713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38874" name=""/>
                    <pic:cNvPicPr/>
                  </pic:nvPicPr>
                  <pic:blipFill>
                    <a:blip r:embed="rId103"/>
                    <a:stretch>
                      <a:fillRect/>
                    </a:stretch>
                  </pic:blipFill>
                  <pic:spPr>
                    <a:xfrm>
                      <a:off x="0" y="0"/>
                      <a:ext cx="5699125" cy="3392170"/>
                    </a:xfrm>
                    <a:prstGeom prst="rect">
                      <a:avLst/>
                    </a:prstGeom>
                  </pic:spPr>
                </pic:pic>
              </a:graphicData>
            </a:graphic>
          </wp:inline>
        </w:drawing>
      </w:r>
      <w:r w:rsidR="00E176D7" w:rsidRPr="004B217A">
        <w:rPr>
          <w:rFonts w:ascii="Times New Roman" w:hAnsi="Times New Roman"/>
          <w:sz w:val="28"/>
          <w:szCs w:val="28"/>
          <w:u w:val="single"/>
        </w:rPr>
        <w:t>Bước 2</w:t>
      </w:r>
      <w:r w:rsidR="00E176D7" w:rsidRPr="004B217A">
        <w:rPr>
          <w:rFonts w:ascii="Times New Roman" w:hAnsi="Times New Roman"/>
          <w:sz w:val="28"/>
          <w:szCs w:val="28"/>
        </w:rPr>
        <w:t xml:space="preserve">: Người dùng nhập các thông tin rồi chọn nút </w:t>
      </w:r>
      <w:r w:rsidRPr="004B217A">
        <w:rPr>
          <w:noProof/>
          <w:sz w:val="28"/>
          <w:szCs w:val="28"/>
        </w:rPr>
        <w:drawing>
          <wp:inline distT="0" distB="0" distL="0" distR="0" wp14:anchorId="6A5B67AF" wp14:editId="783737CB">
            <wp:extent cx="1501761" cy="298894"/>
            <wp:effectExtent l="0" t="0" r="3810" b="6350"/>
            <wp:docPr id="204207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76200" name=""/>
                    <pic:cNvPicPr/>
                  </pic:nvPicPr>
                  <pic:blipFill>
                    <a:blip r:embed="rId104"/>
                    <a:stretch>
                      <a:fillRect/>
                    </a:stretch>
                  </pic:blipFill>
                  <pic:spPr>
                    <a:xfrm>
                      <a:off x="0" y="0"/>
                      <a:ext cx="1541498" cy="306803"/>
                    </a:xfrm>
                    <a:prstGeom prst="rect">
                      <a:avLst/>
                    </a:prstGeom>
                  </pic:spPr>
                </pic:pic>
              </a:graphicData>
            </a:graphic>
          </wp:inline>
        </w:drawing>
      </w:r>
      <w:r w:rsidR="00E176D7" w:rsidRPr="004B217A">
        <w:rPr>
          <w:rFonts w:ascii="Times New Roman" w:hAnsi="Times New Roman"/>
          <w:sz w:val="28"/>
          <w:szCs w:val="28"/>
        </w:rPr>
        <w:t xml:space="preserve"> để gửi cho các đơn vị/cá nhân đã chọn =&gt; Văn bản được chuyển sang Tab Văn bản đã xử lý</w:t>
      </w:r>
    </w:p>
    <w:p w14:paraId="416DB9A2" w14:textId="5302CA7C" w:rsidR="00E176D7" w:rsidRPr="004B217A" w:rsidRDefault="00E176D7" w:rsidP="007A35EF">
      <w:pPr>
        <w:pStyle w:val="ListParagraph"/>
        <w:ind w:left="540"/>
        <w:rPr>
          <w:rFonts w:ascii="Times New Roman" w:hAnsi="Times New Roman"/>
          <w:sz w:val="28"/>
          <w:szCs w:val="28"/>
        </w:rPr>
      </w:pPr>
      <w:r w:rsidRPr="004B217A">
        <w:rPr>
          <w:rFonts w:ascii="Times New Roman" w:hAnsi="Times New Roman"/>
          <w:sz w:val="28"/>
          <w:szCs w:val="28"/>
        </w:rPr>
        <w:t xml:space="preserve">Hoặc chọn nút </w:t>
      </w:r>
      <w:r w:rsidRPr="004B217A">
        <w:rPr>
          <w:rFonts w:ascii="Times New Roman" w:hAnsi="Times New Roman"/>
          <w:noProof/>
          <w:sz w:val="28"/>
          <w:szCs w:val="28"/>
        </w:rPr>
        <w:drawing>
          <wp:inline distT="0" distB="0" distL="0" distR="0" wp14:anchorId="1DB1C7FE" wp14:editId="48522E98">
            <wp:extent cx="790476" cy="276190"/>
            <wp:effectExtent l="0" t="0" r="0" b="0"/>
            <wp:docPr id="45803" name="Picture 4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90476" cy="276190"/>
                    </a:xfrm>
                    <a:prstGeom prst="rect">
                      <a:avLst/>
                    </a:prstGeom>
                  </pic:spPr>
                </pic:pic>
              </a:graphicData>
            </a:graphic>
          </wp:inline>
        </w:drawing>
      </w:r>
      <w:r w:rsidRPr="004B217A">
        <w:rPr>
          <w:rFonts w:ascii="Times New Roman" w:hAnsi="Times New Roman"/>
          <w:sz w:val="28"/>
          <w:szCs w:val="28"/>
        </w:rPr>
        <w:t xml:space="preserve"> để đóng màn hình quay về màn hình chi tiết</w:t>
      </w:r>
    </w:p>
    <w:p w14:paraId="29774B0D" w14:textId="1E3FD25A" w:rsidR="00E176D7" w:rsidRPr="004B217A" w:rsidRDefault="00E176D7" w:rsidP="00337E9B">
      <w:pPr>
        <w:pStyle w:val="Heading4"/>
        <w:rPr>
          <w:sz w:val="28"/>
          <w:szCs w:val="28"/>
        </w:rPr>
      </w:pPr>
      <w:bookmarkStart w:id="116" w:name="_Toc211446169"/>
      <w:r w:rsidRPr="004B217A">
        <w:rPr>
          <w:sz w:val="28"/>
          <w:szCs w:val="28"/>
        </w:rPr>
        <w:lastRenderedPageBreak/>
        <w:t>Xem luân chuyển</w:t>
      </w:r>
      <w:bookmarkEnd w:id="116"/>
    </w:p>
    <w:p w14:paraId="2AFFC4DE" w14:textId="77777777" w:rsidR="00337E9B" w:rsidRPr="004B217A" w:rsidRDefault="00337E9B" w:rsidP="00337E9B">
      <w:pPr>
        <w:rPr>
          <w:sz w:val="28"/>
          <w:szCs w:val="28"/>
        </w:rPr>
      </w:pPr>
      <w:r w:rsidRPr="004B217A">
        <w:rPr>
          <w:sz w:val="28"/>
          <w:szCs w:val="28"/>
        </w:rPr>
        <w:t>Chức năng giúp người dùng xem dữ liệu đơn vị và cá nhân nhận/chuyển văn bản và thực hiện thu hồi văn bản</w:t>
      </w:r>
    </w:p>
    <w:p w14:paraId="31304B72" w14:textId="77777777" w:rsidR="00337E9B" w:rsidRPr="004B217A" w:rsidRDefault="00337E9B" w:rsidP="00337E9B">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6B0393CE" wp14:editId="034A31BD">
            <wp:extent cx="1514286" cy="295238"/>
            <wp:effectExtent l="0" t="0" r="0" b="0"/>
            <wp:docPr id="457622769" name="Picture 45762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14286" cy="295238"/>
                    </a:xfrm>
                    <a:prstGeom prst="rect">
                      <a:avLst/>
                    </a:prstGeom>
                  </pic:spPr>
                </pic:pic>
              </a:graphicData>
            </a:graphic>
          </wp:inline>
        </w:drawing>
      </w:r>
      <w:r w:rsidRPr="004B217A">
        <w:rPr>
          <w:rFonts w:cs="Times New Roman"/>
          <w:color w:val="000000"/>
          <w:sz w:val="28"/>
          <w:szCs w:val="28"/>
        </w:rPr>
        <w:t>, hiển thị màn hình như bên dưới</w:t>
      </w:r>
    </w:p>
    <w:p w14:paraId="24CB233E" w14:textId="77777777" w:rsidR="00337E9B" w:rsidRPr="004B217A" w:rsidRDefault="00337E9B" w:rsidP="00337E9B">
      <w:pPr>
        <w:rPr>
          <w:color w:val="000000"/>
          <w:sz w:val="28"/>
          <w:szCs w:val="28"/>
        </w:rPr>
      </w:pPr>
      <w:r w:rsidRPr="004B217A">
        <w:rPr>
          <w:noProof/>
          <w:sz w:val="28"/>
          <w:szCs w:val="28"/>
        </w:rPr>
        <w:drawing>
          <wp:inline distT="0" distB="0" distL="0" distR="0" wp14:anchorId="5062C25A" wp14:editId="77C6D45B">
            <wp:extent cx="5699125" cy="2522220"/>
            <wp:effectExtent l="0" t="0" r="0" b="0"/>
            <wp:docPr id="447425253" name="Picture 44742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99125" cy="2522220"/>
                    </a:xfrm>
                    <a:prstGeom prst="rect">
                      <a:avLst/>
                    </a:prstGeom>
                  </pic:spPr>
                </pic:pic>
              </a:graphicData>
            </a:graphic>
          </wp:inline>
        </w:drawing>
      </w:r>
    </w:p>
    <w:p w14:paraId="2013B84C" w14:textId="77777777" w:rsidR="00337E9B" w:rsidRPr="004B217A" w:rsidRDefault="00337E9B" w:rsidP="00337E9B">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có thể xuất báo cáo xem danh sách cây luân chuyển bằng cách nhần vào nút </w:t>
      </w:r>
      <w:r w:rsidRPr="004B217A">
        <w:rPr>
          <w:rFonts w:cs="Times New Roman"/>
          <w:noProof/>
          <w:sz w:val="28"/>
          <w:szCs w:val="28"/>
        </w:rPr>
        <w:drawing>
          <wp:inline distT="0" distB="0" distL="0" distR="0" wp14:anchorId="21CD99DA" wp14:editId="6793FE29">
            <wp:extent cx="1114286" cy="285714"/>
            <wp:effectExtent l="0" t="0" r="0" b="635"/>
            <wp:docPr id="1481429086" name="Picture 1481429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14286" cy="285714"/>
                    </a:xfrm>
                    <a:prstGeom prst="rect">
                      <a:avLst/>
                    </a:prstGeom>
                  </pic:spPr>
                </pic:pic>
              </a:graphicData>
            </a:graphic>
          </wp:inline>
        </w:drawing>
      </w:r>
    </w:p>
    <w:p w14:paraId="2F920CFC" w14:textId="77777777" w:rsidR="00337E9B" w:rsidRPr="004B217A" w:rsidRDefault="00337E9B" w:rsidP="00337E9B">
      <w:pPr>
        <w:keepNext w:val="0"/>
        <w:rPr>
          <w:rFonts w:cs="Times New Roman"/>
          <w:sz w:val="28"/>
          <w:szCs w:val="28"/>
        </w:rPr>
      </w:pPr>
      <w:r w:rsidRPr="004B217A">
        <w:rPr>
          <w:rFonts w:cs="Times New Roman"/>
          <w:sz w:val="28"/>
          <w:szCs w:val="28"/>
          <w:u w:val="single"/>
        </w:rPr>
        <w:t>Bước 3.</w:t>
      </w:r>
      <w:r w:rsidRPr="004B217A">
        <w:rPr>
          <w:rFonts w:cs="Times New Roman"/>
          <w:sz w:val="28"/>
          <w:szCs w:val="28"/>
        </w:rPr>
        <w:t xml:space="preserve"> Tại Danh sách đơn vị đã chuyển hoặc danh sách cây luân chuyển, người dùng bấm nút </w:t>
      </w:r>
      <w:r w:rsidRPr="004B217A">
        <w:rPr>
          <w:rFonts w:cs="Times New Roman"/>
          <w:noProof/>
          <w:sz w:val="28"/>
          <w:szCs w:val="28"/>
        </w:rPr>
        <w:drawing>
          <wp:inline distT="0" distB="0" distL="0" distR="0" wp14:anchorId="338A4D0D" wp14:editId="5BBAC39D">
            <wp:extent cx="171429" cy="133333"/>
            <wp:effectExtent l="0" t="0" r="635" b="635"/>
            <wp:docPr id="1713443611" name="Picture 171344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1429" cy="133333"/>
                    </a:xfrm>
                    <a:prstGeom prst="rect">
                      <a:avLst/>
                    </a:prstGeom>
                  </pic:spPr>
                </pic:pic>
              </a:graphicData>
            </a:graphic>
          </wp:inline>
        </w:drawing>
      </w:r>
      <w:r w:rsidRPr="004B217A">
        <w:rPr>
          <w:rFonts w:cs="Times New Roman"/>
          <w:sz w:val="28"/>
          <w:szCs w:val="28"/>
        </w:rPr>
        <w:t>để thực hiện thu hồi văn bản đã chuyển cho đơn vị hoặc cá nhân</w:t>
      </w:r>
    </w:p>
    <w:p w14:paraId="1108DD11" w14:textId="77777777" w:rsidR="00337E9B" w:rsidRPr="004B217A" w:rsidRDefault="00337E9B" w:rsidP="00337E9B">
      <w:pPr>
        <w:keepNext w:val="0"/>
        <w:rPr>
          <w:rFonts w:cs="Times New Roman"/>
          <w:sz w:val="28"/>
          <w:szCs w:val="28"/>
        </w:rPr>
      </w:pPr>
      <w:r w:rsidRPr="004B217A">
        <w:rPr>
          <w:rFonts w:cs="Times New Roman"/>
          <w:sz w:val="28"/>
          <w:szCs w:val="28"/>
        </w:rPr>
        <w:t>Trường hợp người dùng muốn thu hồi hàng loạt thì chọn ô tất cả như số 1 &gt;&gt; Nhấn nút thu hồi</w:t>
      </w:r>
    </w:p>
    <w:p w14:paraId="1C158D86" w14:textId="77777777" w:rsidR="00337E9B" w:rsidRPr="004B217A" w:rsidRDefault="00337E9B" w:rsidP="00337E9B">
      <w:pPr>
        <w:rPr>
          <w:rFonts w:cs="Times New Roman"/>
          <w:sz w:val="28"/>
          <w:szCs w:val="28"/>
        </w:rPr>
      </w:pPr>
      <w:r w:rsidRPr="004B217A">
        <w:rPr>
          <w:noProof/>
          <w:sz w:val="28"/>
          <w:szCs w:val="28"/>
        </w:rPr>
        <w:lastRenderedPageBreak/>
        <w:drawing>
          <wp:inline distT="0" distB="0" distL="0" distR="0" wp14:anchorId="26EF3A59" wp14:editId="429E39C7">
            <wp:extent cx="5699125" cy="3479800"/>
            <wp:effectExtent l="0" t="0" r="0" b="6350"/>
            <wp:docPr id="418207970" name="Picture 418207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99125" cy="3479800"/>
                    </a:xfrm>
                    <a:prstGeom prst="rect">
                      <a:avLst/>
                    </a:prstGeom>
                  </pic:spPr>
                </pic:pic>
              </a:graphicData>
            </a:graphic>
          </wp:inline>
        </w:drawing>
      </w:r>
    </w:p>
    <w:p w14:paraId="01E317F0" w14:textId="77777777" w:rsidR="00337E9B" w:rsidRPr="004B217A" w:rsidRDefault="00337E9B" w:rsidP="00337E9B">
      <w:pPr>
        <w:rPr>
          <w:rFonts w:cs="Times New Roman"/>
          <w:sz w:val="28"/>
          <w:szCs w:val="28"/>
        </w:rPr>
      </w:pPr>
      <w:r w:rsidRPr="004B217A">
        <w:rPr>
          <w:rFonts w:cs="Times New Roman"/>
          <w:sz w:val="28"/>
          <w:szCs w:val="28"/>
        </w:rPr>
        <w:t>Hệ thống hiển thị popup thông báo</w:t>
      </w:r>
    </w:p>
    <w:p w14:paraId="001A05E4" w14:textId="77777777" w:rsidR="00337E9B" w:rsidRPr="004B217A" w:rsidRDefault="00337E9B" w:rsidP="00337E9B">
      <w:pPr>
        <w:jc w:val="center"/>
        <w:rPr>
          <w:rFonts w:cs="Times New Roman"/>
          <w:sz w:val="28"/>
          <w:szCs w:val="28"/>
        </w:rPr>
      </w:pPr>
      <w:r w:rsidRPr="004B217A">
        <w:rPr>
          <w:noProof/>
          <w:sz w:val="28"/>
          <w:szCs w:val="28"/>
        </w:rPr>
        <w:drawing>
          <wp:inline distT="0" distB="0" distL="0" distR="0" wp14:anchorId="4B1B7224" wp14:editId="76F6A9AA">
            <wp:extent cx="3161905" cy="1428571"/>
            <wp:effectExtent l="0" t="0" r="635" b="635"/>
            <wp:docPr id="1722919205" name="Picture 172291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61905" cy="1428571"/>
                    </a:xfrm>
                    <a:prstGeom prst="rect">
                      <a:avLst/>
                    </a:prstGeom>
                  </pic:spPr>
                </pic:pic>
              </a:graphicData>
            </a:graphic>
          </wp:inline>
        </w:drawing>
      </w:r>
    </w:p>
    <w:p w14:paraId="0160BC0C" w14:textId="77777777" w:rsidR="00337E9B" w:rsidRPr="004B217A" w:rsidRDefault="00337E9B" w:rsidP="00337E9B">
      <w:pPr>
        <w:rPr>
          <w:rFonts w:cs="Times New Roman"/>
          <w:sz w:val="28"/>
          <w:szCs w:val="28"/>
        </w:rPr>
      </w:pPr>
      <w:r w:rsidRPr="004B217A">
        <w:rPr>
          <w:rFonts w:cs="Times New Roman"/>
          <w:sz w:val="28"/>
          <w:szCs w:val="28"/>
          <w:u w:val="single"/>
        </w:rPr>
        <w:t>Bước 4</w:t>
      </w:r>
      <w:r w:rsidRPr="004B217A">
        <w:rPr>
          <w:rFonts w:cs="Times New Roman"/>
          <w:sz w:val="28"/>
          <w:szCs w:val="28"/>
        </w:rPr>
        <w:t xml:space="preserve">: Người dung chọn Đồng ý như nút 1 ảnh để hoàn thành việc thu hồi =&gt; </w:t>
      </w:r>
    </w:p>
    <w:p w14:paraId="771AD604" w14:textId="77777777" w:rsidR="00337E9B" w:rsidRPr="004B217A" w:rsidRDefault="00337E9B" w:rsidP="00337E9B">
      <w:pPr>
        <w:rPr>
          <w:rFonts w:cs="Times New Roman"/>
          <w:sz w:val="28"/>
          <w:szCs w:val="28"/>
        </w:rPr>
      </w:pPr>
      <w:r w:rsidRPr="004B217A">
        <w:rPr>
          <w:rFonts w:cs="Times New Roman"/>
          <w:sz w:val="28"/>
          <w:szCs w:val="28"/>
        </w:rPr>
        <w:t>Hoặc hủy bỏ thao tác chọn nút 2 hoặc 3 như ảnh bên trên =&gt; Màn hình chuyển về màn hình Xem luân chuyển</w:t>
      </w:r>
    </w:p>
    <w:p w14:paraId="5B915A36" w14:textId="77777777" w:rsidR="00337E9B" w:rsidRPr="004B217A" w:rsidRDefault="00337E9B" w:rsidP="00337E9B">
      <w:pPr>
        <w:rPr>
          <w:rFonts w:cs="Times New Roman"/>
          <w:b/>
          <w:i/>
          <w:sz w:val="28"/>
          <w:szCs w:val="28"/>
        </w:rPr>
      </w:pPr>
      <w:r w:rsidRPr="004B217A">
        <w:rPr>
          <w:rFonts w:cs="Times New Roman"/>
          <w:b/>
          <w:i/>
          <w:sz w:val="28"/>
          <w:szCs w:val="28"/>
        </w:rPr>
        <w:t xml:space="preserve">Lưu ý: </w:t>
      </w:r>
    </w:p>
    <w:p w14:paraId="723EA5DA" w14:textId="77777777" w:rsidR="00337E9B" w:rsidRPr="004B217A" w:rsidRDefault="00337E9B" w:rsidP="00337E9B">
      <w:pPr>
        <w:pStyle w:val="ListParagraph"/>
        <w:numPr>
          <w:ilvl w:val="0"/>
          <w:numId w:val="6"/>
        </w:numPr>
        <w:rPr>
          <w:rFonts w:ascii="Times New Roman" w:hAnsi="Times New Roman"/>
          <w:sz w:val="28"/>
          <w:szCs w:val="28"/>
        </w:rPr>
      </w:pPr>
      <w:r w:rsidRPr="004B217A">
        <w:rPr>
          <w:rFonts w:ascii="Times New Roman" w:hAnsi="Times New Roman"/>
          <w:sz w:val="28"/>
          <w:szCs w:val="28"/>
        </w:rPr>
        <w:t>Trường hợp thu hồi thành công thì các thao tác ở cột Thao tác sẽ ẩn</w:t>
      </w:r>
    </w:p>
    <w:p w14:paraId="686D8D09" w14:textId="77777777" w:rsidR="00337E9B" w:rsidRPr="004B217A" w:rsidRDefault="00337E9B" w:rsidP="00337E9B">
      <w:pPr>
        <w:pStyle w:val="ListParagraph"/>
        <w:numPr>
          <w:ilvl w:val="0"/>
          <w:numId w:val="6"/>
        </w:numPr>
        <w:rPr>
          <w:rFonts w:ascii="Times New Roman" w:hAnsi="Times New Roman"/>
          <w:sz w:val="28"/>
          <w:szCs w:val="28"/>
        </w:rPr>
      </w:pPr>
      <w:r w:rsidRPr="004B217A">
        <w:rPr>
          <w:rFonts w:ascii="Times New Roman" w:hAnsi="Times New Roman"/>
          <w:sz w:val="28"/>
          <w:szCs w:val="28"/>
        </w:rPr>
        <w:t xml:space="preserve">Văn bản của đơn vị được chuyển sẽ bị xóa khỏi danh sách còn đơn vị thu hồi sẽ chuyển vào tab Văn bản bị thu hồi </w:t>
      </w:r>
    </w:p>
    <w:p w14:paraId="4DC88163" w14:textId="77777777" w:rsidR="00337E9B" w:rsidRPr="004B217A" w:rsidRDefault="00337E9B" w:rsidP="00337E9B">
      <w:pPr>
        <w:pStyle w:val="ListParagraph"/>
        <w:numPr>
          <w:ilvl w:val="0"/>
          <w:numId w:val="6"/>
        </w:numPr>
        <w:rPr>
          <w:rFonts w:ascii="Times New Roman" w:hAnsi="Times New Roman"/>
          <w:sz w:val="28"/>
          <w:szCs w:val="28"/>
        </w:rPr>
      </w:pPr>
      <w:r w:rsidRPr="004B217A">
        <w:rPr>
          <w:rFonts w:ascii="Times New Roman" w:hAnsi="Times New Roman"/>
          <w:sz w:val="28"/>
          <w:szCs w:val="28"/>
        </w:rPr>
        <w:t>Tại màn hình xem luân chuyển tại đơn vị thu hồi các bản ghi bị thu hồi sẽ bị gạch ngang</w:t>
      </w:r>
    </w:p>
    <w:p w14:paraId="5F946BA3" w14:textId="20189B1E" w:rsidR="00E176D7" w:rsidRPr="004B217A" w:rsidRDefault="00337E9B" w:rsidP="00337E9B">
      <w:pPr>
        <w:keepNext w:val="0"/>
        <w:ind w:left="360"/>
        <w:rPr>
          <w:rFonts w:cs="Times New Roman"/>
          <w:sz w:val="28"/>
          <w:szCs w:val="28"/>
        </w:rPr>
      </w:pPr>
      <w:r w:rsidRPr="004B217A">
        <w:rPr>
          <w:rFonts w:cs="Times New Roman"/>
          <w:sz w:val="28"/>
          <w:szCs w:val="28"/>
        </w:rPr>
        <w:t xml:space="preserve">Bước 5: Đóng màn hình luân chuyển, người dùng chọn nút </w:t>
      </w:r>
      <w:r w:rsidRPr="004B217A">
        <w:rPr>
          <w:rFonts w:cs="Times New Roman"/>
          <w:noProof/>
          <w:sz w:val="28"/>
          <w:szCs w:val="28"/>
        </w:rPr>
        <w:t xml:space="preserve">“ </w:t>
      </w:r>
      <w:r w:rsidRPr="004B217A">
        <w:rPr>
          <w:rFonts w:cs="Times New Roman"/>
          <w:sz w:val="28"/>
          <w:szCs w:val="28"/>
        </w:rPr>
        <w:t xml:space="preserve">  =&gt; Hệ thống quay về màn hình xem chi tiết</w:t>
      </w:r>
    </w:p>
    <w:p w14:paraId="5BF22959" w14:textId="4012E1F5" w:rsidR="00E176D7" w:rsidRPr="004B217A" w:rsidRDefault="00E176D7" w:rsidP="00337E9B">
      <w:pPr>
        <w:pStyle w:val="Heading4"/>
        <w:rPr>
          <w:sz w:val="28"/>
          <w:szCs w:val="28"/>
        </w:rPr>
      </w:pPr>
      <w:bookmarkStart w:id="117" w:name="_Toc211446170"/>
      <w:r w:rsidRPr="004B217A">
        <w:rPr>
          <w:sz w:val="28"/>
          <w:szCs w:val="28"/>
        </w:rPr>
        <w:lastRenderedPageBreak/>
        <w:t>Hoàn thành</w:t>
      </w:r>
      <w:bookmarkEnd w:id="117"/>
    </w:p>
    <w:p w14:paraId="74293311" w14:textId="77777777" w:rsidR="00E176D7" w:rsidRPr="004B217A" w:rsidRDefault="00E176D7" w:rsidP="00BC47A2">
      <w:pPr>
        <w:pStyle w:val="NormalIndent"/>
        <w:rPr>
          <w:sz w:val="28"/>
          <w:szCs w:val="28"/>
        </w:rPr>
      </w:pPr>
      <w:r w:rsidRPr="004B217A">
        <w:rPr>
          <w:sz w:val="28"/>
          <w:szCs w:val="28"/>
        </w:rPr>
        <w:t>Chức năng giúp người dùng chuyển trạng thái văn bản sang hoàn thành</w:t>
      </w:r>
    </w:p>
    <w:p w14:paraId="6B98F70E" w14:textId="77777777" w:rsidR="00E176D7" w:rsidRPr="004B217A" w:rsidRDefault="00E176D7" w:rsidP="002845F2">
      <w:pPr>
        <w:keepNext w:val="0"/>
        <w:rPr>
          <w:rFonts w:cs="Times New Roman"/>
          <w:sz w:val="28"/>
          <w:szCs w:val="28"/>
        </w:rPr>
      </w:pPr>
      <w:r w:rsidRPr="004B217A">
        <w:rPr>
          <w:rFonts w:cs="Times New Roman"/>
          <w:sz w:val="28"/>
          <w:szCs w:val="28"/>
          <w:u w:val="single"/>
        </w:rPr>
        <w:t>Bước 1</w:t>
      </w:r>
      <w:r w:rsidRPr="004B217A">
        <w:rPr>
          <w:rFonts w:cs="Times New Roman"/>
          <w:sz w:val="28"/>
          <w:szCs w:val="28"/>
        </w:rPr>
        <w:t xml:space="preserve">: </w:t>
      </w:r>
    </w:p>
    <w:p w14:paraId="664AB2DE" w14:textId="77777777" w:rsidR="00E176D7" w:rsidRPr="004B217A" w:rsidRDefault="00E176D7" w:rsidP="002845F2">
      <w:pPr>
        <w:keepNext w:val="0"/>
        <w:rPr>
          <w:rFonts w:cs="Times New Roman"/>
          <w:color w:val="000000"/>
          <w:sz w:val="28"/>
          <w:szCs w:val="28"/>
        </w:rPr>
      </w:pPr>
      <w:r w:rsidRPr="004B217A">
        <w:rPr>
          <w:rFonts w:cs="Times New Roman"/>
          <w:sz w:val="28"/>
          <w:szCs w:val="28"/>
        </w:rPr>
        <w:t>Cách 1: 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7A3AD452" wp14:editId="3DF058B5">
            <wp:extent cx="1152381" cy="314286"/>
            <wp:effectExtent l="0" t="0" r="0" b="0"/>
            <wp:docPr id="45811" name="Picture 4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52381" cy="314286"/>
                    </a:xfrm>
                    <a:prstGeom prst="rect">
                      <a:avLst/>
                    </a:prstGeom>
                  </pic:spPr>
                </pic:pic>
              </a:graphicData>
            </a:graphic>
          </wp:inline>
        </w:drawing>
      </w:r>
      <w:r w:rsidRPr="004B217A">
        <w:rPr>
          <w:rFonts w:cs="Times New Roman"/>
          <w:color w:val="000000"/>
          <w:sz w:val="28"/>
          <w:szCs w:val="28"/>
        </w:rPr>
        <w:t xml:space="preserve">, </w:t>
      </w:r>
    </w:p>
    <w:p w14:paraId="5ABCE64F" w14:textId="0DFC0EF0" w:rsidR="00E176D7" w:rsidRPr="004B217A" w:rsidRDefault="00E176D7" w:rsidP="002845F2">
      <w:pPr>
        <w:keepNext w:val="0"/>
        <w:rPr>
          <w:rFonts w:cs="Times New Roman"/>
          <w:color w:val="000000"/>
          <w:sz w:val="28"/>
          <w:szCs w:val="28"/>
        </w:rPr>
      </w:pPr>
      <w:r w:rsidRPr="004B217A">
        <w:rPr>
          <w:rFonts w:cs="Times New Roman"/>
          <w:color w:val="000000"/>
          <w:sz w:val="28"/>
          <w:szCs w:val="28"/>
        </w:rPr>
        <w:t>Cách 2: Tại màn hình danh sách Văn bản đến&gt;&gt;Văn bản bị trả lại: Chọn nút như ảnh bên dưới</w:t>
      </w:r>
    </w:p>
    <w:p w14:paraId="1BDC419D" w14:textId="2E7C8643" w:rsidR="00E176D7" w:rsidRPr="004B217A" w:rsidRDefault="00E176D7" w:rsidP="002845F2">
      <w:pPr>
        <w:keepNext w:val="0"/>
        <w:rPr>
          <w:rFonts w:cs="Times New Roman"/>
          <w:color w:val="000000"/>
          <w:sz w:val="28"/>
          <w:szCs w:val="28"/>
        </w:rPr>
      </w:pPr>
      <w:r w:rsidRPr="004B217A">
        <w:rPr>
          <w:rFonts w:cs="Times New Roman"/>
          <w:color w:val="000000"/>
          <w:sz w:val="28"/>
          <w:szCs w:val="28"/>
        </w:rPr>
        <w:t>Hiển thị màn hình như bên dưới</w:t>
      </w:r>
    </w:p>
    <w:p w14:paraId="4014A970" w14:textId="77777777" w:rsidR="00C555B3" w:rsidRPr="004B217A" w:rsidRDefault="00C555B3" w:rsidP="00C555B3">
      <w:pPr>
        <w:keepNext w:val="0"/>
        <w:rPr>
          <w:rFonts w:cs="Times New Roman"/>
          <w:color w:val="000000"/>
          <w:sz w:val="28"/>
          <w:szCs w:val="28"/>
        </w:rPr>
      </w:pPr>
      <w:r w:rsidRPr="004B217A">
        <w:rPr>
          <w:rFonts w:cs="Times New Roman"/>
          <w:noProof/>
          <w:color w:val="000000"/>
          <w:sz w:val="28"/>
          <w:szCs w:val="28"/>
        </w:rPr>
        <w:drawing>
          <wp:inline distT="0" distB="0" distL="0" distR="0" wp14:anchorId="00D7EFC6" wp14:editId="77163134">
            <wp:extent cx="5699125" cy="1844040"/>
            <wp:effectExtent l="0" t="0" r="0" b="3810"/>
            <wp:docPr id="65568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29637" name=""/>
                    <pic:cNvPicPr/>
                  </pic:nvPicPr>
                  <pic:blipFill>
                    <a:blip r:embed="rId83"/>
                    <a:stretch>
                      <a:fillRect/>
                    </a:stretch>
                  </pic:blipFill>
                  <pic:spPr>
                    <a:xfrm>
                      <a:off x="0" y="0"/>
                      <a:ext cx="5699125" cy="1844040"/>
                    </a:xfrm>
                    <a:prstGeom prst="rect">
                      <a:avLst/>
                    </a:prstGeom>
                  </pic:spPr>
                </pic:pic>
              </a:graphicData>
            </a:graphic>
          </wp:inline>
        </w:drawing>
      </w:r>
    </w:p>
    <w:p w14:paraId="7879B438" w14:textId="77777777" w:rsidR="0062738A" w:rsidRPr="004B217A" w:rsidRDefault="00C555B3" w:rsidP="00C555B3">
      <w:pPr>
        <w:keepNext w:val="0"/>
        <w:rPr>
          <w:rFonts w:cs="Times New Roman"/>
          <w:color w:val="000000"/>
          <w:sz w:val="28"/>
          <w:szCs w:val="28"/>
        </w:rPr>
      </w:pPr>
      <w:r w:rsidRPr="004B217A">
        <w:rPr>
          <w:rFonts w:cs="Times New Roman"/>
          <w:color w:val="000000"/>
          <w:sz w:val="28"/>
          <w:szCs w:val="28"/>
          <w:u w:val="single"/>
        </w:rPr>
        <w:t>Bước 2</w:t>
      </w:r>
      <w:r w:rsidRPr="004B217A">
        <w:rPr>
          <w:rFonts w:cs="Times New Roman"/>
          <w:color w:val="000000"/>
          <w:sz w:val="28"/>
          <w:szCs w:val="28"/>
        </w:rPr>
        <w:t>: Người dùng nhập các thông tin và chọn nút Ghi lại để hoàn thành trả lại văn bản, hoặc chọn Đóng để hệ thống quay về màn hình Xem chi tiết</w:t>
      </w:r>
    </w:p>
    <w:p w14:paraId="553C2465" w14:textId="2948443C" w:rsidR="00E176D7" w:rsidRPr="004B217A" w:rsidRDefault="00E176D7" w:rsidP="0062738A">
      <w:pPr>
        <w:pStyle w:val="Heading4"/>
        <w:rPr>
          <w:sz w:val="28"/>
          <w:szCs w:val="28"/>
        </w:rPr>
      </w:pPr>
      <w:bookmarkStart w:id="118" w:name="_Toc211446171"/>
      <w:r w:rsidRPr="004B217A">
        <w:rPr>
          <w:sz w:val="28"/>
          <w:szCs w:val="28"/>
        </w:rPr>
        <w:lastRenderedPageBreak/>
        <w:t>Biểu đồ xử lý</w:t>
      </w:r>
      <w:bookmarkEnd w:id="118"/>
    </w:p>
    <w:p w14:paraId="7F4D1FD0" w14:textId="77777777" w:rsidR="00E176D7" w:rsidRPr="004B217A" w:rsidRDefault="00E176D7" w:rsidP="00BC47A2">
      <w:pPr>
        <w:pStyle w:val="NormalIndent"/>
        <w:rPr>
          <w:sz w:val="28"/>
          <w:szCs w:val="28"/>
        </w:rPr>
      </w:pPr>
      <w:r w:rsidRPr="004B217A">
        <w:rPr>
          <w:sz w:val="28"/>
          <w:szCs w:val="28"/>
        </w:rPr>
        <w:t>Chức năng giúp người dùng xem được luồng chuyển nhận văn bản</w:t>
      </w:r>
    </w:p>
    <w:p w14:paraId="4CCA68B2" w14:textId="74A23D23" w:rsidR="00E176D7" w:rsidRPr="004B217A" w:rsidRDefault="00E176D7" w:rsidP="00E176D7">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color w:val="000000"/>
          <w:sz w:val="28"/>
          <w:szCs w:val="28"/>
        </w:rPr>
        <w:t xml:space="preserve"> </w:t>
      </w:r>
      <w:r w:rsidR="00F631DC" w:rsidRPr="004B217A">
        <w:rPr>
          <w:noProof/>
          <w:sz w:val="28"/>
          <w:szCs w:val="28"/>
        </w:rPr>
        <w:drawing>
          <wp:inline distT="0" distB="0" distL="0" distR="0" wp14:anchorId="0F104EF8" wp14:editId="5EF57E0D">
            <wp:extent cx="1143000" cy="309282"/>
            <wp:effectExtent l="0" t="0" r="0" b="0"/>
            <wp:docPr id="18847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2658" name=""/>
                    <pic:cNvPicPr/>
                  </pic:nvPicPr>
                  <pic:blipFill>
                    <a:blip r:embed="rId105"/>
                    <a:stretch>
                      <a:fillRect/>
                    </a:stretch>
                  </pic:blipFill>
                  <pic:spPr>
                    <a:xfrm>
                      <a:off x="0" y="0"/>
                      <a:ext cx="1146012" cy="310097"/>
                    </a:xfrm>
                    <a:prstGeom prst="rect">
                      <a:avLst/>
                    </a:prstGeom>
                  </pic:spPr>
                </pic:pic>
              </a:graphicData>
            </a:graphic>
          </wp:inline>
        </w:drawing>
      </w:r>
      <w:r w:rsidRPr="004B217A">
        <w:rPr>
          <w:rFonts w:cs="Times New Roman"/>
          <w:color w:val="000000"/>
          <w:sz w:val="28"/>
          <w:szCs w:val="28"/>
        </w:rPr>
        <w:t>, hiển thị màn hình như bên dưới</w:t>
      </w:r>
    </w:p>
    <w:p w14:paraId="0C1F5181" w14:textId="597EC754" w:rsidR="00E176D7" w:rsidRPr="004B217A" w:rsidRDefault="0062738A" w:rsidP="0062738A">
      <w:pPr>
        <w:pStyle w:val="ListParagraph"/>
        <w:ind w:left="0"/>
        <w:rPr>
          <w:rFonts w:ascii="Times New Roman" w:hAnsi="Times New Roman"/>
          <w:color w:val="000000"/>
          <w:sz w:val="28"/>
          <w:szCs w:val="28"/>
        </w:rPr>
      </w:pPr>
      <w:r w:rsidRPr="004B217A">
        <w:rPr>
          <w:noProof/>
          <w:sz w:val="28"/>
          <w:szCs w:val="28"/>
        </w:rPr>
        <w:drawing>
          <wp:inline distT="0" distB="0" distL="0" distR="0" wp14:anchorId="6FB1C2FF" wp14:editId="0D4A6241">
            <wp:extent cx="5699125" cy="2707005"/>
            <wp:effectExtent l="0" t="0" r="0" b="0"/>
            <wp:docPr id="23105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59749" name=""/>
                    <pic:cNvPicPr/>
                  </pic:nvPicPr>
                  <pic:blipFill>
                    <a:blip r:embed="rId106"/>
                    <a:stretch>
                      <a:fillRect/>
                    </a:stretch>
                  </pic:blipFill>
                  <pic:spPr>
                    <a:xfrm>
                      <a:off x="0" y="0"/>
                      <a:ext cx="5699125" cy="2707005"/>
                    </a:xfrm>
                    <a:prstGeom prst="rect">
                      <a:avLst/>
                    </a:prstGeom>
                  </pic:spPr>
                </pic:pic>
              </a:graphicData>
            </a:graphic>
          </wp:inline>
        </w:drawing>
      </w:r>
    </w:p>
    <w:p w14:paraId="3F68F5AA" w14:textId="77777777" w:rsidR="00F631DC" w:rsidRPr="004B217A" w:rsidRDefault="00F631DC" w:rsidP="00F631DC">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chọn nút số 1 để xem hiển thị thời gian nhận như ảnh dưới</w:t>
      </w:r>
    </w:p>
    <w:p w14:paraId="38A5551F" w14:textId="77777777" w:rsidR="00F631DC" w:rsidRPr="004B217A" w:rsidRDefault="00F631DC" w:rsidP="00F631DC">
      <w:pPr>
        <w:keepNext w:val="0"/>
        <w:rPr>
          <w:rFonts w:cs="Times New Roman"/>
          <w:sz w:val="28"/>
          <w:szCs w:val="28"/>
        </w:rPr>
      </w:pPr>
      <w:r w:rsidRPr="004B217A">
        <w:rPr>
          <w:noProof/>
          <w:sz w:val="28"/>
          <w:szCs w:val="28"/>
        </w:rPr>
        <w:drawing>
          <wp:inline distT="0" distB="0" distL="0" distR="0" wp14:anchorId="2EC2309A" wp14:editId="6ACF559D">
            <wp:extent cx="5699125" cy="2707005"/>
            <wp:effectExtent l="0" t="0" r="0" b="0"/>
            <wp:docPr id="136413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92330" name=""/>
                    <pic:cNvPicPr/>
                  </pic:nvPicPr>
                  <pic:blipFill>
                    <a:blip r:embed="rId86"/>
                    <a:stretch>
                      <a:fillRect/>
                    </a:stretch>
                  </pic:blipFill>
                  <pic:spPr>
                    <a:xfrm>
                      <a:off x="0" y="0"/>
                      <a:ext cx="5699125" cy="2707005"/>
                    </a:xfrm>
                    <a:prstGeom prst="rect">
                      <a:avLst/>
                    </a:prstGeom>
                  </pic:spPr>
                </pic:pic>
              </a:graphicData>
            </a:graphic>
          </wp:inline>
        </w:drawing>
      </w:r>
    </w:p>
    <w:p w14:paraId="39BF6259" w14:textId="77777777" w:rsidR="00F631DC" w:rsidRPr="004B217A" w:rsidRDefault="00F631DC" w:rsidP="00F631DC">
      <w:pPr>
        <w:keepNext w:val="0"/>
        <w:rPr>
          <w:noProof/>
          <w:sz w:val="28"/>
          <w:szCs w:val="28"/>
        </w:rPr>
      </w:pPr>
      <w:r w:rsidRPr="004B217A">
        <w:rPr>
          <w:rFonts w:cs="Times New Roman"/>
          <w:sz w:val="28"/>
          <w:szCs w:val="28"/>
          <w:u w:val="single"/>
        </w:rPr>
        <w:t xml:space="preserve">Bước 3: </w:t>
      </w:r>
      <w:r w:rsidRPr="004B217A">
        <w:rPr>
          <w:rFonts w:cs="Times New Roman"/>
          <w:sz w:val="28"/>
          <w:szCs w:val="28"/>
        </w:rPr>
        <w:t>Tại màn hình biểu đồ xử lý chọn nút</w:t>
      </w:r>
      <w:r w:rsidRPr="004B217A">
        <w:rPr>
          <w:noProof/>
          <w:sz w:val="28"/>
          <w:szCs w:val="28"/>
        </w:rPr>
        <w:t xml:space="preserve"> </w:t>
      </w:r>
      <w:r w:rsidRPr="004B217A">
        <w:rPr>
          <w:noProof/>
          <w:sz w:val="28"/>
          <w:szCs w:val="28"/>
        </w:rPr>
        <w:drawing>
          <wp:inline distT="0" distB="0" distL="0" distR="0" wp14:anchorId="2F1467CA" wp14:editId="3CDE7EAF">
            <wp:extent cx="1828571" cy="266667"/>
            <wp:effectExtent l="0" t="0" r="635" b="635"/>
            <wp:docPr id="34349185" name="Picture 34349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28571" cy="266667"/>
                    </a:xfrm>
                    <a:prstGeom prst="rect">
                      <a:avLst/>
                    </a:prstGeom>
                  </pic:spPr>
                </pic:pic>
              </a:graphicData>
            </a:graphic>
          </wp:inline>
        </w:drawing>
      </w:r>
      <w:r w:rsidRPr="004B217A">
        <w:rPr>
          <w:noProof/>
          <w:sz w:val="28"/>
          <w:szCs w:val="28"/>
        </w:rPr>
        <w:t>, màn hình chuyển chọn đến ô người xử lý tiếp theo có đánh dấu sao như ảnh bên dưới</w:t>
      </w:r>
    </w:p>
    <w:p w14:paraId="7E2CD33C" w14:textId="77777777" w:rsidR="00F631DC" w:rsidRPr="004B217A" w:rsidRDefault="00F631DC" w:rsidP="00F631DC">
      <w:pPr>
        <w:keepNext w:val="0"/>
        <w:rPr>
          <w:rFonts w:cs="Times New Roman"/>
          <w:sz w:val="28"/>
          <w:szCs w:val="28"/>
        </w:rPr>
      </w:pPr>
      <w:r w:rsidRPr="004B217A">
        <w:rPr>
          <w:noProof/>
          <w:sz w:val="28"/>
          <w:szCs w:val="28"/>
        </w:rPr>
        <w:lastRenderedPageBreak/>
        <w:drawing>
          <wp:inline distT="0" distB="0" distL="0" distR="0" wp14:anchorId="3EAED24C" wp14:editId="53C67577">
            <wp:extent cx="5699125" cy="2707005"/>
            <wp:effectExtent l="0" t="0" r="0" b="0"/>
            <wp:docPr id="199740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8771" name=""/>
                    <pic:cNvPicPr/>
                  </pic:nvPicPr>
                  <pic:blipFill>
                    <a:blip r:embed="rId87"/>
                    <a:stretch>
                      <a:fillRect/>
                    </a:stretch>
                  </pic:blipFill>
                  <pic:spPr>
                    <a:xfrm>
                      <a:off x="0" y="0"/>
                      <a:ext cx="5699125" cy="2707005"/>
                    </a:xfrm>
                    <a:prstGeom prst="rect">
                      <a:avLst/>
                    </a:prstGeom>
                  </pic:spPr>
                </pic:pic>
              </a:graphicData>
            </a:graphic>
          </wp:inline>
        </w:drawing>
      </w:r>
    </w:p>
    <w:p w14:paraId="18B09C03" w14:textId="77777777" w:rsidR="00F631DC" w:rsidRPr="004B217A" w:rsidRDefault="00F631DC" w:rsidP="00F631DC">
      <w:pPr>
        <w:keepNext w:val="0"/>
        <w:rPr>
          <w:rFonts w:cs="Times New Roman"/>
          <w:sz w:val="28"/>
          <w:szCs w:val="28"/>
        </w:rPr>
      </w:pPr>
      <w:r w:rsidRPr="004B217A">
        <w:rPr>
          <w:rFonts w:cs="Times New Roman"/>
          <w:sz w:val="28"/>
          <w:szCs w:val="28"/>
        </w:rPr>
        <w:t>Bước 4: Nhấn vào “Danh sách” &gt;&gt; Hiển thị màn danh sách tương ứng với biểu đồ xử lý</w:t>
      </w:r>
    </w:p>
    <w:p w14:paraId="4A5DD244" w14:textId="77777777" w:rsidR="00F631DC" w:rsidRPr="004B217A" w:rsidRDefault="00F631DC" w:rsidP="00F631DC">
      <w:pPr>
        <w:keepNext w:val="0"/>
        <w:rPr>
          <w:rFonts w:cs="Times New Roman"/>
          <w:sz w:val="28"/>
          <w:szCs w:val="28"/>
        </w:rPr>
      </w:pPr>
      <w:r w:rsidRPr="004B217A">
        <w:rPr>
          <w:noProof/>
          <w:sz w:val="28"/>
          <w:szCs w:val="28"/>
        </w:rPr>
        <w:drawing>
          <wp:inline distT="0" distB="0" distL="0" distR="0" wp14:anchorId="7F95377C" wp14:editId="1A7E8769">
            <wp:extent cx="5699125" cy="2707005"/>
            <wp:effectExtent l="0" t="0" r="0" b="0"/>
            <wp:docPr id="124257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70946" name=""/>
                    <pic:cNvPicPr/>
                  </pic:nvPicPr>
                  <pic:blipFill>
                    <a:blip r:embed="rId88"/>
                    <a:stretch>
                      <a:fillRect/>
                    </a:stretch>
                  </pic:blipFill>
                  <pic:spPr>
                    <a:xfrm>
                      <a:off x="0" y="0"/>
                      <a:ext cx="5699125" cy="2707005"/>
                    </a:xfrm>
                    <a:prstGeom prst="rect">
                      <a:avLst/>
                    </a:prstGeom>
                  </pic:spPr>
                </pic:pic>
              </a:graphicData>
            </a:graphic>
          </wp:inline>
        </w:drawing>
      </w:r>
    </w:p>
    <w:p w14:paraId="0C5856DE" w14:textId="77777777" w:rsidR="00F631DC" w:rsidRPr="004B217A" w:rsidRDefault="00F631DC" w:rsidP="00F631DC">
      <w:pPr>
        <w:keepNext w:val="0"/>
        <w:rPr>
          <w:rFonts w:cs="Times New Roman"/>
          <w:sz w:val="28"/>
          <w:szCs w:val="28"/>
        </w:rPr>
      </w:pPr>
      <w:r w:rsidRPr="004B217A">
        <w:rPr>
          <w:rFonts w:cs="Times New Roman"/>
          <w:sz w:val="28"/>
          <w:szCs w:val="28"/>
        </w:rPr>
        <w:t xml:space="preserve">Bước 5: Tại màn “Biểu đồ” nhấn vào tooltip </w:t>
      </w:r>
      <w:r w:rsidRPr="004B217A">
        <w:rPr>
          <w:noProof/>
          <w:sz w:val="28"/>
          <w:szCs w:val="28"/>
        </w:rPr>
        <w:drawing>
          <wp:inline distT="0" distB="0" distL="0" distR="0" wp14:anchorId="031D8843" wp14:editId="1F011FE6">
            <wp:extent cx="228571" cy="238095"/>
            <wp:effectExtent l="0" t="0" r="635" b="0"/>
            <wp:docPr id="629105435" name="Picture 62910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8571" cy="238095"/>
                    </a:xfrm>
                    <a:prstGeom prst="rect">
                      <a:avLst/>
                    </a:prstGeom>
                  </pic:spPr>
                </pic:pic>
              </a:graphicData>
            </a:graphic>
          </wp:inline>
        </w:drawing>
      </w:r>
      <w:r w:rsidRPr="004B217A">
        <w:rPr>
          <w:rFonts w:cs="Times New Roman"/>
          <w:sz w:val="28"/>
          <w:szCs w:val="28"/>
        </w:rPr>
        <w:t xml:space="preserve"> &gt;&gt; Hiển thị màn hình nội dung ý kiến gồm có: ý kiến chỉ đạo, ý kiến hoàn thành và danh sách đã chuyển (đơn vị, cá nhân, nhóm)</w:t>
      </w:r>
    </w:p>
    <w:p w14:paraId="34094629" w14:textId="77777777" w:rsidR="00F631DC" w:rsidRPr="004B217A" w:rsidRDefault="00F631DC" w:rsidP="00F631DC">
      <w:pPr>
        <w:keepNext w:val="0"/>
        <w:rPr>
          <w:rFonts w:cs="Times New Roman"/>
          <w:sz w:val="28"/>
          <w:szCs w:val="28"/>
        </w:rPr>
      </w:pPr>
      <w:r w:rsidRPr="004B217A">
        <w:rPr>
          <w:noProof/>
          <w:sz w:val="28"/>
          <w:szCs w:val="28"/>
        </w:rPr>
        <w:lastRenderedPageBreak/>
        <w:drawing>
          <wp:inline distT="0" distB="0" distL="0" distR="0" wp14:anchorId="09317ED2" wp14:editId="4ADAF49D">
            <wp:extent cx="5699125" cy="3447415"/>
            <wp:effectExtent l="0" t="0" r="0" b="635"/>
            <wp:docPr id="130053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77743" name=""/>
                    <pic:cNvPicPr/>
                  </pic:nvPicPr>
                  <pic:blipFill>
                    <a:blip r:embed="rId45"/>
                    <a:stretch>
                      <a:fillRect/>
                    </a:stretch>
                  </pic:blipFill>
                  <pic:spPr>
                    <a:xfrm>
                      <a:off x="0" y="0"/>
                      <a:ext cx="5699125" cy="3447415"/>
                    </a:xfrm>
                    <a:prstGeom prst="rect">
                      <a:avLst/>
                    </a:prstGeom>
                  </pic:spPr>
                </pic:pic>
              </a:graphicData>
            </a:graphic>
          </wp:inline>
        </w:drawing>
      </w:r>
    </w:p>
    <w:p w14:paraId="06AC390C" w14:textId="4FDC5BF9" w:rsidR="00F631DC" w:rsidRPr="004B217A" w:rsidRDefault="00F631DC" w:rsidP="002845F2">
      <w:pPr>
        <w:keepNext w:val="0"/>
        <w:rPr>
          <w:rFonts w:cs="Times New Roman"/>
          <w:sz w:val="28"/>
          <w:szCs w:val="28"/>
        </w:rPr>
      </w:pPr>
      <w:r w:rsidRPr="004B217A">
        <w:rPr>
          <w:rFonts w:cs="Times New Roman"/>
          <w:sz w:val="28"/>
          <w:szCs w:val="28"/>
        </w:rPr>
        <w:t>Bước 6: Nhấn nút “Đóng” hoặc dấu “X” để quay lại màn biểu đồ xử lý</w:t>
      </w:r>
    </w:p>
    <w:p w14:paraId="4C5E143B" w14:textId="7312543B" w:rsidR="00E176D7" w:rsidRPr="004B217A" w:rsidRDefault="00E176D7" w:rsidP="00F631DC">
      <w:pPr>
        <w:pStyle w:val="Heading4"/>
        <w:rPr>
          <w:sz w:val="28"/>
          <w:szCs w:val="28"/>
        </w:rPr>
      </w:pPr>
      <w:bookmarkStart w:id="119" w:name="_Toc211446172"/>
      <w:r w:rsidRPr="004B217A">
        <w:rPr>
          <w:sz w:val="28"/>
          <w:szCs w:val="28"/>
        </w:rPr>
        <w:t>Lưu tài liệu cá nhân</w:t>
      </w:r>
      <w:bookmarkEnd w:id="119"/>
    </w:p>
    <w:p w14:paraId="6D43C505" w14:textId="77777777" w:rsidR="00CE4E09" w:rsidRPr="004B217A" w:rsidRDefault="00CE4E09" w:rsidP="00BC47A2">
      <w:pPr>
        <w:pStyle w:val="NormalIndent"/>
        <w:rPr>
          <w:sz w:val="28"/>
          <w:szCs w:val="28"/>
        </w:rPr>
      </w:pPr>
      <w:r w:rsidRPr="004B217A">
        <w:rPr>
          <w:sz w:val="28"/>
          <w:szCs w:val="28"/>
        </w:rPr>
        <w:t>Chức năng giúp người dùng thêm văn bản vào thư mục tài liệu của mình giúp người sử dụng dễ dàng tìm kiếm lại văn bản.</w:t>
      </w:r>
    </w:p>
    <w:p w14:paraId="5BEA372B" w14:textId="77777777" w:rsidR="00CE4E09" w:rsidRPr="004B217A" w:rsidRDefault="00CE4E09" w:rsidP="00CE4E09">
      <w:pPr>
        <w:keepNext w:val="0"/>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242FD8F5" wp14:editId="5AA30685">
            <wp:extent cx="1704762" cy="285714"/>
            <wp:effectExtent l="0" t="0" r="0" b="635"/>
            <wp:docPr id="1145551049" name="Picture 114555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04762" cy="285714"/>
                    </a:xfrm>
                    <a:prstGeom prst="rect">
                      <a:avLst/>
                    </a:prstGeom>
                  </pic:spPr>
                </pic:pic>
              </a:graphicData>
            </a:graphic>
          </wp:inline>
        </w:drawing>
      </w:r>
      <w:r w:rsidRPr="004B217A">
        <w:rPr>
          <w:rFonts w:cs="Times New Roman"/>
          <w:color w:val="000000"/>
          <w:sz w:val="28"/>
          <w:szCs w:val="28"/>
        </w:rPr>
        <w:t>, hiển thị màn hình như bên dưới</w:t>
      </w:r>
    </w:p>
    <w:p w14:paraId="43534B41" w14:textId="77777777" w:rsidR="00CE4E09" w:rsidRPr="004B217A" w:rsidRDefault="00CE4E09" w:rsidP="00CE4E09">
      <w:pPr>
        <w:pStyle w:val="BT"/>
        <w:ind w:left="0" w:firstLine="0"/>
        <w:rPr>
          <w:sz w:val="28"/>
          <w:szCs w:val="28"/>
        </w:rPr>
      </w:pPr>
      <w:r w:rsidRPr="004B217A">
        <w:rPr>
          <w:noProof/>
          <w:sz w:val="28"/>
          <w:szCs w:val="28"/>
        </w:rPr>
        <w:lastRenderedPageBreak/>
        <w:drawing>
          <wp:inline distT="0" distB="0" distL="0" distR="0" wp14:anchorId="3B3DFC26" wp14:editId="53FF23DB">
            <wp:extent cx="5699125" cy="3881755"/>
            <wp:effectExtent l="0" t="0" r="0" b="4445"/>
            <wp:docPr id="1721992817" name="Picture 172199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99125" cy="3881755"/>
                    </a:xfrm>
                    <a:prstGeom prst="rect">
                      <a:avLst/>
                    </a:prstGeom>
                  </pic:spPr>
                </pic:pic>
              </a:graphicData>
            </a:graphic>
          </wp:inline>
        </w:drawing>
      </w:r>
    </w:p>
    <w:p w14:paraId="6D7AE642" w14:textId="77777777" w:rsidR="00CE4E09" w:rsidRPr="004B217A" w:rsidRDefault="00CE4E09" w:rsidP="00CE4E09">
      <w:pPr>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các thông tin, chọn danh mục tài liệu và chọn nút Ghi lại như số 1 dưới ảnh để hoàn thành trả lại văn bản, hoặc chọn Đóng như ảnh số 2 để hệ thống quay về màn hình Xem chi tiết như ảnh bên dưới</w:t>
      </w:r>
    </w:p>
    <w:p w14:paraId="1EE07687" w14:textId="77777777" w:rsidR="00CE4E09" w:rsidRPr="004B217A" w:rsidRDefault="00CE4E09" w:rsidP="00CE4E09">
      <w:pPr>
        <w:pStyle w:val="BT"/>
        <w:ind w:left="0" w:firstLine="0"/>
        <w:rPr>
          <w:sz w:val="28"/>
          <w:szCs w:val="28"/>
        </w:rPr>
      </w:pPr>
      <w:r w:rsidRPr="004B217A">
        <w:rPr>
          <w:noProof/>
          <w:sz w:val="28"/>
          <w:szCs w:val="28"/>
        </w:rPr>
        <w:drawing>
          <wp:inline distT="0" distB="0" distL="0" distR="0" wp14:anchorId="7E0F7188" wp14:editId="31835A9B">
            <wp:extent cx="5699125" cy="3881755"/>
            <wp:effectExtent l="0" t="0" r="0" b="4445"/>
            <wp:docPr id="1487634517" name="Picture 1487634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99125" cy="3881755"/>
                    </a:xfrm>
                    <a:prstGeom prst="rect">
                      <a:avLst/>
                    </a:prstGeom>
                  </pic:spPr>
                </pic:pic>
              </a:graphicData>
            </a:graphic>
          </wp:inline>
        </w:drawing>
      </w:r>
    </w:p>
    <w:p w14:paraId="456070D4" w14:textId="03CF5A39" w:rsidR="00E176D7" w:rsidRPr="004B217A" w:rsidRDefault="00E176D7" w:rsidP="00CE4E09">
      <w:pPr>
        <w:pStyle w:val="Heading4"/>
        <w:rPr>
          <w:sz w:val="28"/>
          <w:szCs w:val="28"/>
        </w:rPr>
      </w:pPr>
      <w:bookmarkStart w:id="120" w:name="_Toc211446173"/>
      <w:r w:rsidRPr="004B217A">
        <w:rPr>
          <w:sz w:val="28"/>
          <w:szCs w:val="28"/>
        </w:rPr>
        <w:lastRenderedPageBreak/>
        <w:t>Đọc và tải file</w:t>
      </w:r>
      <w:bookmarkEnd w:id="120"/>
    </w:p>
    <w:p w14:paraId="33200B2C" w14:textId="77777777" w:rsidR="00CE4E09" w:rsidRPr="004B217A" w:rsidRDefault="00CE4E09" w:rsidP="00BC47A2">
      <w:pPr>
        <w:pStyle w:val="NormalIndent"/>
        <w:rPr>
          <w:sz w:val="28"/>
          <w:szCs w:val="28"/>
        </w:rPr>
      </w:pPr>
      <w:r w:rsidRPr="004B217A">
        <w:rPr>
          <w:sz w:val="28"/>
          <w:szCs w:val="28"/>
        </w:rPr>
        <w:t>Chức năng giúp người dùng đọc nội dung file văn bản đã đính kèm và tải dữ liệu về máy tính</w:t>
      </w:r>
    </w:p>
    <w:p w14:paraId="6F5975D7" w14:textId="77777777" w:rsidR="00CE4E09" w:rsidRPr="004B217A" w:rsidRDefault="00CE4E09" w:rsidP="00CE4E09">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số 1 để đọc file và số 3 để tải tất cả các file về máy tính</w:t>
      </w:r>
      <w:r w:rsidRPr="004B217A">
        <w:rPr>
          <w:rFonts w:cs="Times New Roman"/>
          <w:color w:val="000000"/>
          <w:sz w:val="28"/>
          <w:szCs w:val="28"/>
        </w:rPr>
        <w:t xml:space="preserve"> theo màn hình mô tả bên dưới</w:t>
      </w:r>
    </w:p>
    <w:p w14:paraId="560AB7A9" w14:textId="20E5C1A3" w:rsidR="00CE4E09" w:rsidRPr="004B217A" w:rsidRDefault="00CE4E09" w:rsidP="00CE4E09">
      <w:pPr>
        <w:pStyle w:val="BT"/>
        <w:ind w:left="284"/>
        <w:rPr>
          <w:sz w:val="28"/>
          <w:szCs w:val="28"/>
        </w:rPr>
      </w:pPr>
      <w:r w:rsidRPr="004B217A">
        <w:rPr>
          <w:noProof/>
          <w:sz w:val="28"/>
          <w:szCs w:val="28"/>
        </w:rPr>
        <w:drawing>
          <wp:inline distT="0" distB="0" distL="0" distR="0" wp14:anchorId="29424329" wp14:editId="2A51462F">
            <wp:extent cx="5699125" cy="3402330"/>
            <wp:effectExtent l="0" t="0" r="0" b="7620"/>
            <wp:docPr id="48439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91897" name=""/>
                    <pic:cNvPicPr/>
                  </pic:nvPicPr>
                  <pic:blipFill>
                    <a:blip r:embed="rId107"/>
                    <a:stretch>
                      <a:fillRect/>
                    </a:stretch>
                  </pic:blipFill>
                  <pic:spPr>
                    <a:xfrm>
                      <a:off x="0" y="0"/>
                      <a:ext cx="5699125" cy="3402330"/>
                    </a:xfrm>
                    <a:prstGeom prst="rect">
                      <a:avLst/>
                    </a:prstGeom>
                  </pic:spPr>
                </pic:pic>
              </a:graphicData>
            </a:graphic>
          </wp:inline>
        </w:drawing>
      </w:r>
    </w:p>
    <w:p w14:paraId="7434A04A" w14:textId="77777777" w:rsidR="00CE4E09" w:rsidRPr="004B217A" w:rsidRDefault="00CE4E09" w:rsidP="00CE4E09">
      <w:pPr>
        <w:pStyle w:val="BT"/>
        <w:ind w:left="0" w:firstLine="0"/>
        <w:rPr>
          <w:sz w:val="28"/>
          <w:szCs w:val="28"/>
        </w:rPr>
      </w:pPr>
      <w:r w:rsidRPr="004B217A">
        <w:rPr>
          <w:sz w:val="28"/>
          <w:szCs w:val="28"/>
        </w:rPr>
        <w:t>Bước 2: Chọn nút số 2 để xác thực chữ ký số, hiển thị màn hình như bên dưới</w:t>
      </w:r>
    </w:p>
    <w:p w14:paraId="21F6252E" w14:textId="77777777" w:rsidR="00CE4E09" w:rsidRPr="004B217A" w:rsidRDefault="00CE4E09" w:rsidP="00CE4E09">
      <w:pPr>
        <w:pStyle w:val="BT"/>
        <w:ind w:left="0" w:firstLine="0"/>
        <w:rPr>
          <w:sz w:val="28"/>
          <w:szCs w:val="28"/>
        </w:rPr>
      </w:pPr>
      <w:r w:rsidRPr="004B217A">
        <w:rPr>
          <w:noProof/>
          <w:sz w:val="28"/>
          <w:szCs w:val="28"/>
        </w:rPr>
        <w:drawing>
          <wp:inline distT="0" distB="0" distL="0" distR="0" wp14:anchorId="35E89EB8" wp14:editId="381DD036">
            <wp:extent cx="5699125" cy="2961005"/>
            <wp:effectExtent l="0" t="0" r="0" b="0"/>
            <wp:docPr id="2038476996" name="Picture 2038476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99125" cy="2961005"/>
                    </a:xfrm>
                    <a:prstGeom prst="rect">
                      <a:avLst/>
                    </a:prstGeom>
                  </pic:spPr>
                </pic:pic>
              </a:graphicData>
            </a:graphic>
          </wp:inline>
        </w:drawing>
      </w:r>
    </w:p>
    <w:p w14:paraId="6B089367" w14:textId="77777777" w:rsidR="002B0A30" w:rsidRPr="004B217A" w:rsidRDefault="002B0A30" w:rsidP="002B0A30">
      <w:pPr>
        <w:pStyle w:val="Heading4"/>
        <w:numPr>
          <w:ilvl w:val="3"/>
          <w:numId w:val="21"/>
        </w:numPr>
        <w:rPr>
          <w:sz w:val="28"/>
          <w:szCs w:val="28"/>
        </w:rPr>
      </w:pPr>
      <w:bookmarkStart w:id="121" w:name="_Toc211446174"/>
      <w:r w:rsidRPr="004B217A">
        <w:rPr>
          <w:sz w:val="28"/>
          <w:szCs w:val="28"/>
        </w:rPr>
        <w:lastRenderedPageBreak/>
        <w:t>Tạo lịch họp</w:t>
      </w:r>
      <w:bookmarkEnd w:id="121"/>
    </w:p>
    <w:p w14:paraId="430BC5B0" w14:textId="77777777" w:rsidR="002B0A30" w:rsidRPr="004B217A" w:rsidRDefault="002B0A30" w:rsidP="002B0A30">
      <w:pPr>
        <w:ind w:firstLine="720"/>
        <w:rPr>
          <w:rFonts w:cs="Times New Roman"/>
          <w:sz w:val="28"/>
          <w:szCs w:val="28"/>
        </w:rPr>
      </w:pPr>
      <w:r w:rsidRPr="004B217A">
        <w:rPr>
          <w:rFonts w:cs="Times New Roman"/>
          <w:sz w:val="28"/>
          <w:szCs w:val="28"/>
          <w:u w:val="single"/>
        </w:rPr>
        <w:t>Bước 1</w:t>
      </w:r>
      <w:r w:rsidRPr="004B217A">
        <w:rPr>
          <w:rFonts w:cs="Times New Roman"/>
          <w:sz w:val="28"/>
          <w:szCs w:val="28"/>
        </w:rPr>
        <w:t xml:space="preserve">: Tại màn hình Xem chi tiết chọn nút </w:t>
      </w:r>
      <w:r w:rsidRPr="004B217A">
        <w:rPr>
          <w:rFonts w:cs="Times New Roman"/>
          <w:noProof/>
          <w:sz w:val="28"/>
          <w:szCs w:val="28"/>
        </w:rPr>
        <w:drawing>
          <wp:inline distT="0" distB="0" distL="0" distR="0" wp14:anchorId="3CE6B509" wp14:editId="79BBEAD0">
            <wp:extent cx="1285714" cy="276190"/>
            <wp:effectExtent l="0" t="0" r="0" b="0"/>
            <wp:docPr id="1166100618" name="Picture 116610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85714" cy="276190"/>
                    </a:xfrm>
                    <a:prstGeom prst="rect">
                      <a:avLst/>
                    </a:prstGeom>
                  </pic:spPr>
                </pic:pic>
              </a:graphicData>
            </a:graphic>
          </wp:inline>
        </w:drawing>
      </w:r>
      <w:r w:rsidRPr="004B217A">
        <w:rPr>
          <w:rFonts w:cs="Times New Roman"/>
          <w:sz w:val="28"/>
          <w:szCs w:val="28"/>
        </w:rPr>
        <w:t xml:space="preserve"> , hiển thị màn hình như bên dưới</w:t>
      </w:r>
    </w:p>
    <w:p w14:paraId="35ABC0BD" w14:textId="77777777" w:rsidR="002B0A30" w:rsidRPr="004B217A" w:rsidRDefault="002B0A30" w:rsidP="002B0A30">
      <w:pPr>
        <w:rPr>
          <w:rFonts w:cs="Times New Roman"/>
          <w:sz w:val="28"/>
          <w:szCs w:val="28"/>
        </w:rPr>
      </w:pPr>
      <w:r w:rsidRPr="004B217A">
        <w:rPr>
          <w:noProof/>
          <w:sz w:val="28"/>
          <w:szCs w:val="28"/>
        </w:rPr>
        <w:drawing>
          <wp:inline distT="0" distB="0" distL="0" distR="0" wp14:anchorId="392C37E2" wp14:editId="70689890">
            <wp:extent cx="5699125" cy="4764112"/>
            <wp:effectExtent l="0" t="0" r="0" b="0"/>
            <wp:docPr id="1165584754" name="Picture 1165584754" descr="C:\Users\thuydt88\AppData\Local\Temp\SNAGHTML4b98e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uydt88\AppData\Local\Temp\SNAGHTML4b98e3d.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99125" cy="4764112"/>
                    </a:xfrm>
                    <a:prstGeom prst="rect">
                      <a:avLst/>
                    </a:prstGeom>
                    <a:noFill/>
                    <a:ln>
                      <a:noFill/>
                    </a:ln>
                  </pic:spPr>
                </pic:pic>
              </a:graphicData>
            </a:graphic>
          </wp:inline>
        </w:drawing>
      </w:r>
    </w:p>
    <w:p w14:paraId="190DD74C" w14:textId="77777777" w:rsidR="002B0A30" w:rsidRPr="004B217A" w:rsidRDefault="002B0A30" w:rsidP="002B0A30">
      <w:pPr>
        <w:ind w:firstLine="72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nội dung và bấm nút ghi lại để hoàn thành thao tác hoặc bấm chọn Đóng để dừng thao tác và quay về màn hình trước đó</w:t>
      </w:r>
    </w:p>
    <w:p w14:paraId="430940C5" w14:textId="77777777" w:rsidR="002B0A30" w:rsidRPr="004B217A" w:rsidRDefault="002B0A30" w:rsidP="002B0A30">
      <w:pPr>
        <w:pStyle w:val="Heading4"/>
        <w:rPr>
          <w:sz w:val="28"/>
          <w:szCs w:val="28"/>
        </w:rPr>
      </w:pPr>
      <w:bookmarkStart w:id="122" w:name="_Toc211446175"/>
      <w:r w:rsidRPr="004B217A">
        <w:rPr>
          <w:sz w:val="28"/>
          <w:szCs w:val="28"/>
        </w:rPr>
        <w:t>Ghi chú</w:t>
      </w:r>
      <w:bookmarkEnd w:id="122"/>
    </w:p>
    <w:p w14:paraId="5506AE51" w14:textId="77777777" w:rsidR="002B0A30" w:rsidRPr="004B217A" w:rsidRDefault="002B0A30" w:rsidP="002B0A30">
      <w:pPr>
        <w:ind w:firstLine="720"/>
        <w:rPr>
          <w:rFonts w:cs="Times New Roman"/>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noProof/>
          <w:sz w:val="28"/>
          <w:szCs w:val="28"/>
        </w:rPr>
        <w:t xml:space="preserve"> “Ghi chú”</w:t>
      </w:r>
      <w:r w:rsidRPr="004B217A">
        <w:rPr>
          <w:rFonts w:cs="Times New Roman"/>
          <w:sz w:val="28"/>
          <w:szCs w:val="28"/>
        </w:rPr>
        <w:t>, hiển thị màn hình như bên dưới</w:t>
      </w:r>
    </w:p>
    <w:p w14:paraId="7C5A30B7" w14:textId="77777777" w:rsidR="002B0A30" w:rsidRPr="004B217A" w:rsidRDefault="002B0A30" w:rsidP="002B0A30">
      <w:pPr>
        <w:rPr>
          <w:rFonts w:cs="Times New Roman"/>
          <w:sz w:val="28"/>
          <w:szCs w:val="28"/>
        </w:rPr>
      </w:pPr>
      <w:r w:rsidRPr="004B217A">
        <w:rPr>
          <w:noProof/>
          <w:sz w:val="28"/>
          <w:szCs w:val="28"/>
        </w:rPr>
        <w:lastRenderedPageBreak/>
        <w:drawing>
          <wp:inline distT="0" distB="0" distL="0" distR="0" wp14:anchorId="77B1C6BE" wp14:editId="7A225FBB">
            <wp:extent cx="5699125" cy="3195955"/>
            <wp:effectExtent l="0" t="0" r="0" b="4445"/>
            <wp:docPr id="571805935" name="Picture 57180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99125" cy="3195955"/>
                    </a:xfrm>
                    <a:prstGeom prst="rect">
                      <a:avLst/>
                    </a:prstGeom>
                  </pic:spPr>
                </pic:pic>
              </a:graphicData>
            </a:graphic>
          </wp:inline>
        </w:drawing>
      </w:r>
    </w:p>
    <w:p w14:paraId="2B0BCDC6" w14:textId="77777777" w:rsidR="002B0A30" w:rsidRPr="004B217A" w:rsidRDefault="002B0A30" w:rsidP="002B0A30">
      <w:pPr>
        <w:ind w:firstLine="72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nội dung ghi chú và nhấn nút “Gửi” &gt;&gt; Ghi chú sẽ hiển thị ở phần khoanh như ảnh dưới đây:</w:t>
      </w:r>
    </w:p>
    <w:p w14:paraId="7EE1F0FA" w14:textId="77777777" w:rsidR="002B0A30" w:rsidRPr="004B217A" w:rsidRDefault="002B0A30" w:rsidP="002B0A30">
      <w:pPr>
        <w:rPr>
          <w:rFonts w:cs="Times New Roman"/>
          <w:sz w:val="28"/>
          <w:szCs w:val="28"/>
        </w:rPr>
      </w:pPr>
      <w:r w:rsidRPr="004B217A">
        <w:rPr>
          <w:noProof/>
          <w:sz w:val="28"/>
          <w:szCs w:val="28"/>
        </w:rPr>
        <w:drawing>
          <wp:inline distT="0" distB="0" distL="0" distR="0" wp14:anchorId="13BF7AC1" wp14:editId="33D4EE4B">
            <wp:extent cx="5699125" cy="3094990"/>
            <wp:effectExtent l="0" t="0" r="0" b="0"/>
            <wp:docPr id="406688786" name="Picture 40668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99125" cy="3094990"/>
                    </a:xfrm>
                    <a:prstGeom prst="rect">
                      <a:avLst/>
                    </a:prstGeom>
                  </pic:spPr>
                </pic:pic>
              </a:graphicData>
            </a:graphic>
          </wp:inline>
        </w:drawing>
      </w:r>
    </w:p>
    <w:p w14:paraId="5985E5DD" w14:textId="77777777" w:rsidR="002B0A30" w:rsidRPr="004B217A" w:rsidRDefault="002B0A30" w:rsidP="002B0A30">
      <w:pPr>
        <w:pStyle w:val="Heading4"/>
        <w:numPr>
          <w:ilvl w:val="3"/>
          <w:numId w:val="20"/>
        </w:numPr>
        <w:tabs>
          <w:tab w:val="clear" w:pos="1857"/>
          <w:tab w:val="num" w:pos="360"/>
        </w:tabs>
        <w:ind w:left="360" w:hanging="360"/>
        <w:rPr>
          <w:sz w:val="28"/>
          <w:szCs w:val="28"/>
        </w:rPr>
      </w:pPr>
      <w:bookmarkStart w:id="123" w:name="_Toc211446176"/>
      <w:r w:rsidRPr="004B217A">
        <w:rPr>
          <w:sz w:val="28"/>
          <w:szCs w:val="28"/>
        </w:rPr>
        <w:t>Lưu vào hồ sơ</w:t>
      </w:r>
      <w:bookmarkEnd w:id="123"/>
    </w:p>
    <w:p w14:paraId="00D02D8D" w14:textId="2DBF8076" w:rsidR="002B0A30" w:rsidRPr="004B217A" w:rsidRDefault="002B0A30" w:rsidP="002B0A30">
      <w:pPr>
        <w:rPr>
          <w:sz w:val="28"/>
          <w:szCs w:val="28"/>
        </w:rPr>
      </w:pPr>
      <w:r w:rsidRPr="004B217A">
        <w:rPr>
          <w:sz w:val="28"/>
          <w:szCs w:val="28"/>
        </w:rPr>
        <w:t xml:space="preserve">Chức năng tương tự như chức năng </w:t>
      </w:r>
      <w:hyperlink w:anchor="_Lưu_văn_bản_2" w:history="1">
        <w:r w:rsidR="0012227A" w:rsidRPr="004B217A">
          <w:rPr>
            <w:rStyle w:val="Hyperlink"/>
            <w:sz w:val="28"/>
            <w:szCs w:val="28"/>
          </w:rPr>
          <w:t>4.3.5</w:t>
        </w:r>
      </w:hyperlink>
    </w:p>
    <w:p w14:paraId="4D701AAB" w14:textId="77777777" w:rsidR="002B0A30" w:rsidRPr="004B217A" w:rsidRDefault="002B0A30" w:rsidP="002B0A30">
      <w:pPr>
        <w:pStyle w:val="Heading4"/>
        <w:rPr>
          <w:sz w:val="28"/>
          <w:szCs w:val="28"/>
        </w:rPr>
      </w:pPr>
      <w:bookmarkStart w:id="124" w:name="_Toc211446177"/>
      <w:r w:rsidRPr="004B217A">
        <w:rPr>
          <w:sz w:val="28"/>
          <w:szCs w:val="28"/>
        </w:rPr>
        <w:t>Bổ sung thông tin văn bản</w:t>
      </w:r>
      <w:bookmarkEnd w:id="124"/>
    </w:p>
    <w:p w14:paraId="60BBDE8C" w14:textId="77777777" w:rsidR="002B0A30" w:rsidRPr="004B217A" w:rsidRDefault="002B0A30" w:rsidP="002B0A30">
      <w:pPr>
        <w:rPr>
          <w:sz w:val="28"/>
          <w:szCs w:val="28"/>
        </w:rPr>
      </w:pPr>
      <w:r w:rsidRPr="004B217A">
        <w:rPr>
          <w:sz w:val="28"/>
          <w:szCs w:val="28"/>
        </w:rPr>
        <w:t>Chức năng này giúp người dùng bổ sung thêm các thông tin cho văn bản</w:t>
      </w:r>
    </w:p>
    <w:p w14:paraId="225590A8" w14:textId="77777777" w:rsidR="002B0A30" w:rsidRPr="004B217A" w:rsidRDefault="002B0A30" w:rsidP="002B0A30">
      <w:pPr>
        <w:rPr>
          <w:sz w:val="28"/>
          <w:szCs w:val="28"/>
        </w:rPr>
      </w:pPr>
      <w:r w:rsidRPr="004B217A">
        <w:rPr>
          <w:sz w:val="28"/>
          <w:szCs w:val="28"/>
          <w:u w:val="single"/>
        </w:rPr>
        <w:lastRenderedPageBreak/>
        <w:t>Bước 1</w:t>
      </w:r>
      <w:r w:rsidRPr="004B217A">
        <w:rPr>
          <w:sz w:val="28"/>
          <w:szCs w:val="28"/>
        </w:rPr>
        <w:t xml:space="preserve">: Người dùng nhấn vào nút </w:t>
      </w:r>
      <w:r w:rsidRPr="004B217A">
        <w:rPr>
          <w:noProof/>
          <w:sz w:val="28"/>
          <w:szCs w:val="28"/>
        </w:rPr>
        <w:drawing>
          <wp:inline distT="0" distB="0" distL="0" distR="0" wp14:anchorId="1A71FEF4" wp14:editId="224E944F">
            <wp:extent cx="1440178" cy="282652"/>
            <wp:effectExtent l="0" t="0" r="8255" b="3175"/>
            <wp:docPr id="27147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89712" name=""/>
                    <pic:cNvPicPr/>
                  </pic:nvPicPr>
                  <pic:blipFill>
                    <a:blip r:embed="rId58"/>
                    <a:stretch>
                      <a:fillRect/>
                    </a:stretch>
                  </pic:blipFill>
                  <pic:spPr>
                    <a:xfrm>
                      <a:off x="0" y="0"/>
                      <a:ext cx="1447163" cy="284023"/>
                    </a:xfrm>
                    <a:prstGeom prst="rect">
                      <a:avLst/>
                    </a:prstGeom>
                  </pic:spPr>
                </pic:pic>
              </a:graphicData>
            </a:graphic>
          </wp:inline>
        </w:drawing>
      </w:r>
      <w:r w:rsidRPr="004B217A">
        <w:rPr>
          <w:sz w:val="28"/>
          <w:szCs w:val="28"/>
        </w:rPr>
        <w:t xml:space="preserve"> &gt;&gt; Hệ thống hiển thị pop-up bổ sung thông tin cho văn bản đã chọn</w:t>
      </w:r>
    </w:p>
    <w:p w14:paraId="479B30CE" w14:textId="77777777" w:rsidR="002B0A30" w:rsidRPr="004B217A" w:rsidRDefault="002B0A30" w:rsidP="002B0A30">
      <w:pPr>
        <w:rPr>
          <w:sz w:val="28"/>
          <w:szCs w:val="28"/>
        </w:rPr>
      </w:pPr>
      <w:r w:rsidRPr="004B217A">
        <w:rPr>
          <w:noProof/>
          <w:sz w:val="28"/>
          <w:szCs w:val="28"/>
        </w:rPr>
        <w:drawing>
          <wp:inline distT="0" distB="0" distL="0" distR="0" wp14:anchorId="3B9C60FC" wp14:editId="7941658E">
            <wp:extent cx="5699125" cy="4065270"/>
            <wp:effectExtent l="0" t="0" r="0" b="0"/>
            <wp:docPr id="33515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21051" name=""/>
                    <pic:cNvPicPr/>
                  </pic:nvPicPr>
                  <pic:blipFill>
                    <a:blip r:embed="rId59"/>
                    <a:stretch>
                      <a:fillRect/>
                    </a:stretch>
                  </pic:blipFill>
                  <pic:spPr>
                    <a:xfrm>
                      <a:off x="0" y="0"/>
                      <a:ext cx="5699125" cy="4065270"/>
                    </a:xfrm>
                    <a:prstGeom prst="rect">
                      <a:avLst/>
                    </a:prstGeom>
                  </pic:spPr>
                </pic:pic>
              </a:graphicData>
            </a:graphic>
          </wp:inline>
        </w:drawing>
      </w:r>
    </w:p>
    <w:p w14:paraId="27AC3C62" w14:textId="77777777" w:rsidR="002B0A30" w:rsidRPr="004B217A" w:rsidRDefault="002B0A30" w:rsidP="002B0A30">
      <w:pPr>
        <w:rPr>
          <w:sz w:val="28"/>
          <w:szCs w:val="28"/>
        </w:rPr>
      </w:pPr>
      <w:r w:rsidRPr="004B217A">
        <w:rPr>
          <w:sz w:val="28"/>
          <w:szCs w:val="28"/>
          <w:u w:val="single"/>
        </w:rPr>
        <w:t>Bước 2</w:t>
      </w:r>
      <w:r w:rsidRPr="004B217A">
        <w:rPr>
          <w:sz w:val="28"/>
          <w:szCs w:val="28"/>
        </w:rPr>
        <w:t>: Nhập các thông tin: nội dung bổ sung, thời gian áp dụng, lý do bổ sung &gt;&gt; Nhấn nút “Ghi lại” &gt;&gt; Hệ thống lưu lại thông tin bổ sung cho văn bản</w:t>
      </w:r>
    </w:p>
    <w:p w14:paraId="4558F8AF" w14:textId="5106BCB2" w:rsidR="002B0A30" w:rsidRPr="004B217A" w:rsidRDefault="002B0A30" w:rsidP="0012227A">
      <w:pPr>
        <w:rPr>
          <w:rFonts w:cs="Times New Roman"/>
          <w:sz w:val="28"/>
          <w:szCs w:val="28"/>
        </w:rPr>
      </w:pPr>
      <w:r w:rsidRPr="004B217A">
        <w:rPr>
          <w:sz w:val="28"/>
          <w:szCs w:val="28"/>
          <w:u w:val="single"/>
        </w:rPr>
        <w:t>Bước 3</w:t>
      </w:r>
      <w:r w:rsidRPr="004B217A">
        <w:rPr>
          <w:sz w:val="28"/>
          <w:szCs w:val="28"/>
        </w:rPr>
        <w:t>: Nhấn nút “Hủy bỏ” &gt;&gt; Hệ thống quay lại màn xem chi tiết văn bản</w:t>
      </w:r>
    </w:p>
    <w:p w14:paraId="102BF9A2" w14:textId="77777777" w:rsidR="00E176D7" w:rsidRPr="004B217A" w:rsidRDefault="00E176D7" w:rsidP="004B217A">
      <w:pPr>
        <w:pStyle w:val="Heading3"/>
      </w:pPr>
      <w:bookmarkStart w:id="125" w:name="_Lưu_văn_bản_2"/>
      <w:bookmarkStart w:id="126" w:name="_Toc211446178"/>
      <w:bookmarkEnd w:id="125"/>
      <w:r w:rsidRPr="004B217A">
        <w:t>Lưu văn bản vào hồ sơ</w:t>
      </w:r>
      <w:bookmarkEnd w:id="126"/>
    </w:p>
    <w:p w14:paraId="02146631" w14:textId="77777777" w:rsidR="00E176D7" w:rsidRPr="004B217A" w:rsidRDefault="00E176D7" w:rsidP="00BC47A2">
      <w:pPr>
        <w:pStyle w:val="NormalIndent"/>
        <w:rPr>
          <w:sz w:val="28"/>
          <w:szCs w:val="28"/>
        </w:rPr>
      </w:pPr>
      <w:r w:rsidRPr="004B217A">
        <w:rPr>
          <w:sz w:val="28"/>
          <w:szCs w:val="28"/>
        </w:rPr>
        <w:t>Chức năng hỗ trợ người dùng lưu văn bản vào hồ sơ</w:t>
      </w:r>
    </w:p>
    <w:p w14:paraId="63A10AF7" w14:textId="4BBB2128" w:rsidR="00E176D7" w:rsidRPr="004B217A" w:rsidRDefault="00E176D7" w:rsidP="00E176D7">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bị trả lại</w:t>
      </w:r>
    </w:p>
    <w:p w14:paraId="342E832B" w14:textId="77777777" w:rsidR="00E176D7" w:rsidRPr="004B217A" w:rsidRDefault="00E176D7" w:rsidP="00E176D7">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nút như khoanh ở ảnh bên dưới</w:t>
      </w:r>
    </w:p>
    <w:p w14:paraId="776AE681" w14:textId="2E84EC23" w:rsidR="00E176D7" w:rsidRPr="004B217A" w:rsidRDefault="0012227A" w:rsidP="00BC47A2">
      <w:pPr>
        <w:pStyle w:val="NormalIndent"/>
        <w:rPr>
          <w:rFonts w:cs="Times New Roman"/>
          <w:sz w:val="28"/>
          <w:szCs w:val="28"/>
        </w:rPr>
      </w:pPr>
      <w:r w:rsidRPr="004B217A">
        <w:rPr>
          <w:noProof/>
          <w:sz w:val="28"/>
          <w:szCs w:val="28"/>
        </w:rPr>
        <w:lastRenderedPageBreak/>
        <w:drawing>
          <wp:inline distT="0" distB="0" distL="0" distR="0" wp14:anchorId="3C63C3FF" wp14:editId="08AEF538">
            <wp:extent cx="5699125" cy="2473960"/>
            <wp:effectExtent l="0" t="0" r="0" b="2540"/>
            <wp:docPr id="146741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12174" name=""/>
                    <pic:cNvPicPr/>
                  </pic:nvPicPr>
                  <pic:blipFill>
                    <a:blip r:embed="rId108"/>
                    <a:stretch>
                      <a:fillRect/>
                    </a:stretch>
                  </pic:blipFill>
                  <pic:spPr>
                    <a:xfrm>
                      <a:off x="0" y="0"/>
                      <a:ext cx="5699125" cy="2473960"/>
                    </a:xfrm>
                    <a:prstGeom prst="rect">
                      <a:avLst/>
                    </a:prstGeom>
                  </pic:spPr>
                </pic:pic>
              </a:graphicData>
            </a:graphic>
          </wp:inline>
        </w:drawing>
      </w:r>
    </w:p>
    <w:p w14:paraId="5B19D38E" w14:textId="27BA4E15" w:rsidR="00E176D7" w:rsidRPr="004B217A" w:rsidRDefault="00E176D7" w:rsidP="00E176D7">
      <w:pPr>
        <w:rPr>
          <w:rFonts w:cs="Times New Roman"/>
          <w:sz w:val="28"/>
          <w:szCs w:val="28"/>
        </w:rPr>
      </w:pPr>
      <w:r w:rsidRPr="004B217A">
        <w:rPr>
          <w:rFonts w:cs="Times New Roman"/>
          <w:sz w:val="28"/>
          <w:szCs w:val="28"/>
        </w:rPr>
        <w:t>Hệ thống hiển thị màn hình:</w:t>
      </w:r>
    </w:p>
    <w:p w14:paraId="568B1687" w14:textId="77777777" w:rsidR="0012227A" w:rsidRPr="004B217A" w:rsidRDefault="0012227A" w:rsidP="0012227A">
      <w:pPr>
        <w:rPr>
          <w:rFonts w:cs="Times New Roman"/>
          <w:sz w:val="28"/>
          <w:szCs w:val="28"/>
          <w:u w:val="single"/>
        </w:rPr>
      </w:pPr>
      <w:r w:rsidRPr="004B217A">
        <w:rPr>
          <w:noProof/>
          <w:sz w:val="28"/>
          <w:szCs w:val="28"/>
        </w:rPr>
        <w:drawing>
          <wp:inline distT="0" distB="0" distL="0" distR="0" wp14:anchorId="316CAE47" wp14:editId="31669CC8">
            <wp:extent cx="5699125" cy="4438650"/>
            <wp:effectExtent l="0" t="0" r="0" b="0"/>
            <wp:docPr id="1321945101" name="Picture 132194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99125" cy="4438650"/>
                    </a:xfrm>
                    <a:prstGeom prst="rect">
                      <a:avLst/>
                    </a:prstGeom>
                  </pic:spPr>
                </pic:pic>
              </a:graphicData>
            </a:graphic>
          </wp:inline>
        </w:drawing>
      </w:r>
    </w:p>
    <w:p w14:paraId="30EC2624" w14:textId="77777777" w:rsidR="0012227A" w:rsidRPr="004B217A" w:rsidRDefault="0012227A" w:rsidP="0012227A">
      <w:pPr>
        <w:rPr>
          <w:rFonts w:cs="Times New Roman"/>
          <w:sz w:val="28"/>
          <w:szCs w:val="28"/>
        </w:rPr>
      </w:pPr>
      <w:r w:rsidRPr="004B217A">
        <w:rPr>
          <w:rFonts w:cs="Times New Roman"/>
          <w:sz w:val="28"/>
          <w:szCs w:val="28"/>
          <w:u w:val="single"/>
        </w:rPr>
        <w:t>Bước 3</w:t>
      </w:r>
      <w:r w:rsidRPr="004B217A">
        <w:rPr>
          <w:rFonts w:cs="Times New Roman"/>
          <w:sz w:val="28"/>
          <w:szCs w:val="28"/>
        </w:rPr>
        <w:t>: Người dùng chọn loại hồ sơ ở ô số 1 cần lưu và bấm nút số 2 để hoàn thành thao tác chọn hồ sơ hoặc chọn nút số 3 để quay về màn hình danh sách</w:t>
      </w:r>
    </w:p>
    <w:p w14:paraId="6E7FF889" w14:textId="77777777" w:rsidR="0012227A" w:rsidRPr="004B217A" w:rsidRDefault="0012227A" w:rsidP="0012227A">
      <w:pPr>
        <w:rPr>
          <w:rFonts w:cs="Times New Roman"/>
          <w:sz w:val="28"/>
          <w:szCs w:val="28"/>
        </w:rPr>
      </w:pPr>
      <w:r w:rsidRPr="004B217A">
        <w:rPr>
          <w:noProof/>
          <w:sz w:val="28"/>
          <w:szCs w:val="28"/>
        </w:rPr>
        <w:lastRenderedPageBreak/>
        <w:drawing>
          <wp:inline distT="0" distB="0" distL="0" distR="0" wp14:anchorId="489966F8" wp14:editId="4010086B">
            <wp:extent cx="5410200" cy="4211818"/>
            <wp:effectExtent l="0" t="0" r="0" b="0"/>
            <wp:docPr id="1611237048" name="Picture 1611237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16423" cy="4216663"/>
                    </a:xfrm>
                    <a:prstGeom prst="rect">
                      <a:avLst/>
                    </a:prstGeom>
                  </pic:spPr>
                </pic:pic>
              </a:graphicData>
            </a:graphic>
          </wp:inline>
        </w:drawing>
      </w:r>
    </w:p>
    <w:p w14:paraId="5894E79B" w14:textId="3E6E8838" w:rsidR="008F1E37" w:rsidRPr="004B217A" w:rsidRDefault="0012227A" w:rsidP="0012227A">
      <w:pPr>
        <w:rPr>
          <w:rFonts w:cs="Times New Roman"/>
          <w:sz w:val="28"/>
          <w:szCs w:val="28"/>
        </w:rPr>
      </w:pPr>
      <w:r w:rsidRPr="004B217A">
        <w:rPr>
          <w:rFonts w:cs="Times New Roman"/>
          <w:b/>
          <w:sz w:val="28"/>
          <w:szCs w:val="28"/>
          <w:u w:val="single"/>
        </w:rPr>
        <w:t>Lưu ý</w:t>
      </w:r>
      <w:r w:rsidRPr="004B217A">
        <w:rPr>
          <w:rFonts w:cs="Times New Roman"/>
          <w:sz w:val="28"/>
          <w:szCs w:val="28"/>
        </w:rPr>
        <w:t xml:space="preserve">: Người dùng có thể nhập Tên hồ sơ/mã hồ sơ và bấm </w:t>
      </w:r>
      <w:r w:rsidRPr="004B217A">
        <w:rPr>
          <w:noProof/>
          <w:sz w:val="28"/>
          <w:szCs w:val="28"/>
        </w:rPr>
        <w:drawing>
          <wp:inline distT="0" distB="0" distL="0" distR="0" wp14:anchorId="421FBFEC" wp14:editId="57128C69">
            <wp:extent cx="942857" cy="285714"/>
            <wp:effectExtent l="0" t="0" r="0" b="635"/>
            <wp:docPr id="279220283" name="Picture 27922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942857" cy="285714"/>
                    </a:xfrm>
                    <a:prstGeom prst="rect">
                      <a:avLst/>
                    </a:prstGeom>
                  </pic:spPr>
                </pic:pic>
              </a:graphicData>
            </a:graphic>
          </wp:inline>
        </w:drawing>
      </w:r>
      <w:r w:rsidRPr="004B217A">
        <w:rPr>
          <w:rFonts w:cs="Times New Roman"/>
          <w:sz w:val="28"/>
          <w:szCs w:val="28"/>
        </w:rPr>
        <w:t xml:space="preserve"> để tìm kiếm nhanh hồ sơ</w:t>
      </w:r>
    </w:p>
    <w:p w14:paraId="4454016E" w14:textId="6AE5309D" w:rsidR="00E176D7" w:rsidRPr="004B217A" w:rsidRDefault="00E176D7" w:rsidP="004B217A">
      <w:pPr>
        <w:pStyle w:val="Heading3"/>
      </w:pPr>
      <w:bookmarkStart w:id="127" w:name="_Toc211446179"/>
      <w:r w:rsidRPr="004B217A">
        <w:t>Xuất báo cáo</w:t>
      </w:r>
      <w:bookmarkEnd w:id="127"/>
    </w:p>
    <w:p w14:paraId="65C7C262" w14:textId="2BA670F6" w:rsidR="00E176D7" w:rsidRPr="004B217A" w:rsidRDefault="00E176D7" w:rsidP="00E176D7">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bị trả lại</w:t>
      </w:r>
    </w:p>
    <w:p w14:paraId="3B79193F" w14:textId="77777777" w:rsidR="00E176D7" w:rsidRPr="004B217A" w:rsidRDefault="00E176D7" w:rsidP="00E176D7">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nút như khoanh ở ảnh bên dưới</w:t>
      </w:r>
    </w:p>
    <w:p w14:paraId="2FCA5217" w14:textId="677B5190" w:rsidR="00E176D7" w:rsidRPr="004B217A" w:rsidRDefault="004C6B32" w:rsidP="00BC47A2">
      <w:pPr>
        <w:pStyle w:val="NormalIndent"/>
        <w:rPr>
          <w:rFonts w:cs="Times New Roman"/>
          <w:sz w:val="28"/>
          <w:szCs w:val="28"/>
        </w:rPr>
      </w:pPr>
      <w:r w:rsidRPr="004B217A">
        <w:rPr>
          <w:noProof/>
          <w:sz w:val="28"/>
          <w:szCs w:val="28"/>
        </w:rPr>
        <w:drawing>
          <wp:inline distT="0" distB="0" distL="0" distR="0" wp14:anchorId="00F4F24F" wp14:editId="6C30610E">
            <wp:extent cx="5699125" cy="2473960"/>
            <wp:effectExtent l="0" t="0" r="0" b="2540"/>
            <wp:docPr id="69846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62452" name=""/>
                    <pic:cNvPicPr/>
                  </pic:nvPicPr>
                  <pic:blipFill>
                    <a:blip r:embed="rId109"/>
                    <a:stretch>
                      <a:fillRect/>
                    </a:stretch>
                  </pic:blipFill>
                  <pic:spPr>
                    <a:xfrm>
                      <a:off x="0" y="0"/>
                      <a:ext cx="5699125" cy="2473960"/>
                    </a:xfrm>
                    <a:prstGeom prst="rect">
                      <a:avLst/>
                    </a:prstGeom>
                  </pic:spPr>
                </pic:pic>
              </a:graphicData>
            </a:graphic>
          </wp:inline>
        </w:drawing>
      </w:r>
    </w:p>
    <w:p w14:paraId="7FBC0BC7" w14:textId="77777777" w:rsidR="00E176D7" w:rsidRPr="004B217A" w:rsidRDefault="00E176D7" w:rsidP="00BC47A2">
      <w:pPr>
        <w:pStyle w:val="NormalIndent"/>
        <w:rPr>
          <w:sz w:val="28"/>
          <w:szCs w:val="28"/>
        </w:rPr>
      </w:pPr>
      <w:r w:rsidRPr="004B217A">
        <w:rPr>
          <w:sz w:val="28"/>
          <w:szCs w:val="28"/>
        </w:rPr>
        <w:lastRenderedPageBreak/>
        <w:t>Dữ liệu được xuất về máy tính cá nhân người dùng</w:t>
      </w:r>
    </w:p>
    <w:p w14:paraId="6C1CBFCF" w14:textId="77777777" w:rsidR="00E176D7" w:rsidRPr="004B217A" w:rsidRDefault="00E176D7" w:rsidP="004B217A">
      <w:pPr>
        <w:pStyle w:val="Heading3"/>
      </w:pPr>
      <w:bookmarkStart w:id="128" w:name="_Toc211446180"/>
      <w:r w:rsidRPr="004B217A">
        <w:t>Đọc và xem tài liệu</w:t>
      </w:r>
      <w:bookmarkEnd w:id="128"/>
    </w:p>
    <w:p w14:paraId="25F76568" w14:textId="7716405D" w:rsidR="00E176D7" w:rsidRPr="004B217A" w:rsidRDefault="00E176D7" w:rsidP="00E176D7">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bị trả lại</w:t>
      </w:r>
    </w:p>
    <w:p w14:paraId="1EFA0E57" w14:textId="77777777" w:rsidR="00E176D7" w:rsidRPr="004B217A" w:rsidRDefault="00E176D7" w:rsidP="00E176D7">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nút như khoanh ở ảnh bên dưới</w:t>
      </w:r>
    </w:p>
    <w:p w14:paraId="7A04E4FC" w14:textId="775D3A84" w:rsidR="00E176D7" w:rsidRPr="004B217A" w:rsidRDefault="004C6B32" w:rsidP="00BC47A2">
      <w:pPr>
        <w:pStyle w:val="NormalIndent"/>
        <w:rPr>
          <w:rFonts w:cs="Times New Roman"/>
          <w:sz w:val="28"/>
          <w:szCs w:val="28"/>
        </w:rPr>
      </w:pPr>
      <w:r w:rsidRPr="004B217A">
        <w:rPr>
          <w:noProof/>
          <w:sz w:val="28"/>
          <w:szCs w:val="28"/>
        </w:rPr>
        <w:drawing>
          <wp:inline distT="0" distB="0" distL="0" distR="0" wp14:anchorId="4E9AD4FC" wp14:editId="7D75F9D5">
            <wp:extent cx="5699125" cy="2473960"/>
            <wp:effectExtent l="0" t="0" r="0" b="2540"/>
            <wp:docPr id="170185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57653" name=""/>
                    <pic:cNvPicPr/>
                  </pic:nvPicPr>
                  <pic:blipFill>
                    <a:blip r:embed="rId110"/>
                    <a:stretch>
                      <a:fillRect/>
                    </a:stretch>
                  </pic:blipFill>
                  <pic:spPr>
                    <a:xfrm>
                      <a:off x="0" y="0"/>
                      <a:ext cx="5699125" cy="2473960"/>
                    </a:xfrm>
                    <a:prstGeom prst="rect">
                      <a:avLst/>
                    </a:prstGeom>
                  </pic:spPr>
                </pic:pic>
              </a:graphicData>
            </a:graphic>
          </wp:inline>
        </w:drawing>
      </w:r>
    </w:p>
    <w:p w14:paraId="7B1DDAF9" w14:textId="77777777" w:rsidR="004C6B32" w:rsidRPr="004B217A" w:rsidRDefault="004C6B32" w:rsidP="00BC47A2">
      <w:pPr>
        <w:pStyle w:val="NormalIndent"/>
        <w:numPr>
          <w:ilvl w:val="0"/>
          <w:numId w:val="6"/>
        </w:numPr>
        <w:rPr>
          <w:sz w:val="28"/>
          <w:szCs w:val="28"/>
        </w:rPr>
      </w:pPr>
      <w:r w:rsidRPr="004B217A">
        <w:rPr>
          <w:sz w:val="28"/>
          <w:szCs w:val="28"/>
        </w:rPr>
        <w:t xml:space="preserve">Nhấn nút </w:t>
      </w:r>
      <w:r w:rsidRPr="004B217A">
        <w:rPr>
          <w:noProof/>
          <w:sz w:val="28"/>
          <w:szCs w:val="28"/>
        </w:rPr>
        <w:drawing>
          <wp:inline distT="0" distB="0" distL="0" distR="0" wp14:anchorId="700D0F35" wp14:editId="400D6581">
            <wp:extent cx="224790" cy="236620"/>
            <wp:effectExtent l="0" t="0" r="3810" b="0"/>
            <wp:docPr id="68994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85615" name=""/>
                    <pic:cNvPicPr/>
                  </pic:nvPicPr>
                  <pic:blipFill>
                    <a:blip r:embed="rId93"/>
                    <a:stretch>
                      <a:fillRect/>
                    </a:stretch>
                  </pic:blipFill>
                  <pic:spPr>
                    <a:xfrm>
                      <a:off x="0" y="0"/>
                      <a:ext cx="226173" cy="238075"/>
                    </a:xfrm>
                    <a:prstGeom prst="rect">
                      <a:avLst/>
                    </a:prstGeom>
                  </pic:spPr>
                </pic:pic>
              </a:graphicData>
            </a:graphic>
          </wp:inline>
        </w:drawing>
      </w:r>
      <w:r w:rsidRPr="004B217A">
        <w:rPr>
          <w:sz w:val="28"/>
          <w:szCs w:val="28"/>
        </w:rPr>
        <w:t xml:space="preserve"> để tải tài liệu xuống máy tính của mình</w:t>
      </w:r>
    </w:p>
    <w:p w14:paraId="4366838F" w14:textId="77777777" w:rsidR="004C6B32" w:rsidRPr="004B217A" w:rsidRDefault="004C6B32" w:rsidP="00BC47A2">
      <w:pPr>
        <w:pStyle w:val="NormalIndent"/>
        <w:rPr>
          <w:sz w:val="28"/>
          <w:szCs w:val="28"/>
        </w:rPr>
      </w:pPr>
      <w:r w:rsidRPr="004B217A">
        <w:rPr>
          <w:sz w:val="28"/>
          <w:szCs w:val="28"/>
        </w:rPr>
        <w:t>Màn hình hiển thị:</w:t>
      </w:r>
    </w:p>
    <w:p w14:paraId="4ED1DD97" w14:textId="77777777" w:rsidR="004C6B32" w:rsidRPr="004B217A" w:rsidRDefault="004C6B32" w:rsidP="00BC47A2">
      <w:pPr>
        <w:pStyle w:val="NormalIndent"/>
        <w:rPr>
          <w:sz w:val="28"/>
          <w:szCs w:val="28"/>
        </w:rPr>
      </w:pPr>
      <w:r w:rsidRPr="004B217A">
        <w:rPr>
          <w:noProof/>
          <w:sz w:val="28"/>
          <w:szCs w:val="28"/>
        </w:rPr>
        <w:drawing>
          <wp:inline distT="0" distB="0" distL="0" distR="0" wp14:anchorId="5CFBEC70" wp14:editId="61CB4F9E">
            <wp:extent cx="5699125" cy="3479800"/>
            <wp:effectExtent l="0" t="0" r="0" b="6350"/>
            <wp:docPr id="659244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99125" cy="3479800"/>
                    </a:xfrm>
                    <a:prstGeom prst="rect">
                      <a:avLst/>
                    </a:prstGeom>
                    <a:noFill/>
                    <a:ln>
                      <a:noFill/>
                    </a:ln>
                  </pic:spPr>
                </pic:pic>
              </a:graphicData>
            </a:graphic>
          </wp:inline>
        </w:drawing>
      </w:r>
    </w:p>
    <w:p w14:paraId="642EBF1F" w14:textId="77777777" w:rsidR="004C6B32" w:rsidRPr="004B217A" w:rsidRDefault="004C6B32" w:rsidP="00BC47A2">
      <w:pPr>
        <w:pStyle w:val="NormalIndent"/>
        <w:rPr>
          <w:sz w:val="28"/>
          <w:szCs w:val="28"/>
        </w:rPr>
      </w:pPr>
      <w:r w:rsidRPr="004B217A">
        <w:rPr>
          <w:color w:val="auto"/>
          <w:sz w:val="28"/>
          <w:szCs w:val="28"/>
          <w:u w:val="single"/>
          <w:lang w:eastAsia="en-US"/>
        </w:rPr>
        <w:lastRenderedPageBreak/>
        <w:t>Bước 5</w:t>
      </w:r>
      <w:r w:rsidRPr="004B217A">
        <w:rPr>
          <w:sz w:val="28"/>
          <w:szCs w:val="28"/>
        </w:rPr>
        <w:t>: Người dùng chọn ô số 1 ở ảnh trên để thực hiện chuyển xử lý văn bản (</w:t>
      </w:r>
      <w:r w:rsidRPr="004B217A">
        <w:rPr>
          <w:i/>
          <w:sz w:val="28"/>
          <w:szCs w:val="28"/>
        </w:rPr>
        <w:t xml:space="preserve">xem mô tả chi tiết thao tác như mục </w:t>
      </w:r>
      <w:hyperlink w:anchor="_Chuyển_văn_bản" w:history="1">
        <w:r w:rsidRPr="004B217A">
          <w:rPr>
            <w:rStyle w:val="Hyperlink"/>
            <w:rFonts w:cs="Times New Roman"/>
            <w:i/>
            <w:sz w:val="28"/>
            <w:szCs w:val="28"/>
          </w:rPr>
          <w:t>Chuyển văn bản</w:t>
        </w:r>
      </w:hyperlink>
      <w:r w:rsidRPr="004B217A">
        <w:rPr>
          <w:sz w:val="28"/>
          <w:szCs w:val="28"/>
        </w:rPr>
        <w:t>)</w:t>
      </w:r>
    </w:p>
    <w:p w14:paraId="7066FD39" w14:textId="77777777" w:rsidR="004C6B32" w:rsidRPr="004B217A" w:rsidRDefault="004C6B32" w:rsidP="00BC47A2">
      <w:pPr>
        <w:pStyle w:val="NormalIndent"/>
        <w:rPr>
          <w:sz w:val="28"/>
          <w:szCs w:val="28"/>
        </w:rPr>
      </w:pPr>
      <w:r w:rsidRPr="004B217A">
        <w:rPr>
          <w:color w:val="auto"/>
          <w:sz w:val="28"/>
          <w:szCs w:val="28"/>
          <w:u w:val="single"/>
          <w:lang w:eastAsia="en-US"/>
        </w:rPr>
        <w:t>Bước 6</w:t>
      </w:r>
      <w:r w:rsidRPr="004B217A">
        <w:rPr>
          <w:sz w:val="28"/>
          <w:szCs w:val="28"/>
        </w:rPr>
        <w:t>: Người dùng chọn ô số 2 ở ảnh bước 4 để xem Ý kiến chuyển, hiển thị màn hình như bên dưới</w:t>
      </w:r>
    </w:p>
    <w:p w14:paraId="3A0D624D" w14:textId="77777777" w:rsidR="004C6B32" w:rsidRPr="004B217A" w:rsidRDefault="004C6B32" w:rsidP="00BC47A2">
      <w:pPr>
        <w:pStyle w:val="NormalIndent"/>
        <w:rPr>
          <w:sz w:val="28"/>
          <w:szCs w:val="28"/>
        </w:rPr>
      </w:pPr>
      <w:r w:rsidRPr="004B217A">
        <w:rPr>
          <w:noProof/>
          <w:sz w:val="28"/>
          <w:szCs w:val="28"/>
        </w:rPr>
        <w:drawing>
          <wp:inline distT="0" distB="0" distL="0" distR="0" wp14:anchorId="71CD669D" wp14:editId="6FE67C95">
            <wp:extent cx="5699125" cy="2824480"/>
            <wp:effectExtent l="0" t="0" r="0" b="0"/>
            <wp:docPr id="1085446394" name="Picture 108544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99125" cy="2824480"/>
                    </a:xfrm>
                    <a:prstGeom prst="rect">
                      <a:avLst/>
                    </a:prstGeom>
                  </pic:spPr>
                </pic:pic>
              </a:graphicData>
            </a:graphic>
          </wp:inline>
        </w:drawing>
      </w:r>
    </w:p>
    <w:p w14:paraId="2E8101B6" w14:textId="77777777" w:rsidR="004C6B32" w:rsidRPr="004B217A" w:rsidRDefault="004C6B32" w:rsidP="00BC47A2">
      <w:pPr>
        <w:pStyle w:val="NormalIndent"/>
        <w:rPr>
          <w:sz w:val="28"/>
          <w:szCs w:val="28"/>
        </w:rPr>
      </w:pPr>
      <w:r w:rsidRPr="004B217A">
        <w:rPr>
          <w:color w:val="auto"/>
          <w:sz w:val="28"/>
          <w:szCs w:val="28"/>
          <w:u w:val="single"/>
          <w:lang w:eastAsia="en-US"/>
        </w:rPr>
        <w:t>Bước 7</w:t>
      </w:r>
      <w:r w:rsidRPr="004B217A">
        <w:rPr>
          <w:sz w:val="28"/>
          <w:szCs w:val="28"/>
        </w:rPr>
        <w:t>: Chọn Đóng để quay về màn hình xem văn bản</w:t>
      </w:r>
    </w:p>
    <w:p w14:paraId="262B5F83" w14:textId="77777777" w:rsidR="004C6B32" w:rsidRPr="004B217A" w:rsidRDefault="004C6B32" w:rsidP="00BC47A2">
      <w:pPr>
        <w:pStyle w:val="NormalIndent"/>
        <w:rPr>
          <w:sz w:val="28"/>
          <w:szCs w:val="28"/>
        </w:rPr>
      </w:pPr>
      <w:r w:rsidRPr="004B217A">
        <w:rPr>
          <w:color w:val="auto"/>
          <w:sz w:val="28"/>
          <w:szCs w:val="28"/>
          <w:u w:val="single"/>
          <w:lang w:eastAsia="en-US"/>
        </w:rPr>
        <w:t>Bước 8</w:t>
      </w:r>
      <w:r w:rsidRPr="004B217A">
        <w:rPr>
          <w:sz w:val="28"/>
          <w:szCs w:val="28"/>
        </w:rPr>
        <w:t>: Chọn tắt như số 4 của hình dưới đây để quay về màn hình danh sách văn bản</w:t>
      </w:r>
    </w:p>
    <w:p w14:paraId="68FBE780" w14:textId="77777777" w:rsidR="004C6B32" w:rsidRPr="004B217A" w:rsidRDefault="004C6B32" w:rsidP="00BC47A2">
      <w:pPr>
        <w:pStyle w:val="NormalIndent"/>
        <w:rPr>
          <w:sz w:val="28"/>
          <w:szCs w:val="28"/>
        </w:rPr>
      </w:pPr>
      <w:r w:rsidRPr="004B217A">
        <w:rPr>
          <w:color w:val="auto"/>
          <w:sz w:val="28"/>
          <w:szCs w:val="28"/>
          <w:u w:val="single"/>
          <w:lang w:eastAsia="en-US"/>
        </w:rPr>
        <w:t>Bước 9</w:t>
      </w:r>
      <w:r w:rsidRPr="004B217A">
        <w:rPr>
          <w:sz w:val="28"/>
          <w:szCs w:val="28"/>
        </w:rPr>
        <w:t>: Chọn thứ tự thứ 3 của hình để xem tóm tắt file</w:t>
      </w:r>
    </w:p>
    <w:p w14:paraId="22ECFB35" w14:textId="77777777" w:rsidR="004C6B32" w:rsidRPr="004B217A" w:rsidRDefault="004C6B32" w:rsidP="00BC47A2">
      <w:pPr>
        <w:pStyle w:val="NormalIndent"/>
        <w:rPr>
          <w:sz w:val="28"/>
          <w:szCs w:val="28"/>
        </w:rPr>
      </w:pPr>
      <w:r w:rsidRPr="004B217A">
        <w:rPr>
          <w:noProof/>
          <w:sz w:val="28"/>
          <w:szCs w:val="28"/>
        </w:rPr>
        <w:drawing>
          <wp:inline distT="0" distB="0" distL="0" distR="0" wp14:anchorId="78466187" wp14:editId="3F186C8F">
            <wp:extent cx="5699125" cy="2668905"/>
            <wp:effectExtent l="0" t="0" r="0" b="0"/>
            <wp:docPr id="806761905" name="Picture 80676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99125" cy="2668905"/>
                    </a:xfrm>
                    <a:prstGeom prst="rect">
                      <a:avLst/>
                    </a:prstGeom>
                  </pic:spPr>
                </pic:pic>
              </a:graphicData>
            </a:graphic>
          </wp:inline>
        </w:drawing>
      </w:r>
    </w:p>
    <w:p w14:paraId="786DF4B2" w14:textId="77777777" w:rsidR="004C6B32" w:rsidRPr="004B217A" w:rsidRDefault="004C6B32" w:rsidP="00BC47A2">
      <w:pPr>
        <w:pStyle w:val="NormalIndent"/>
        <w:rPr>
          <w:sz w:val="28"/>
          <w:szCs w:val="28"/>
        </w:rPr>
      </w:pPr>
      <w:r w:rsidRPr="004B217A">
        <w:rPr>
          <w:color w:val="auto"/>
          <w:sz w:val="28"/>
          <w:szCs w:val="28"/>
          <w:u w:val="single"/>
          <w:lang w:eastAsia="en-US"/>
        </w:rPr>
        <w:lastRenderedPageBreak/>
        <w:t>Bước 10</w:t>
      </w:r>
      <w:r w:rsidRPr="004B217A">
        <w:rPr>
          <w:sz w:val="28"/>
          <w:szCs w:val="28"/>
        </w:rPr>
        <w:t>: Chọn khoanh của hình dưới đây để tạo comment văn bản theo thứ tự hiển thị các bước 1,2</w:t>
      </w:r>
    </w:p>
    <w:p w14:paraId="2D5145B4" w14:textId="77777777" w:rsidR="004C6B32" w:rsidRPr="004B217A" w:rsidRDefault="004C6B32" w:rsidP="00BC47A2">
      <w:pPr>
        <w:pStyle w:val="NormalIndent"/>
        <w:rPr>
          <w:sz w:val="28"/>
          <w:szCs w:val="28"/>
        </w:rPr>
      </w:pPr>
      <w:r w:rsidRPr="004B217A">
        <w:rPr>
          <w:noProof/>
          <w:sz w:val="28"/>
          <w:szCs w:val="28"/>
        </w:rPr>
        <w:drawing>
          <wp:inline distT="0" distB="0" distL="0" distR="0" wp14:anchorId="27096ECF" wp14:editId="2FECD244">
            <wp:extent cx="5699125" cy="3429635"/>
            <wp:effectExtent l="0" t="0" r="0" b="0"/>
            <wp:docPr id="11708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80395" name=""/>
                    <pic:cNvPicPr/>
                  </pic:nvPicPr>
                  <pic:blipFill>
                    <a:blip r:embed="rId69"/>
                    <a:stretch>
                      <a:fillRect/>
                    </a:stretch>
                  </pic:blipFill>
                  <pic:spPr>
                    <a:xfrm>
                      <a:off x="0" y="0"/>
                      <a:ext cx="5699125" cy="3429635"/>
                    </a:xfrm>
                    <a:prstGeom prst="rect">
                      <a:avLst/>
                    </a:prstGeom>
                  </pic:spPr>
                </pic:pic>
              </a:graphicData>
            </a:graphic>
          </wp:inline>
        </w:drawing>
      </w:r>
    </w:p>
    <w:p w14:paraId="73B87079" w14:textId="21EBD9BE" w:rsidR="00E176D7" w:rsidRPr="004B217A" w:rsidRDefault="004C6B32" w:rsidP="00BC47A2">
      <w:pPr>
        <w:pStyle w:val="NormalIndent"/>
        <w:rPr>
          <w:sz w:val="28"/>
          <w:szCs w:val="28"/>
        </w:rPr>
      </w:pPr>
      <w:r w:rsidRPr="004B217A">
        <w:rPr>
          <w:sz w:val="28"/>
          <w:szCs w:val="28"/>
          <w:u w:val="single"/>
        </w:rPr>
        <w:t>Lưu ý</w:t>
      </w:r>
      <w:r w:rsidRPr="004B217A">
        <w:rPr>
          <w:sz w:val="28"/>
          <w:szCs w:val="28"/>
        </w:rPr>
        <w:t>: Khi chuyển lưu và chuyển văn bản thì người nhận được mở văn bản đính kèm cũng sẽ đọc được các comment này</w:t>
      </w:r>
    </w:p>
    <w:p w14:paraId="0E330500" w14:textId="77777777" w:rsidR="00BC47A2" w:rsidRPr="004B217A" w:rsidRDefault="00BC47A2" w:rsidP="004B217A">
      <w:pPr>
        <w:pStyle w:val="Heading3"/>
      </w:pPr>
      <w:bookmarkStart w:id="129" w:name="_Toc211446181"/>
      <w:r w:rsidRPr="004B217A">
        <w:t>Ẩn văn bản</w:t>
      </w:r>
      <w:bookmarkEnd w:id="129"/>
    </w:p>
    <w:p w14:paraId="565379D6" w14:textId="77777777" w:rsidR="00BC47A2" w:rsidRPr="004B217A" w:rsidRDefault="00BC47A2" w:rsidP="00BC47A2">
      <w:pPr>
        <w:rPr>
          <w:rFonts w:cs="Times New Roman"/>
          <w:sz w:val="28"/>
          <w:szCs w:val="28"/>
        </w:rPr>
      </w:pPr>
      <w:r w:rsidRPr="004B217A">
        <w:rPr>
          <w:rFonts w:cs="Times New Roman"/>
          <w:sz w:val="28"/>
          <w:szCs w:val="28"/>
        </w:rPr>
        <w:t>Chức năng hỗ trợ người dùng ẩn văn bản khỏi danh sách đề nghị trả lại</w:t>
      </w:r>
    </w:p>
    <w:p w14:paraId="5B75E05B" w14:textId="77777777" w:rsidR="00BC47A2" w:rsidRPr="004B217A" w:rsidRDefault="00BC47A2" w:rsidP="00BC47A2">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đề nghị trả lại</w:t>
      </w:r>
    </w:p>
    <w:p w14:paraId="542CE630" w14:textId="77777777" w:rsidR="00BC47A2" w:rsidRPr="004B217A" w:rsidRDefault="00BC47A2" w:rsidP="00BC47A2">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icon tương ứng với văn bản để ẩn</w:t>
      </w:r>
    </w:p>
    <w:p w14:paraId="5987A530" w14:textId="029D6181" w:rsidR="00BC47A2" w:rsidRPr="004B217A" w:rsidRDefault="00BC47A2" w:rsidP="00BC47A2">
      <w:pPr>
        <w:pStyle w:val="NormalIndent"/>
        <w:rPr>
          <w:sz w:val="28"/>
          <w:szCs w:val="28"/>
        </w:rPr>
      </w:pPr>
      <w:r w:rsidRPr="004B217A">
        <w:rPr>
          <w:noProof/>
          <w:sz w:val="28"/>
          <w:szCs w:val="28"/>
        </w:rPr>
        <w:drawing>
          <wp:inline distT="0" distB="0" distL="0" distR="0" wp14:anchorId="6AB23D18" wp14:editId="3F10716C">
            <wp:extent cx="5699125" cy="2473960"/>
            <wp:effectExtent l="0" t="0" r="0" b="2540"/>
            <wp:docPr id="49020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07043" name=""/>
                    <pic:cNvPicPr/>
                  </pic:nvPicPr>
                  <pic:blipFill>
                    <a:blip r:embed="rId111"/>
                    <a:stretch>
                      <a:fillRect/>
                    </a:stretch>
                  </pic:blipFill>
                  <pic:spPr>
                    <a:xfrm>
                      <a:off x="0" y="0"/>
                      <a:ext cx="5699125" cy="2473960"/>
                    </a:xfrm>
                    <a:prstGeom prst="rect">
                      <a:avLst/>
                    </a:prstGeom>
                  </pic:spPr>
                </pic:pic>
              </a:graphicData>
            </a:graphic>
          </wp:inline>
        </w:drawing>
      </w:r>
    </w:p>
    <w:p w14:paraId="43D915E7" w14:textId="77777777" w:rsidR="00BC47A2" w:rsidRPr="004B217A" w:rsidRDefault="00BC47A2" w:rsidP="00BC47A2">
      <w:pPr>
        <w:pStyle w:val="NormalIndent"/>
        <w:rPr>
          <w:sz w:val="28"/>
          <w:szCs w:val="28"/>
        </w:rPr>
      </w:pPr>
      <w:r w:rsidRPr="004B217A">
        <w:rPr>
          <w:color w:val="auto"/>
          <w:sz w:val="28"/>
          <w:szCs w:val="28"/>
          <w:u w:val="single"/>
          <w:lang w:eastAsia="en-US"/>
        </w:rPr>
        <w:lastRenderedPageBreak/>
        <w:t>Bước 3:</w:t>
      </w:r>
      <w:r w:rsidRPr="004B217A">
        <w:rPr>
          <w:sz w:val="28"/>
          <w:szCs w:val="28"/>
        </w:rPr>
        <w:t xml:space="preserve"> Trên popup xác nhận, nhấn Đồng ý</w:t>
      </w:r>
    </w:p>
    <w:p w14:paraId="7A2A153B" w14:textId="77777777" w:rsidR="00BC47A2" w:rsidRPr="004B217A" w:rsidRDefault="00BC47A2" w:rsidP="00BC47A2">
      <w:pPr>
        <w:pStyle w:val="NormalIndent"/>
        <w:ind w:left="567" w:firstLine="993"/>
        <w:rPr>
          <w:sz w:val="28"/>
          <w:szCs w:val="28"/>
        </w:rPr>
      </w:pPr>
      <w:r w:rsidRPr="004B217A">
        <w:rPr>
          <w:noProof/>
          <w:sz w:val="28"/>
          <w:szCs w:val="28"/>
        </w:rPr>
        <w:drawing>
          <wp:inline distT="0" distB="0" distL="0" distR="0" wp14:anchorId="0219144F" wp14:editId="172CD525">
            <wp:extent cx="3190476" cy="1485714"/>
            <wp:effectExtent l="0" t="0" r="0" b="635"/>
            <wp:docPr id="577474279" name="Picture 57747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190476" cy="1485714"/>
                    </a:xfrm>
                    <a:prstGeom prst="rect">
                      <a:avLst/>
                    </a:prstGeom>
                  </pic:spPr>
                </pic:pic>
              </a:graphicData>
            </a:graphic>
          </wp:inline>
        </w:drawing>
      </w:r>
    </w:p>
    <w:p w14:paraId="3B7D823A" w14:textId="77777777" w:rsidR="00BC47A2" w:rsidRPr="004B217A" w:rsidRDefault="00BC47A2" w:rsidP="004B217A">
      <w:pPr>
        <w:pStyle w:val="Heading3"/>
      </w:pPr>
      <w:bookmarkStart w:id="130" w:name="_Toc205643946"/>
      <w:bookmarkStart w:id="131" w:name="_Toc211446182"/>
      <w:r w:rsidRPr="004B217A">
        <w:t>Hoàn thành xử lý</w:t>
      </w:r>
      <w:bookmarkEnd w:id="130"/>
      <w:bookmarkEnd w:id="131"/>
    </w:p>
    <w:p w14:paraId="58F9C668" w14:textId="77777777" w:rsidR="00BC47A2" w:rsidRPr="004B217A" w:rsidRDefault="00BC47A2" w:rsidP="00BC47A2">
      <w:pPr>
        <w:rPr>
          <w:rFonts w:cs="Times New Roman"/>
          <w:sz w:val="28"/>
          <w:szCs w:val="28"/>
        </w:rPr>
      </w:pPr>
      <w:r w:rsidRPr="004B217A">
        <w:rPr>
          <w:rFonts w:cs="Times New Roman"/>
          <w:sz w:val="28"/>
          <w:szCs w:val="28"/>
        </w:rPr>
        <w:t>Chức năng hỗ trợ người dùng hoàn thành văn bản trên danh sách đề nghị trả lại</w:t>
      </w:r>
    </w:p>
    <w:p w14:paraId="013D6DBC" w14:textId="77777777" w:rsidR="00BC47A2" w:rsidRPr="004B217A" w:rsidRDefault="00BC47A2" w:rsidP="00BC47A2">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đề nghị trả lại</w:t>
      </w:r>
    </w:p>
    <w:p w14:paraId="2CA772A1" w14:textId="77777777" w:rsidR="00BC47A2" w:rsidRPr="004B217A" w:rsidRDefault="00BC47A2" w:rsidP="00BC47A2">
      <w:pPr>
        <w:rPr>
          <w:rFonts w:cs="Times New Roman"/>
          <w:color w:val="000000"/>
          <w:sz w:val="28"/>
          <w:szCs w:val="28"/>
        </w:rPr>
      </w:pPr>
      <w:r w:rsidRPr="004B217A">
        <w:rPr>
          <w:rFonts w:cs="Times New Roman"/>
          <w:sz w:val="28"/>
          <w:szCs w:val="28"/>
          <w:u w:val="single"/>
        </w:rPr>
        <w:t>Bước 2</w:t>
      </w:r>
      <w:r w:rsidRPr="004B217A">
        <w:rPr>
          <w:rFonts w:cs="Times New Roman"/>
          <w:sz w:val="28"/>
          <w:szCs w:val="28"/>
        </w:rPr>
        <w:t>: Nhấn icon hoàn thành tương ứng với văn bản cần hoàn thành</w:t>
      </w:r>
    </w:p>
    <w:p w14:paraId="24986EBD" w14:textId="36655657" w:rsidR="00BC47A2" w:rsidRPr="004B217A" w:rsidRDefault="00935E92" w:rsidP="00BC47A2">
      <w:pPr>
        <w:pStyle w:val="NormalIndent"/>
        <w:rPr>
          <w:sz w:val="28"/>
          <w:szCs w:val="28"/>
        </w:rPr>
      </w:pPr>
      <w:r w:rsidRPr="004B217A">
        <w:rPr>
          <w:noProof/>
          <w:sz w:val="28"/>
          <w:szCs w:val="28"/>
        </w:rPr>
        <w:drawing>
          <wp:inline distT="0" distB="0" distL="0" distR="0" wp14:anchorId="2347755F" wp14:editId="76264D03">
            <wp:extent cx="5699125" cy="2473960"/>
            <wp:effectExtent l="0" t="0" r="0" b="2540"/>
            <wp:docPr id="102972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1565" name=""/>
                    <pic:cNvPicPr/>
                  </pic:nvPicPr>
                  <pic:blipFill>
                    <a:blip r:embed="rId113"/>
                    <a:stretch>
                      <a:fillRect/>
                    </a:stretch>
                  </pic:blipFill>
                  <pic:spPr>
                    <a:xfrm>
                      <a:off x="0" y="0"/>
                      <a:ext cx="5699125" cy="2473960"/>
                    </a:xfrm>
                    <a:prstGeom prst="rect">
                      <a:avLst/>
                    </a:prstGeom>
                  </pic:spPr>
                </pic:pic>
              </a:graphicData>
            </a:graphic>
          </wp:inline>
        </w:drawing>
      </w:r>
    </w:p>
    <w:p w14:paraId="2C873496" w14:textId="31C479C1" w:rsidR="001F0990" w:rsidRPr="004B217A" w:rsidRDefault="004B217A" w:rsidP="004B217A">
      <w:pPr>
        <w:pStyle w:val="Heading2"/>
      </w:pPr>
      <w:bookmarkStart w:id="132" w:name="_Tra_cứu_văn"/>
      <w:bookmarkStart w:id="133" w:name="_Toc211446183"/>
      <w:bookmarkEnd w:id="132"/>
      <w:r>
        <w:t xml:space="preserve">4.4 </w:t>
      </w:r>
      <w:r w:rsidR="001F0990" w:rsidRPr="004B217A">
        <w:t>Tra cứu văn bản</w:t>
      </w:r>
      <w:bookmarkEnd w:id="133"/>
    </w:p>
    <w:p w14:paraId="3686F43D" w14:textId="77777777" w:rsidR="004B217A" w:rsidRPr="004B217A" w:rsidRDefault="004B217A" w:rsidP="004B217A">
      <w:pPr>
        <w:pStyle w:val="ListParagraph"/>
        <w:numPr>
          <w:ilvl w:val="1"/>
          <w:numId w:val="8"/>
        </w:numPr>
        <w:spacing w:before="360" w:after="240" w:line="240" w:lineRule="auto"/>
        <w:contextualSpacing w:val="0"/>
        <w:outlineLvl w:val="0"/>
        <w:rPr>
          <w:rFonts w:ascii="Times New Roman" w:hAnsi="Times New Roman"/>
          <w:b/>
          <w:caps/>
          <w:vanish/>
          <w:kern w:val="28"/>
          <w:sz w:val="24"/>
        </w:rPr>
      </w:pPr>
      <w:bookmarkStart w:id="134" w:name="_Toc211446184"/>
      <w:bookmarkEnd w:id="134"/>
    </w:p>
    <w:p w14:paraId="404BCCD0" w14:textId="4D18411E" w:rsidR="00BF4B66" w:rsidRPr="004B217A" w:rsidRDefault="00BF4B66" w:rsidP="004B217A">
      <w:pPr>
        <w:pStyle w:val="Heading3"/>
      </w:pPr>
      <w:bookmarkStart w:id="135" w:name="_Toc211446185"/>
      <w:r w:rsidRPr="004B217A">
        <w:t>Xem danh sách văn bản</w:t>
      </w:r>
      <w:bookmarkEnd w:id="135"/>
    </w:p>
    <w:p w14:paraId="61D93BE7" w14:textId="10402C35" w:rsidR="00BF4B66" w:rsidRPr="004B217A" w:rsidRDefault="00BF4B66" w:rsidP="00BF4B66">
      <w:pPr>
        <w:rPr>
          <w:sz w:val="28"/>
          <w:szCs w:val="28"/>
        </w:rPr>
      </w:pPr>
      <w:r w:rsidRPr="004B217A">
        <w:rPr>
          <w:sz w:val="28"/>
          <w:szCs w:val="28"/>
        </w:rPr>
        <w:t>Chức năng này cho phép người dùng xem toàn bộ các văn bản đến của mình</w:t>
      </w:r>
    </w:p>
    <w:p w14:paraId="65DC08FF" w14:textId="0318B3A6" w:rsidR="00BF4B66" w:rsidRPr="004B217A" w:rsidRDefault="00BF4B66" w:rsidP="009C536D">
      <w:pPr>
        <w:pStyle w:val="tvNote"/>
        <w:rPr>
          <w:bCs/>
          <w:sz w:val="28"/>
          <w:szCs w:val="28"/>
        </w:rPr>
      </w:pPr>
      <w:r w:rsidRPr="004B217A">
        <w:rPr>
          <w:sz w:val="28"/>
          <w:szCs w:val="28"/>
          <w:u w:val="single"/>
        </w:rPr>
        <w:t>Bước 1</w:t>
      </w:r>
      <w:r w:rsidRPr="004B217A">
        <w:rPr>
          <w:sz w:val="28"/>
          <w:szCs w:val="28"/>
        </w:rPr>
        <w:t xml:space="preserve">: Người dùng chọn chức năng </w:t>
      </w:r>
      <w:r w:rsidRPr="004B217A">
        <w:rPr>
          <w:b/>
          <w:sz w:val="28"/>
          <w:szCs w:val="28"/>
        </w:rPr>
        <w:t xml:space="preserve">Văn bản đến&gt;&gt;Tra cứu văn bản </w:t>
      </w:r>
      <w:r w:rsidRPr="004B217A">
        <w:rPr>
          <w:bCs/>
          <w:sz w:val="28"/>
          <w:szCs w:val="28"/>
        </w:rPr>
        <w:t>&gt;&gt; Hệ thống hiển thị màn hình sau:</w:t>
      </w:r>
    </w:p>
    <w:p w14:paraId="4552170C" w14:textId="293B8E84" w:rsidR="00BF4B66" w:rsidRPr="004B217A" w:rsidRDefault="00F6734A" w:rsidP="009C536D">
      <w:pPr>
        <w:pStyle w:val="tvNote"/>
        <w:rPr>
          <w:sz w:val="28"/>
          <w:szCs w:val="28"/>
        </w:rPr>
      </w:pPr>
      <w:r w:rsidRPr="004B217A">
        <w:rPr>
          <w:noProof/>
          <w:sz w:val="28"/>
          <w:szCs w:val="28"/>
        </w:rPr>
        <w:lastRenderedPageBreak/>
        <w:drawing>
          <wp:inline distT="0" distB="0" distL="0" distR="0" wp14:anchorId="6CD7323F" wp14:editId="44AD576D">
            <wp:extent cx="5699125" cy="2475230"/>
            <wp:effectExtent l="0" t="0" r="0" b="1270"/>
            <wp:docPr id="155692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27418" name=""/>
                    <pic:cNvPicPr/>
                  </pic:nvPicPr>
                  <pic:blipFill>
                    <a:blip r:embed="rId114"/>
                    <a:stretch>
                      <a:fillRect/>
                    </a:stretch>
                  </pic:blipFill>
                  <pic:spPr>
                    <a:xfrm>
                      <a:off x="0" y="0"/>
                      <a:ext cx="5699125" cy="2475230"/>
                    </a:xfrm>
                    <a:prstGeom prst="rect">
                      <a:avLst/>
                    </a:prstGeom>
                  </pic:spPr>
                </pic:pic>
              </a:graphicData>
            </a:graphic>
          </wp:inline>
        </w:drawing>
      </w:r>
    </w:p>
    <w:p w14:paraId="794AFD39" w14:textId="77777777" w:rsidR="00BF4B66" w:rsidRPr="004B217A" w:rsidRDefault="00BF4B66" w:rsidP="009C536D">
      <w:pPr>
        <w:pStyle w:val="tvNote"/>
        <w:rPr>
          <w:sz w:val="28"/>
          <w:szCs w:val="28"/>
        </w:rPr>
      </w:pPr>
      <w:r w:rsidRPr="004B217A">
        <w:rPr>
          <w:sz w:val="28"/>
          <w:szCs w:val="28"/>
          <w:u w:val="single"/>
        </w:rPr>
        <w:t>Bước 2:</w:t>
      </w:r>
      <w:r w:rsidRPr="004B217A">
        <w:rPr>
          <w:sz w:val="28"/>
          <w:szCs w:val="28"/>
        </w:rPr>
        <w:t xml:space="preserve"> Người dùng nhấn </w:t>
      </w:r>
      <w:r w:rsidRPr="004B217A">
        <w:rPr>
          <w:noProof/>
          <w:sz w:val="28"/>
          <w:szCs w:val="28"/>
        </w:rPr>
        <w:drawing>
          <wp:inline distT="0" distB="0" distL="0" distR="0" wp14:anchorId="6AE5A1AB" wp14:editId="06780700">
            <wp:extent cx="266700" cy="291509"/>
            <wp:effectExtent l="0" t="0" r="0" b="0"/>
            <wp:docPr id="192220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6021" name=""/>
                    <pic:cNvPicPr/>
                  </pic:nvPicPr>
                  <pic:blipFill>
                    <a:blip r:embed="rId10"/>
                    <a:stretch>
                      <a:fillRect/>
                    </a:stretch>
                  </pic:blipFill>
                  <pic:spPr>
                    <a:xfrm>
                      <a:off x="0" y="0"/>
                      <a:ext cx="267238" cy="292097"/>
                    </a:xfrm>
                    <a:prstGeom prst="rect">
                      <a:avLst/>
                    </a:prstGeom>
                  </pic:spPr>
                </pic:pic>
              </a:graphicData>
            </a:graphic>
          </wp:inline>
        </w:drawing>
      </w:r>
      <w:r w:rsidRPr="004B217A">
        <w:rPr>
          <w:sz w:val="28"/>
          <w:szCs w:val="28"/>
        </w:rPr>
        <w:t xml:space="preserve"> để lưu lại cấu hình hiển thị các cột trong màn danh sách cho các lần xem tới</w:t>
      </w:r>
    </w:p>
    <w:p w14:paraId="65A7F411" w14:textId="1D28C64A" w:rsidR="001F0990" w:rsidRPr="004B217A" w:rsidRDefault="001F0990" w:rsidP="004B217A">
      <w:pPr>
        <w:pStyle w:val="Heading3"/>
      </w:pPr>
      <w:bookmarkStart w:id="136" w:name="_Toc211446186"/>
      <w:r w:rsidRPr="004B217A">
        <w:t>Tìm kiếm</w:t>
      </w:r>
      <w:bookmarkEnd w:id="136"/>
    </w:p>
    <w:p w14:paraId="774B1986" w14:textId="77777777" w:rsidR="001F0990" w:rsidRPr="004B217A" w:rsidRDefault="001F0990" w:rsidP="009C536D">
      <w:pPr>
        <w:pStyle w:val="tvNote"/>
        <w:rPr>
          <w:sz w:val="28"/>
          <w:szCs w:val="28"/>
        </w:rPr>
      </w:pPr>
      <w:r w:rsidRPr="004B217A">
        <w:rPr>
          <w:sz w:val="28"/>
          <w:szCs w:val="28"/>
        </w:rPr>
        <w:t>Chức năng này cho phép người dùng tìm kiếm nhanh: Số hiệu, trích yếu nội dung, ID văn bản, người ký</w:t>
      </w:r>
    </w:p>
    <w:p w14:paraId="171F125B" w14:textId="37A9D00A" w:rsidR="001F0990" w:rsidRPr="004B217A" w:rsidRDefault="001F0990" w:rsidP="009C536D">
      <w:pPr>
        <w:pStyle w:val="tvNote"/>
        <w:rPr>
          <w:sz w:val="28"/>
          <w:szCs w:val="28"/>
        </w:rPr>
      </w:pPr>
      <w:r w:rsidRPr="004B217A">
        <w:rPr>
          <w:sz w:val="28"/>
          <w:szCs w:val="28"/>
          <w:u w:val="single"/>
        </w:rPr>
        <w:t>Bước 1</w:t>
      </w:r>
      <w:r w:rsidRPr="004B217A">
        <w:rPr>
          <w:sz w:val="28"/>
          <w:szCs w:val="28"/>
        </w:rPr>
        <w:t xml:space="preserve">: Người dùng chọn chức năng </w:t>
      </w:r>
      <w:r w:rsidRPr="004B217A">
        <w:rPr>
          <w:b/>
          <w:sz w:val="28"/>
          <w:szCs w:val="28"/>
        </w:rPr>
        <w:t>Văn bản đến&gt;&gt;Tra cứu văn bản</w:t>
      </w:r>
    </w:p>
    <w:p w14:paraId="1E0FFD76" w14:textId="77777777" w:rsidR="001F0990" w:rsidRPr="004B217A" w:rsidRDefault="001F0990" w:rsidP="009C536D">
      <w:pPr>
        <w:pStyle w:val="tvNote"/>
        <w:rPr>
          <w:sz w:val="28"/>
          <w:szCs w:val="28"/>
        </w:rPr>
      </w:pPr>
      <w:r w:rsidRPr="004B217A">
        <w:rPr>
          <w:sz w:val="28"/>
          <w:szCs w:val="28"/>
          <w:u w:val="single"/>
        </w:rPr>
        <w:t>Bước 2</w:t>
      </w:r>
      <w:r w:rsidRPr="004B217A">
        <w:rPr>
          <w:sz w:val="28"/>
          <w:szCs w:val="28"/>
        </w:rPr>
        <w:t>: Nhập các thông tin tìm kiếm vào ô số 1 và bấm tìm kiếm ở ô số 2, hiển thị màn hình danh sách tìm kiếm như dưới đây:</w:t>
      </w:r>
    </w:p>
    <w:p w14:paraId="667B4785" w14:textId="1DAFDA4F" w:rsidR="001F0990" w:rsidRPr="004B217A" w:rsidRDefault="00FB729A" w:rsidP="009C536D">
      <w:pPr>
        <w:pStyle w:val="tvNote"/>
        <w:rPr>
          <w:sz w:val="28"/>
          <w:szCs w:val="28"/>
        </w:rPr>
      </w:pPr>
      <w:r w:rsidRPr="004B217A">
        <w:rPr>
          <w:noProof/>
          <w:sz w:val="28"/>
          <w:szCs w:val="28"/>
        </w:rPr>
        <w:drawing>
          <wp:inline distT="0" distB="0" distL="0" distR="0" wp14:anchorId="7E56D4BF" wp14:editId="21C91048">
            <wp:extent cx="5699125" cy="2475230"/>
            <wp:effectExtent l="0" t="0" r="0" b="1270"/>
            <wp:docPr id="6570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8437" name=""/>
                    <pic:cNvPicPr/>
                  </pic:nvPicPr>
                  <pic:blipFill>
                    <a:blip r:embed="rId115"/>
                    <a:stretch>
                      <a:fillRect/>
                    </a:stretch>
                  </pic:blipFill>
                  <pic:spPr>
                    <a:xfrm>
                      <a:off x="0" y="0"/>
                      <a:ext cx="5699125" cy="2475230"/>
                    </a:xfrm>
                    <a:prstGeom prst="rect">
                      <a:avLst/>
                    </a:prstGeom>
                  </pic:spPr>
                </pic:pic>
              </a:graphicData>
            </a:graphic>
          </wp:inline>
        </w:drawing>
      </w:r>
    </w:p>
    <w:p w14:paraId="5947963C" w14:textId="77777777" w:rsidR="00FB729A" w:rsidRPr="004B217A" w:rsidRDefault="00FB729A" w:rsidP="009C536D">
      <w:pPr>
        <w:pStyle w:val="tvNote"/>
        <w:rPr>
          <w:sz w:val="28"/>
          <w:szCs w:val="28"/>
        </w:rPr>
      </w:pPr>
    </w:p>
    <w:p w14:paraId="2273A73D" w14:textId="0D04130D" w:rsidR="001F0990" w:rsidRPr="004B217A" w:rsidRDefault="001F0990" w:rsidP="004B217A">
      <w:pPr>
        <w:pStyle w:val="Heading3"/>
        <w:numPr>
          <w:ilvl w:val="2"/>
          <w:numId w:val="15"/>
        </w:numPr>
      </w:pPr>
      <w:bookmarkStart w:id="137" w:name="_Toc211446187"/>
      <w:r w:rsidRPr="004B217A">
        <w:t>Tìm kiếm nâng cao</w:t>
      </w:r>
      <w:bookmarkEnd w:id="137"/>
    </w:p>
    <w:p w14:paraId="49E3948B" w14:textId="77777777" w:rsidR="001F0990" w:rsidRPr="004B217A" w:rsidRDefault="001F0990" w:rsidP="009C536D">
      <w:pPr>
        <w:pStyle w:val="tvNote"/>
        <w:rPr>
          <w:sz w:val="28"/>
          <w:szCs w:val="28"/>
        </w:rPr>
      </w:pPr>
      <w:r w:rsidRPr="004B217A">
        <w:rPr>
          <w:sz w:val="28"/>
          <w:szCs w:val="28"/>
        </w:rPr>
        <w:t>Chức năng này cho phép người dùng tìm kiếm bằng nhiều tiêu chí.</w:t>
      </w:r>
    </w:p>
    <w:p w14:paraId="3AC679FA" w14:textId="2CD7E1D4" w:rsidR="001F0990" w:rsidRPr="004B217A" w:rsidRDefault="001F0990" w:rsidP="009C536D">
      <w:pPr>
        <w:pStyle w:val="tvNote"/>
        <w:rPr>
          <w:sz w:val="28"/>
          <w:szCs w:val="28"/>
        </w:rPr>
      </w:pPr>
      <w:r w:rsidRPr="004B217A">
        <w:rPr>
          <w:sz w:val="28"/>
          <w:szCs w:val="28"/>
          <w:u w:val="single"/>
        </w:rPr>
        <w:lastRenderedPageBreak/>
        <w:t>Bước 1</w:t>
      </w:r>
      <w:r w:rsidRPr="004B217A">
        <w:rPr>
          <w:sz w:val="28"/>
          <w:szCs w:val="28"/>
        </w:rPr>
        <w:t xml:space="preserve">: Người dùng chọn chức năng </w:t>
      </w:r>
      <w:r w:rsidRPr="004B217A">
        <w:rPr>
          <w:b/>
          <w:sz w:val="28"/>
          <w:szCs w:val="28"/>
        </w:rPr>
        <w:t>Văn bản đến&gt;&gt; Tra cứu văn bản</w:t>
      </w:r>
    </w:p>
    <w:p w14:paraId="6B4251B8" w14:textId="77777777" w:rsidR="001F0990" w:rsidRPr="004B217A" w:rsidRDefault="001F0990" w:rsidP="009C536D">
      <w:pPr>
        <w:pStyle w:val="tvNote"/>
        <w:rPr>
          <w:sz w:val="28"/>
          <w:szCs w:val="28"/>
        </w:rPr>
      </w:pPr>
      <w:r w:rsidRPr="004B217A">
        <w:rPr>
          <w:sz w:val="28"/>
          <w:szCs w:val="28"/>
          <w:u w:val="single"/>
        </w:rPr>
        <w:t>Bước 2:</w:t>
      </w:r>
      <w:r w:rsidRPr="004B217A">
        <w:rPr>
          <w:sz w:val="28"/>
          <w:szCs w:val="28"/>
        </w:rPr>
        <w:t xml:space="preserve"> Nhấn vào nút Tìm kiếm nâng cao như khoanh đỏ bên dưới</w:t>
      </w:r>
    </w:p>
    <w:p w14:paraId="6A46013E" w14:textId="26C5E62B" w:rsidR="001F0990" w:rsidRPr="004B217A" w:rsidRDefault="00F6734A" w:rsidP="009C536D">
      <w:pPr>
        <w:pStyle w:val="tvNote"/>
        <w:rPr>
          <w:sz w:val="28"/>
          <w:szCs w:val="28"/>
        </w:rPr>
      </w:pPr>
      <w:r w:rsidRPr="004B217A">
        <w:rPr>
          <w:noProof/>
          <w:sz w:val="28"/>
          <w:szCs w:val="28"/>
        </w:rPr>
        <w:drawing>
          <wp:inline distT="0" distB="0" distL="0" distR="0" wp14:anchorId="111BCAC7" wp14:editId="7B012CB7">
            <wp:extent cx="5699125" cy="2475230"/>
            <wp:effectExtent l="0" t="0" r="0" b="1270"/>
            <wp:docPr id="182057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74662" name=""/>
                    <pic:cNvPicPr/>
                  </pic:nvPicPr>
                  <pic:blipFill>
                    <a:blip r:embed="rId116"/>
                    <a:stretch>
                      <a:fillRect/>
                    </a:stretch>
                  </pic:blipFill>
                  <pic:spPr>
                    <a:xfrm>
                      <a:off x="0" y="0"/>
                      <a:ext cx="5699125" cy="2475230"/>
                    </a:xfrm>
                    <a:prstGeom prst="rect">
                      <a:avLst/>
                    </a:prstGeom>
                  </pic:spPr>
                </pic:pic>
              </a:graphicData>
            </a:graphic>
          </wp:inline>
        </w:drawing>
      </w:r>
    </w:p>
    <w:p w14:paraId="1AAA9C0A" w14:textId="77777777" w:rsidR="001F0990" w:rsidRPr="004B217A" w:rsidRDefault="001F0990" w:rsidP="009C536D">
      <w:pPr>
        <w:pStyle w:val="tvNote"/>
        <w:rPr>
          <w:sz w:val="28"/>
          <w:szCs w:val="28"/>
        </w:rPr>
      </w:pPr>
      <w:r w:rsidRPr="004B217A">
        <w:rPr>
          <w:sz w:val="28"/>
          <w:szCs w:val="28"/>
        </w:rPr>
        <w:t>Màn hình chức năng các tiêu chí tìm kiếm như sau:</w:t>
      </w:r>
    </w:p>
    <w:p w14:paraId="1E30F06B" w14:textId="43ACC933" w:rsidR="001F0990" w:rsidRPr="004B217A" w:rsidRDefault="00F6734A" w:rsidP="009C536D">
      <w:pPr>
        <w:pStyle w:val="tvNote"/>
        <w:rPr>
          <w:sz w:val="28"/>
          <w:szCs w:val="28"/>
        </w:rPr>
      </w:pPr>
      <w:r w:rsidRPr="004B217A">
        <w:rPr>
          <w:noProof/>
          <w:sz w:val="28"/>
          <w:szCs w:val="28"/>
        </w:rPr>
        <w:drawing>
          <wp:inline distT="0" distB="0" distL="0" distR="0" wp14:anchorId="56AF7D72" wp14:editId="08118BE2">
            <wp:extent cx="5699125" cy="2290445"/>
            <wp:effectExtent l="0" t="0" r="0" b="0"/>
            <wp:docPr id="130964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43008" name=""/>
                    <pic:cNvPicPr/>
                  </pic:nvPicPr>
                  <pic:blipFill>
                    <a:blip r:embed="rId117"/>
                    <a:stretch>
                      <a:fillRect/>
                    </a:stretch>
                  </pic:blipFill>
                  <pic:spPr>
                    <a:xfrm>
                      <a:off x="0" y="0"/>
                      <a:ext cx="5699125" cy="2290445"/>
                    </a:xfrm>
                    <a:prstGeom prst="rect">
                      <a:avLst/>
                    </a:prstGeom>
                  </pic:spPr>
                </pic:pic>
              </a:graphicData>
            </a:graphic>
          </wp:inline>
        </w:drawing>
      </w:r>
    </w:p>
    <w:p w14:paraId="568408F8" w14:textId="77777777" w:rsidR="001F0990" w:rsidRPr="004B217A" w:rsidRDefault="001F0990" w:rsidP="009C536D">
      <w:pPr>
        <w:pStyle w:val="tvNote"/>
        <w:rPr>
          <w:sz w:val="28"/>
          <w:szCs w:val="28"/>
        </w:rPr>
      </w:pPr>
      <w:r w:rsidRPr="004B217A">
        <w:rPr>
          <w:sz w:val="28"/>
          <w:szCs w:val="28"/>
          <w:u w:val="single"/>
        </w:rPr>
        <w:t>Bước 3:</w:t>
      </w:r>
      <w:r w:rsidRPr="004B217A">
        <w:rPr>
          <w:sz w:val="28"/>
          <w:szCs w:val="28"/>
        </w:rPr>
        <w:t xml:space="preserve"> Người dùng nhập các tiêu chí tìm kiếm và bấm nút </w:t>
      </w:r>
      <w:r w:rsidRPr="004B217A">
        <w:rPr>
          <w:noProof/>
          <w:sz w:val="28"/>
          <w:szCs w:val="28"/>
        </w:rPr>
        <w:drawing>
          <wp:inline distT="0" distB="0" distL="0" distR="0" wp14:anchorId="30D07A34" wp14:editId="48ECEF63">
            <wp:extent cx="1028571" cy="29523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28571" cy="295238"/>
                    </a:xfrm>
                    <a:prstGeom prst="rect">
                      <a:avLst/>
                    </a:prstGeom>
                  </pic:spPr>
                </pic:pic>
              </a:graphicData>
            </a:graphic>
          </wp:inline>
        </w:drawing>
      </w:r>
    </w:p>
    <w:p w14:paraId="2258F29B" w14:textId="77777777" w:rsidR="001F0990" w:rsidRPr="004B217A" w:rsidRDefault="001F0990" w:rsidP="009C536D">
      <w:pPr>
        <w:pStyle w:val="tvNote"/>
        <w:rPr>
          <w:sz w:val="28"/>
          <w:szCs w:val="28"/>
        </w:rPr>
      </w:pPr>
      <w:r w:rsidRPr="004B217A">
        <w:rPr>
          <w:sz w:val="28"/>
          <w:szCs w:val="28"/>
          <w:u w:val="single"/>
        </w:rPr>
        <w:t>Bước 4:</w:t>
      </w:r>
      <w:r w:rsidRPr="004B217A">
        <w:rPr>
          <w:sz w:val="28"/>
          <w:szCs w:val="28"/>
        </w:rPr>
        <w:t xml:space="preserve"> Người dùng bấm nút </w:t>
      </w:r>
      <w:r w:rsidRPr="004B217A">
        <w:rPr>
          <w:noProof/>
          <w:sz w:val="28"/>
          <w:szCs w:val="28"/>
        </w:rPr>
        <w:drawing>
          <wp:inline distT="0" distB="0" distL="0" distR="0" wp14:anchorId="44A88248" wp14:editId="0F9ACB6B">
            <wp:extent cx="1819048" cy="3333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19048" cy="333333"/>
                    </a:xfrm>
                    <a:prstGeom prst="rect">
                      <a:avLst/>
                    </a:prstGeom>
                  </pic:spPr>
                </pic:pic>
              </a:graphicData>
            </a:graphic>
          </wp:inline>
        </w:drawing>
      </w:r>
      <w:r w:rsidRPr="004B217A">
        <w:rPr>
          <w:sz w:val="28"/>
          <w:szCs w:val="28"/>
        </w:rPr>
        <w:t xml:space="preserve"> khi muốn xem rộng màn hình danh sách văn bản</w:t>
      </w:r>
    </w:p>
    <w:p w14:paraId="495FD5FC" w14:textId="77777777" w:rsidR="001F0990" w:rsidRPr="004B217A" w:rsidRDefault="001F0990" w:rsidP="009C536D">
      <w:pPr>
        <w:pStyle w:val="tvNote"/>
        <w:rPr>
          <w:sz w:val="28"/>
          <w:szCs w:val="28"/>
        </w:rPr>
      </w:pPr>
      <w:r w:rsidRPr="004B217A">
        <w:rPr>
          <w:sz w:val="28"/>
          <w:szCs w:val="28"/>
        </w:rPr>
        <w:t>Lưu ý:</w:t>
      </w:r>
    </w:p>
    <w:p w14:paraId="7CA10ECB" w14:textId="719B922E" w:rsidR="001F0990" w:rsidRPr="004B217A" w:rsidRDefault="001F0990" w:rsidP="009C536D">
      <w:pPr>
        <w:pStyle w:val="tvNote"/>
        <w:numPr>
          <w:ilvl w:val="0"/>
          <w:numId w:val="6"/>
        </w:numPr>
        <w:rPr>
          <w:sz w:val="28"/>
          <w:szCs w:val="28"/>
        </w:rPr>
      </w:pPr>
      <w:r w:rsidRPr="004B217A">
        <w:rPr>
          <w:sz w:val="28"/>
          <w:szCs w:val="28"/>
        </w:rPr>
        <w:t xml:space="preserve">Ngày đến: Từ ngày – Đến ngày đang lấy mặc định là </w:t>
      </w:r>
      <w:r w:rsidR="00F6734A" w:rsidRPr="004B217A">
        <w:rPr>
          <w:sz w:val="28"/>
          <w:szCs w:val="28"/>
        </w:rPr>
        <w:t>1 tháng</w:t>
      </w:r>
      <w:r w:rsidRPr="004B217A">
        <w:rPr>
          <w:sz w:val="28"/>
          <w:szCs w:val="28"/>
        </w:rPr>
        <w:t>, người dùng có thể sửa</w:t>
      </w:r>
    </w:p>
    <w:p w14:paraId="4081F4CA" w14:textId="7A08D9EB" w:rsidR="001F0990" w:rsidRPr="004B217A" w:rsidRDefault="001F0990" w:rsidP="004B217A">
      <w:pPr>
        <w:pStyle w:val="Heading3"/>
      </w:pPr>
      <w:bookmarkStart w:id="138" w:name="_Toc211446188"/>
      <w:r w:rsidRPr="004B217A">
        <w:lastRenderedPageBreak/>
        <w:t>Xem chi tiết văn bản</w:t>
      </w:r>
      <w:bookmarkEnd w:id="138"/>
    </w:p>
    <w:p w14:paraId="5498B4FC" w14:textId="217B1973" w:rsidR="001F0990" w:rsidRPr="004B217A" w:rsidRDefault="001F0990" w:rsidP="00BC47A2">
      <w:pPr>
        <w:pStyle w:val="NormalIndent"/>
        <w:rPr>
          <w:sz w:val="28"/>
          <w:szCs w:val="28"/>
        </w:rPr>
      </w:pPr>
      <w:r w:rsidRPr="004B217A">
        <w:rPr>
          <w:sz w:val="28"/>
          <w:szCs w:val="28"/>
        </w:rPr>
        <w:t xml:space="preserve">Chức năng giúp người dùng Xem chi tiết nội dung văn bản và thao tác các chức năng: </w:t>
      </w:r>
      <w:r w:rsidR="009C68DF" w:rsidRPr="004B217A">
        <w:rPr>
          <w:sz w:val="28"/>
          <w:szCs w:val="28"/>
        </w:rPr>
        <w:t>Đọc file, Tải tất cả các file có CTS gốc/file Watermark, Chuyển văn bản, Xem luân chuyển, Đóng, Hoàn thành, Biểu đồ xử lý, Lưu tài liệu cá nhân, Lưu vào hồ sơ, Tạo phiếu trình, Tạo dự thảo, Ghi chú, Bổ sung thông tin, Tạo lịch họp.</w:t>
      </w:r>
    </w:p>
    <w:p w14:paraId="01640BF4" w14:textId="19C64C53" w:rsidR="001F0990" w:rsidRPr="004B217A" w:rsidRDefault="001F0990" w:rsidP="002845F2">
      <w:pPr>
        <w:keepNext w:val="0"/>
        <w:jc w:val="both"/>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Tra cứu văn bản</w:t>
      </w:r>
    </w:p>
    <w:p w14:paraId="762B5266" w14:textId="77777777" w:rsidR="001F0990" w:rsidRPr="004B217A" w:rsidRDefault="001F0990" w:rsidP="002845F2">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Nhấn vào chọn chuột vào dữ liệu 1 trong các cột khoanh dưới đây </w:t>
      </w:r>
    </w:p>
    <w:p w14:paraId="77050D30" w14:textId="7F721D83" w:rsidR="001F0990" w:rsidRPr="004B217A" w:rsidRDefault="009C68DF" w:rsidP="00BC47A2">
      <w:pPr>
        <w:pStyle w:val="NormalIndent"/>
        <w:rPr>
          <w:sz w:val="28"/>
          <w:szCs w:val="28"/>
        </w:rPr>
      </w:pPr>
      <w:r w:rsidRPr="004B217A">
        <w:rPr>
          <w:noProof/>
          <w:sz w:val="28"/>
          <w:szCs w:val="28"/>
        </w:rPr>
        <w:lastRenderedPageBreak/>
        <w:drawing>
          <wp:inline distT="0" distB="0" distL="0" distR="0" wp14:anchorId="57E317D6" wp14:editId="025F26C9">
            <wp:extent cx="5699125" cy="2475230"/>
            <wp:effectExtent l="0" t="0" r="0" b="1270"/>
            <wp:docPr id="187363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31846" name=""/>
                    <pic:cNvPicPr/>
                  </pic:nvPicPr>
                  <pic:blipFill>
                    <a:blip r:embed="rId118"/>
                    <a:stretch>
                      <a:fillRect/>
                    </a:stretch>
                  </pic:blipFill>
                  <pic:spPr>
                    <a:xfrm>
                      <a:off x="0" y="0"/>
                      <a:ext cx="5699125" cy="2475230"/>
                    </a:xfrm>
                    <a:prstGeom prst="rect">
                      <a:avLst/>
                    </a:prstGeom>
                  </pic:spPr>
                </pic:pic>
              </a:graphicData>
            </a:graphic>
          </wp:inline>
        </w:drawing>
      </w:r>
    </w:p>
    <w:p w14:paraId="17D7D2AA" w14:textId="77777777" w:rsidR="001F0990" w:rsidRPr="004B217A" w:rsidRDefault="001F0990" w:rsidP="001F0990">
      <w:pPr>
        <w:rPr>
          <w:rFonts w:cs="Times New Roman"/>
          <w:sz w:val="28"/>
          <w:szCs w:val="28"/>
        </w:rPr>
      </w:pPr>
      <w:r w:rsidRPr="004B217A">
        <w:rPr>
          <w:rFonts w:cs="Times New Roman"/>
          <w:sz w:val="28"/>
          <w:szCs w:val="28"/>
        </w:rPr>
        <w:t>Hệ thống hiển thị màn hình:</w:t>
      </w:r>
    </w:p>
    <w:p w14:paraId="4DB990B5" w14:textId="04BFF9F4" w:rsidR="001F0990" w:rsidRPr="004B217A" w:rsidRDefault="009C68DF" w:rsidP="001F0990">
      <w:pPr>
        <w:rPr>
          <w:rFonts w:cs="Times New Roman"/>
          <w:sz w:val="28"/>
          <w:szCs w:val="28"/>
          <w:u w:val="single"/>
        </w:rPr>
      </w:pPr>
      <w:r w:rsidRPr="004B217A">
        <w:rPr>
          <w:noProof/>
          <w:sz w:val="28"/>
          <w:szCs w:val="28"/>
        </w:rPr>
        <w:drawing>
          <wp:inline distT="0" distB="0" distL="0" distR="0" wp14:anchorId="53E4B764" wp14:editId="7EA9FAD4">
            <wp:extent cx="5699125" cy="3396615"/>
            <wp:effectExtent l="0" t="0" r="0" b="0"/>
            <wp:docPr id="74669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96712" name=""/>
                    <pic:cNvPicPr/>
                  </pic:nvPicPr>
                  <pic:blipFill>
                    <a:blip r:embed="rId119"/>
                    <a:stretch>
                      <a:fillRect/>
                    </a:stretch>
                  </pic:blipFill>
                  <pic:spPr>
                    <a:xfrm>
                      <a:off x="0" y="0"/>
                      <a:ext cx="5699125" cy="3396615"/>
                    </a:xfrm>
                    <a:prstGeom prst="rect">
                      <a:avLst/>
                    </a:prstGeom>
                  </pic:spPr>
                </pic:pic>
              </a:graphicData>
            </a:graphic>
          </wp:inline>
        </w:drawing>
      </w:r>
    </w:p>
    <w:p w14:paraId="62F15E7F" w14:textId="77777777" w:rsidR="001F0990" w:rsidRPr="004B217A" w:rsidRDefault="001F0990" w:rsidP="001F0990">
      <w:pPr>
        <w:rPr>
          <w:rFonts w:cs="Times New Roman"/>
          <w:sz w:val="28"/>
          <w:szCs w:val="28"/>
          <w:u w:val="single"/>
        </w:rPr>
      </w:pPr>
      <w:r w:rsidRPr="004B217A">
        <w:rPr>
          <w:rFonts w:cs="Times New Roman"/>
          <w:sz w:val="28"/>
          <w:szCs w:val="28"/>
          <w:u w:val="single"/>
        </w:rPr>
        <w:t xml:space="preserve">Bước 3: </w:t>
      </w:r>
      <w:r w:rsidRPr="004B217A">
        <w:rPr>
          <w:rFonts w:cs="Times New Roman"/>
          <w:sz w:val="28"/>
          <w:szCs w:val="28"/>
        </w:rPr>
        <w:t xml:space="preserve">Thực hiện các chức năng mô tả chi tiết như bên dưới hoặc chọn nút </w:t>
      </w:r>
      <w:r w:rsidRPr="004B217A">
        <w:rPr>
          <w:rFonts w:cs="Times New Roman"/>
          <w:noProof/>
          <w:sz w:val="28"/>
          <w:szCs w:val="28"/>
        </w:rPr>
        <w:drawing>
          <wp:inline distT="0" distB="0" distL="0" distR="0" wp14:anchorId="53D30C49" wp14:editId="628B2BE7">
            <wp:extent cx="771429" cy="323810"/>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71429" cy="323810"/>
                    </a:xfrm>
                    <a:prstGeom prst="rect">
                      <a:avLst/>
                    </a:prstGeom>
                  </pic:spPr>
                </pic:pic>
              </a:graphicData>
            </a:graphic>
          </wp:inline>
        </w:drawing>
      </w:r>
      <w:r w:rsidRPr="004B217A">
        <w:rPr>
          <w:rFonts w:cs="Times New Roman"/>
          <w:sz w:val="28"/>
          <w:szCs w:val="28"/>
        </w:rPr>
        <w:t xml:space="preserve"> để đóng màn hình xem chi tiết quay về màn hình danh sách</w:t>
      </w:r>
    </w:p>
    <w:p w14:paraId="60C319CF" w14:textId="664C8178" w:rsidR="001F0990" w:rsidRPr="004B217A" w:rsidRDefault="001F0990" w:rsidP="00145E7D">
      <w:pPr>
        <w:pStyle w:val="Heading4"/>
        <w:rPr>
          <w:sz w:val="28"/>
          <w:szCs w:val="28"/>
        </w:rPr>
      </w:pPr>
      <w:bookmarkStart w:id="139" w:name="_Toc211446189"/>
      <w:r w:rsidRPr="004B217A">
        <w:rPr>
          <w:sz w:val="28"/>
          <w:szCs w:val="28"/>
        </w:rPr>
        <w:t xml:space="preserve">Chuyển </w:t>
      </w:r>
      <w:r w:rsidR="00145E7D" w:rsidRPr="004B217A">
        <w:rPr>
          <w:sz w:val="28"/>
          <w:szCs w:val="28"/>
        </w:rPr>
        <w:t>văn bản</w:t>
      </w:r>
      <w:bookmarkEnd w:id="139"/>
    </w:p>
    <w:p w14:paraId="37C1F4B7" w14:textId="181A0137" w:rsidR="001F0990" w:rsidRPr="004B217A" w:rsidRDefault="001F0990" w:rsidP="00BC47A2">
      <w:pPr>
        <w:pStyle w:val="NormalIndent"/>
        <w:rPr>
          <w:sz w:val="28"/>
          <w:szCs w:val="28"/>
        </w:rPr>
      </w:pPr>
      <w:r w:rsidRPr="004B217A">
        <w:rPr>
          <w:sz w:val="28"/>
          <w:szCs w:val="28"/>
        </w:rPr>
        <w:t>Chức năng giúp người dùng Chuyển văn bản đến đơn vị hoặc cá nhân hoặc cả 2</w:t>
      </w:r>
      <w:r w:rsidR="00887CC6" w:rsidRPr="004B217A">
        <w:rPr>
          <w:sz w:val="28"/>
          <w:szCs w:val="28"/>
        </w:rPr>
        <w:t xml:space="preserve">.  Văn bản sẽ hiển thị trong menu chức năng </w:t>
      </w:r>
      <w:r w:rsidR="00145E7D" w:rsidRPr="004B217A">
        <w:rPr>
          <w:sz w:val="28"/>
          <w:szCs w:val="28"/>
        </w:rPr>
        <w:t>Văn bản đang xử lý</w:t>
      </w:r>
    </w:p>
    <w:p w14:paraId="26D5D425" w14:textId="77777777" w:rsidR="001F0990" w:rsidRPr="004B217A" w:rsidRDefault="001F0990" w:rsidP="001F0990">
      <w:pPr>
        <w:jc w:val="both"/>
        <w:rPr>
          <w:rFonts w:cs="Times New Roman"/>
          <w:sz w:val="28"/>
          <w:szCs w:val="28"/>
        </w:rPr>
      </w:pPr>
      <w:r w:rsidRPr="004B217A">
        <w:rPr>
          <w:rFonts w:cs="Times New Roman"/>
          <w:sz w:val="28"/>
          <w:szCs w:val="28"/>
          <w:u w:val="single"/>
        </w:rPr>
        <w:t>Bước 1</w:t>
      </w:r>
      <w:r w:rsidRPr="004B217A">
        <w:rPr>
          <w:rFonts w:cs="Times New Roman"/>
          <w:sz w:val="28"/>
          <w:szCs w:val="28"/>
        </w:rPr>
        <w:t xml:space="preserve">: </w:t>
      </w:r>
    </w:p>
    <w:p w14:paraId="743843BD" w14:textId="0DBA1249" w:rsidR="001F0990" w:rsidRPr="004B217A" w:rsidRDefault="001F0990" w:rsidP="008866EE">
      <w:pPr>
        <w:pStyle w:val="ListParagraph"/>
        <w:numPr>
          <w:ilvl w:val="0"/>
          <w:numId w:val="10"/>
        </w:numPr>
        <w:ind w:left="540" w:hanging="450"/>
        <w:rPr>
          <w:rFonts w:ascii="Times New Roman" w:hAnsi="Times New Roman"/>
          <w:color w:val="000000"/>
          <w:sz w:val="28"/>
          <w:szCs w:val="28"/>
        </w:rPr>
      </w:pPr>
      <w:r w:rsidRPr="004B217A">
        <w:rPr>
          <w:rFonts w:ascii="Times New Roman" w:hAnsi="Times New Roman"/>
          <w:b/>
          <w:sz w:val="28"/>
          <w:szCs w:val="28"/>
        </w:rPr>
        <w:lastRenderedPageBreak/>
        <w:t>Cách 1</w:t>
      </w:r>
      <w:r w:rsidRPr="004B217A">
        <w:rPr>
          <w:rFonts w:ascii="Times New Roman" w:hAnsi="Times New Roman"/>
          <w:sz w:val="28"/>
          <w:szCs w:val="28"/>
        </w:rPr>
        <w:t>: Tại màn hình Xem chi tiết chọn nút</w:t>
      </w:r>
      <w:r w:rsidRPr="004B217A">
        <w:rPr>
          <w:rFonts w:ascii="Times New Roman" w:hAnsi="Times New Roman"/>
          <w:color w:val="000000"/>
          <w:sz w:val="28"/>
          <w:szCs w:val="28"/>
        </w:rPr>
        <w:t xml:space="preserve"> </w:t>
      </w:r>
      <w:r w:rsidR="00145E7D" w:rsidRPr="004B217A">
        <w:rPr>
          <w:noProof/>
          <w:sz w:val="28"/>
          <w:szCs w:val="28"/>
        </w:rPr>
        <w:drawing>
          <wp:inline distT="0" distB="0" distL="0" distR="0" wp14:anchorId="365C3E2E" wp14:editId="0BCA4561">
            <wp:extent cx="1504762" cy="304762"/>
            <wp:effectExtent l="0" t="0" r="635" b="635"/>
            <wp:docPr id="427763344" name="Picture 42776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04762" cy="304762"/>
                    </a:xfrm>
                    <a:prstGeom prst="rect">
                      <a:avLst/>
                    </a:prstGeom>
                  </pic:spPr>
                </pic:pic>
              </a:graphicData>
            </a:graphic>
          </wp:inline>
        </w:drawing>
      </w:r>
      <w:r w:rsidRPr="004B217A">
        <w:rPr>
          <w:rFonts w:ascii="Times New Roman" w:hAnsi="Times New Roman"/>
          <w:color w:val="000000"/>
          <w:sz w:val="28"/>
          <w:szCs w:val="28"/>
        </w:rPr>
        <w:t xml:space="preserve">, </w:t>
      </w:r>
    </w:p>
    <w:p w14:paraId="71BF7522" w14:textId="77777777" w:rsidR="00AC742D" w:rsidRPr="004B217A" w:rsidRDefault="001F0990" w:rsidP="00992327">
      <w:pPr>
        <w:pStyle w:val="ListParagraph"/>
        <w:numPr>
          <w:ilvl w:val="0"/>
          <w:numId w:val="10"/>
        </w:numPr>
        <w:ind w:left="90" w:hanging="450"/>
        <w:rPr>
          <w:noProof/>
          <w:sz w:val="28"/>
          <w:szCs w:val="28"/>
        </w:rPr>
      </w:pPr>
      <w:r w:rsidRPr="004B217A">
        <w:rPr>
          <w:rFonts w:ascii="Times New Roman" w:hAnsi="Times New Roman"/>
          <w:color w:val="000000"/>
          <w:sz w:val="28"/>
          <w:szCs w:val="28"/>
        </w:rPr>
        <w:t>Cách 2: Tại màn hình Văn bản đến&gt;&gt;</w:t>
      </w:r>
      <w:r w:rsidR="006C4705" w:rsidRPr="004B217A">
        <w:rPr>
          <w:rFonts w:ascii="Times New Roman" w:hAnsi="Times New Roman"/>
          <w:b/>
          <w:sz w:val="28"/>
          <w:szCs w:val="28"/>
        </w:rPr>
        <w:t xml:space="preserve"> Tra cứu văn bản</w:t>
      </w:r>
      <w:r w:rsidRPr="004B217A">
        <w:rPr>
          <w:rFonts w:ascii="Times New Roman" w:hAnsi="Times New Roman"/>
          <w:color w:val="000000"/>
          <w:sz w:val="28"/>
          <w:szCs w:val="28"/>
        </w:rPr>
        <w:t>: Chọn nút như ảnh bên dướ</w:t>
      </w:r>
      <w:r w:rsidR="00463766" w:rsidRPr="004B217A">
        <w:rPr>
          <w:rFonts w:ascii="Times New Roman" w:hAnsi="Times New Roman"/>
          <w:color w:val="000000"/>
          <w:sz w:val="28"/>
          <w:szCs w:val="28"/>
        </w:rPr>
        <w:t>i</w:t>
      </w:r>
      <w:r w:rsidR="00463766" w:rsidRPr="004B217A">
        <w:rPr>
          <w:noProof/>
          <w:sz w:val="28"/>
          <w:szCs w:val="28"/>
        </w:rPr>
        <w:drawing>
          <wp:inline distT="0" distB="0" distL="0" distR="0" wp14:anchorId="7644A8A9" wp14:editId="19D6F9E8">
            <wp:extent cx="5699125" cy="2475230"/>
            <wp:effectExtent l="0" t="0" r="0" b="1270"/>
            <wp:docPr id="104473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31582" name=""/>
                    <pic:cNvPicPr/>
                  </pic:nvPicPr>
                  <pic:blipFill>
                    <a:blip r:embed="rId120"/>
                    <a:stretch>
                      <a:fillRect/>
                    </a:stretch>
                  </pic:blipFill>
                  <pic:spPr>
                    <a:xfrm>
                      <a:off x="0" y="0"/>
                      <a:ext cx="5699125" cy="2475230"/>
                    </a:xfrm>
                    <a:prstGeom prst="rect">
                      <a:avLst/>
                    </a:prstGeom>
                  </pic:spPr>
                </pic:pic>
              </a:graphicData>
            </a:graphic>
          </wp:inline>
        </w:drawing>
      </w:r>
      <w:r w:rsidR="002845F2" w:rsidRPr="004B217A">
        <w:rPr>
          <w:rFonts w:ascii="Times New Roman" w:hAnsi="Times New Roman"/>
          <w:color w:val="000000"/>
          <w:sz w:val="28"/>
          <w:szCs w:val="28"/>
        </w:rPr>
        <w:t>H</w:t>
      </w:r>
      <w:r w:rsidRPr="004B217A">
        <w:rPr>
          <w:rFonts w:ascii="Times New Roman" w:hAnsi="Times New Roman"/>
          <w:color w:val="000000"/>
          <w:sz w:val="28"/>
          <w:szCs w:val="28"/>
        </w:rPr>
        <w:t>iển thị màn hình như bên dưới</w:t>
      </w:r>
    </w:p>
    <w:p w14:paraId="1EEA2AEB" w14:textId="77777777" w:rsidR="00AC742D" w:rsidRPr="004B217A" w:rsidRDefault="00463766" w:rsidP="00AC742D">
      <w:pPr>
        <w:pStyle w:val="ListParagraph"/>
        <w:ind w:left="90"/>
        <w:rPr>
          <w:rFonts w:ascii="Times New Roman" w:hAnsi="Times New Roman"/>
          <w:noProof/>
          <w:sz w:val="28"/>
          <w:szCs w:val="28"/>
        </w:rPr>
      </w:pPr>
      <w:r w:rsidRPr="004B217A">
        <w:rPr>
          <w:noProof/>
          <w:sz w:val="28"/>
          <w:szCs w:val="28"/>
        </w:rPr>
        <w:drawing>
          <wp:inline distT="0" distB="0" distL="0" distR="0" wp14:anchorId="53F73E51" wp14:editId="0F5C44E2">
            <wp:extent cx="5699125" cy="3382645"/>
            <wp:effectExtent l="0" t="0" r="0" b="8255"/>
            <wp:docPr id="5973442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699125" cy="3382645"/>
                    </a:xfrm>
                    <a:prstGeom prst="rect">
                      <a:avLst/>
                    </a:prstGeom>
                    <a:noFill/>
                    <a:ln>
                      <a:noFill/>
                    </a:ln>
                  </pic:spPr>
                </pic:pic>
              </a:graphicData>
            </a:graphic>
          </wp:inline>
        </w:drawing>
      </w:r>
      <w:r w:rsidRPr="004B217A">
        <w:rPr>
          <w:rFonts w:ascii="Times New Roman" w:hAnsi="Times New Roman"/>
          <w:noProof/>
          <w:sz w:val="28"/>
          <w:szCs w:val="28"/>
          <w:u w:val="single"/>
        </w:rPr>
        <w:t>Bước 2</w:t>
      </w:r>
      <w:r w:rsidRPr="004B217A">
        <w:rPr>
          <w:rFonts w:ascii="Times New Roman" w:hAnsi="Times New Roman"/>
          <w:noProof/>
          <w:sz w:val="28"/>
          <w:szCs w:val="28"/>
        </w:rPr>
        <w:t xml:space="preserve">: Người dùng nhập các thông tin rồi chọn nút </w:t>
      </w:r>
      <w:r w:rsidRPr="004B217A">
        <w:rPr>
          <w:rFonts w:ascii="Times New Roman" w:hAnsi="Times New Roman"/>
          <w:noProof/>
          <w:sz w:val="28"/>
          <w:szCs w:val="28"/>
        </w:rPr>
        <w:drawing>
          <wp:inline distT="0" distB="0" distL="0" distR="0" wp14:anchorId="4F1E80F1" wp14:editId="39CF740B">
            <wp:extent cx="1348740" cy="297180"/>
            <wp:effectExtent l="0" t="0" r="3810" b="7620"/>
            <wp:docPr id="2916532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348740" cy="297180"/>
                    </a:xfrm>
                    <a:prstGeom prst="rect">
                      <a:avLst/>
                    </a:prstGeom>
                    <a:noFill/>
                    <a:ln>
                      <a:noFill/>
                    </a:ln>
                  </pic:spPr>
                </pic:pic>
              </a:graphicData>
            </a:graphic>
          </wp:inline>
        </w:drawing>
      </w:r>
      <w:r w:rsidRPr="004B217A">
        <w:rPr>
          <w:rFonts w:ascii="Times New Roman" w:hAnsi="Times New Roman"/>
          <w:noProof/>
          <w:sz w:val="28"/>
          <w:szCs w:val="28"/>
        </w:rPr>
        <w:t xml:space="preserve"> để gửi cho các đơn vị/cá nhân đã chọn =&gt; Văn bản được chuyển sang Tab Văn bản đã xử lý</w:t>
      </w:r>
    </w:p>
    <w:p w14:paraId="144C9A44" w14:textId="70EBBE23" w:rsidR="001F0990" w:rsidRPr="004B217A" w:rsidRDefault="00463766" w:rsidP="00AC742D">
      <w:pPr>
        <w:pStyle w:val="ListParagraph"/>
        <w:ind w:left="90"/>
        <w:rPr>
          <w:rFonts w:ascii="Times New Roman" w:hAnsi="Times New Roman"/>
          <w:sz w:val="28"/>
          <w:szCs w:val="28"/>
        </w:rPr>
      </w:pPr>
      <w:r w:rsidRPr="004B217A">
        <w:rPr>
          <w:rFonts w:ascii="Times New Roman" w:hAnsi="Times New Roman"/>
          <w:noProof/>
          <w:sz w:val="28"/>
          <w:szCs w:val="28"/>
        </w:rPr>
        <w:t xml:space="preserve">Hoặc chọn nút </w:t>
      </w:r>
      <w:r w:rsidRPr="004B217A">
        <w:rPr>
          <w:rFonts w:ascii="Times New Roman" w:hAnsi="Times New Roman"/>
          <w:noProof/>
          <w:sz w:val="28"/>
          <w:szCs w:val="28"/>
        </w:rPr>
        <w:drawing>
          <wp:inline distT="0" distB="0" distL="0" distR="0" wp14:anchorId="60457D62" wp14:editId="3023922F">
            <wp:extent cx="792480" cy="274320"/>
            <wp:effectExtent l="0" t="0" r="7620" b="0"/>
            <wp:docPr id="13370417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8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92480" cy="274320"/>
                    </a:xfrm>
                    <a:prstGeom prst="rect">
                      <a:avLst/>
                    </a:prstGeom>
                    <a:noFill/>
                    <a:ln>
                      <a:noFill/>
                    </a:ln>
                  </pic:spPr>
                </pic:pic>
              </a:graphicData>
            </a:graphic>
          </wp:inline>
        </w:drawing>
      </w:r>
      <w:r w:rsidRPr="004B217A">
        <w:rPr>
          <w:rFonts w:ascii="Times New Roman" w:hAnsi="Times New Roman"/>
          <w:noProof/>
          <w:sz w:val="28"/>
          <w:szCs w:val="28"/>
        </w:rPr>
        <w:t xml:space="preserve"> để đóng màn hình quay về màn hình chi tiết</w:t>
      </w:r>
    </w:p>
    <w:p w14:paraId="59C6E0BE" w14:textId="5E85C086" w:rsidR="001F0990" w:rsidRPr="004B217A" w:rsidRDefault="001F0990" w:rsidP="00AC742D">
      <w:pPr>
        <w:pStyle w:val="Heading4"/>
        <w:rPr>
          <w:sz w:val="28"/>
          <w:szCs w:val="28"/>
        </w:rPr>
      </w:pPr>
      <w:bookmarkStart w:id="140" w:name="_Toc211446190"/>
      <w:r w:rsidRPr="004B217A">
        <w:rPr>
          <w:sz w:val="28"/>
          <w:szCs w:val="28"/>
        </w:rPr>
        <w:lastRenderedPageBreak/>
        <w:t>Xem luân chuyển</w:t>
      </w:r>
      <w:bookmarkEnd w:id="140"/>
    </w:p>
    <w:p w14:paraId="4862BF9F" w14:textId="77777777" w:rsidR="00AC742D" w:rsidRPr="004B217A" w:rsidRDefault="00AC742D" w:rsidP="00AC742D">
      <w:pPr>
        <w:rPr>
          <w:sz w:val="28"/>
          <w:szCs w:val="28"/>
        </w:rPr>
      </w:pPr>
      <w:r w:rsidRPr="004B217A">
        <w:rPr>
          <w:sz w:val="28"/>
          <w:szCs w:val="28"/>
        </w:rPr>
        <w:t>Chức năng giúp người dùng xem dữ liệu đơn vị và cá nhân nhận/chuyển văn bản và thực hiện thu hồi văn bản</w:t>
      </w:r>
    </w:p>
    <w:p w14:paraId="0F5E0EA8" w14:textId="77777777" w:rsidR="00AC742D" w:rsidRPr="004B217A" w:rsidRDefault="00AC742D" w:rsidP="00AC742D">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6C5FB66D" wp14:editId="2EE67573">
            <wp:extent cx="1514286" cy="295238"/>
            <wp:effectExtent l="0" t="0" r="0" b="0"/>
            <wp:docPr id="1281821193" name="Picture 128182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14286" cy="295238"/>
                    </a:xfrm>
                    <a:prstGeom prst="rect">
                      <a:avLst/>
                    </a:prstGeom>
                  </pic:spPr>
                </pic:pic>
              </a:graphicData>
            </a:graphic>
          </wp:inline>
        </w:drawing>
      </w:r>
      <w:r w:rsidRPr="004B217A">
        <w:rPr>
          <w:rFonts w:cs="Times New Roman"/>
          <w:color w:val="000000"/>
          <w:sz w:val="28"/>
          <w:szCs w:val="28"/>
        </w:rPr>
        <w:t>, hiển thị màn hình như bên dưới</w:t>
      </w:r>
    </w:p>
    <w:p w14:paraId="2664F8FB" w14:textId="77777777" w:rsidR="00AC742D" w:rsidRPr="004B217A" w:rsidRDefault="00AC742D" w:rsidP="00AC742D">
      <w:pPr>
        <w:rPr>
          <w:color w:val="000000"/>
          <w:sz w:val="28"/>
          <w:szCs w:val="28"/>
        </w:rPr>
      </w:pPr>
      <w:r w:rsidRPr="004B217A">
        <w:rPr>
          <w:noProof/>
          <w:sz w:val="28"/>
          <w:szCs w:val="28"/>
        </w:rPr>
        <w:drawing>
          <wp:inline distT="0" distB="0" distL="0" distR="0" wp14:anchorId="5A348E5F" wp14:editId="2D46CB4C">
            <wp:extent cx="5699125" cy="2522220"/>
            <wp:effectExtent l="0" t="0" r="0" b="0"/>
            <wp:docPr id="1551856173" name="Picture 1551856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99125" cy="2522220"/>
                    </a:xfrm>
                    <a:prstGeom prst="rect">
                      <a:avLst/>
                    </a:prstGeom>
                  </pic:spPr>
                </pic:pic>
              </a:graphicData>
            </a:graphic>
          </wp:inline>
        </w:drawing>
      </w:r>
    </w:p>
    <w:p w14:paraId="0AB086A2" w14:textId="77777777" w:rsidR="00AC742D" w:rsidRPr="004B217A" w:rsidRDefault="00AC742D" w:rsidP="00AC742D">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có thể xuất báo cáo xem danh sách cây luân chuyển bằng cách nhần vào nút </w:t>
      </w:r>
      <w:r w:rsidRPr="004B217A">
        <w:rPr>
          <w:rFonts w:cs="Times New Roman"/>
          <w:noProof/>
          <w:sz w:val="28"/>
          <w:szCs w:val="28"/>
        </w:rPr>
        <w:drawing>
          <wp:inline distT="0" distB="0" distL="0" distR="0" wp14:anchorId="0FF1F4F5" wp14:editId="504F2662">
            <wp:extent cx="1114286" cy="285714"/>
            <wp:effectExtent l="0" t="0" r="0" b="635"/>
            <wp:docPr id="2054337967" name="Picture 2054337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14286" cy="285714"/>
                    </a:xfrm>
                    <a:prstGeom prst="rect">
                      <a:avLst/>
                    </a:prstGeom>
                  </pic:spPr>
                </pic:pic>
              </a:graphicData>
            </a:graphic>
          </wp:inline>
        </w:drawing>
      </w:r>
    </w:p>
    <w:p w14:paraId="3129B956" w14:textId="77777777" w:rsidR="00AC742D" w:rsidRPr="004B217A" w:rsidRDefault="00AC742D" w:rsidP="00AC742D">
      <w:pPr>
        <w:keepNext w:val="0"/>
        <w:rPr>
          <w:rFonts w:cs="Times New Roman"/>
          <w:sz w:val="28"/>
          <w:szCs w:val="28"/>
        </w:rPr>
      </w:pPr>
      <w:r w:rsidRPr="004B217A">
        <w:rPr>
          <w:rFonts w:cs="Times New Roman"/>
          <w:sz w:val="28"/>
          <w:szCs w:val="28"/>
          <w:u w:val="single"/>
        </w:rPr>
        <w:t>Bước 3.</w:t>
      </w:r>
      <w:r w:rsidRPr="004B217A">
        <w:rPr>
          <w:rFonts w:cs="Times New Roman"/>
          <w:sz w:val="28"/>
          <w:szCs w:val="28"/>
        </w:rPr>
        <w:t xml:space="preserve"> Tại Danh sách đơn vị đã chuyển hoặc danh sách cây luân chuyển, người dùng bấm nút </w:t>
      </w:r>
      <w:r w:rsidRPr="004B217A">
        <w:rPr>
          <w:rFonts w:cs="Times New Roman"/>
          <w:noProof/>
          <w:sz w:val="28"/>
          <w:szCs w:val="28"/>
        </w:rPr>
        <w:drawing>
          <wp:inline distT="0" distB="0" distL="0" distR="0" wp14:anchorId="07804D1B" wp14:editId="601AAD91">
            <wp:extent cx="171429" cy="133333"/>
            <wp:effectExtent l="0" t="0" r="635" b="635"/>
            <wp:docPr id="1317632429" name="Picture 131763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1429" cy="133333"/>
                    </a:xfrm>
                    <a:prstGeom prst="rect">
                      <a:avLst/>
                    </a:prstGeom>
                  </pic:spPr>
                </pic:pic>
              </a:graphicData>
            </a:graphic>
          </wp:inline>
        </w:drawing>
      </w:r>
      <w:r w:rsidRPr="004B217A">
        <w:rPr>
          <w:rFonts w:cs="Times New Roman"/>
          <w:sz w:val="28"/>
          <w:szCs w:val="28"/>
        </w:rPr>
        <w:t>để thực hiện thu hồi văn bản đã chuyển cho đơn vị hoặc cá nhân</w:t>
      </w:r>
    </w:p>
    <w:p w14:paraId="28B7F2D5" w14:textId="77777777" w:rsidR="00AC742D" w:rsidRPr="004B217A" w:rsidRDefault="00AC742D" w:rsidP="00AC742D">
      <w:pPr>
        <w:keepNext w:val="0"/>
        <w:rPr>
          <w:rFonts w:cs="Times New Roman"/>
          <w:sz w:val="28"/>
          <w:szCs w:val="28"/>
        </w:rPr>
      </w:pPr>
      <w:r w:rsidRPr="004B217A">
        <w:rPr>
          <w:rFonts w:cs="Times New Roman"/>
          <w:sz w:val="28"/>
          <w:szCs w:val="28"/>
        </w:rPr>
        <w:t>Trường hợp người dùng muốn thu hồi hàng loạt thì chọn ô tất cả như số 1 &gt;&gt; Nhấn nút thu hồi</w:t>
      </w:r>
    </w:p>
    <w:p w14:paraId="33EBA002" w14:textId="77777777" w:rsidR="00AC742D" w:rsidRPr="004B217A" w:rsidRDefault="00AC742D" w:rsidP="00AC742D">
      <w:pPr>
        <w:rPr>
          <w:rFonts w:cs="Times New Roman"/>
          <w:sz w:val="28"/>
          <w:szCs w:val="28"/>
        </w:rPr>
      </w:pPr>
      <w:r w:rsidRPr="004B217A">
        <w:rPr>
          <w:noProof/>
          <w:sz w:val="28"/>
          <w:szCs w:val="28"/>
        </w:rPr>
        <w:lastRenderedPageBreak/>
        <w:drawing>
          <wp:inline distT="0" distB="0" distL="0" distR="0" wp14:anchorId="7A818CAF" wp14:editId="56FEFCD3">
            <wp:extent cx="5699125" cy="3479800"/>
            <wp:effectExtent l="0" t="0" r="0" b="6350"/>
            <wp:docPr id="1980770961" name="Picture 198077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99125" cy="3479800"/>
                    </a:xfrm>
                    <a:prstGeom prst="rect">
                      <a:avLst/>
                    </a:prstGeom>
                  </pic:spPr>
                </pic:pic>
              </a:graphicData>
            </a:graphic>
          </wp:inline>
        </w:drawing>
      </w:r>
    </w:p>
    <w:p w14:paraId="71664344" w14:textId="77777777" w:rsidR="00AC742D" w:rsidRPr="004B217A" w:rsidRDefault="00AC742D" w:rsidP="00AC742D">
      <w:pPr>
        <w:rPr>
          <w:rFonts w:cs="Times New Roman"/>
          <w:sz w:val="28"/>
          <w:szCs w:val="28"/>
        </w:rPr>
      </w:pPr>
      <w:r w:rsidRPr="004B217A">
        <w:rPr>
          <w:rFonts w:cs="Times New Roman"/>
          <w:sz w:val="28"/>
          <w:szCs w:val="28"/>
        </w:rPr>
        <w:t>Hệ thống hiển thị popup thông báo</w:t>
      </w:r>
    </w:p>
    <w:p w14:paraId="7B2F8009" w14:textId="77777777" w:rsidR="00AC742D" w:rsidRPr="004B217A" w:rsidRDefault="00AC742D" w:rsidP="00AC742D">
      <w:pPr>
        <w:jc w:val="center"/>
        <w:rPr>
          <w:rFonts w:cs="Times New Roman"/>
          <w:sz w:val="28"/>
          <w:szCs w:val="28"/>
        </w:rPr>
      </w:pPr>
      <w:r w:rsidRPr="004B217A">
        <w:rPr>
          <w:noProof/>
          <w:sz w:val="28"/>
          <w:szCs w:val="28"/>
        </w:rPr>
        <w:drawing>
          <wp:inline distT="0" distB="0" distL="0" distR="0" wp14:anchorId="0F36102F" wp14:editId="28179346">
            <wp:extent cx="3161905" cy="1428571"/>
            <wp:effectExtent l="0" t="0" r="635" b="635"/>
            <wp:docPr id="230541149" name="Picture 23054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61905" cy="1428571"/>
                    </a:xfrm>
                    <a:prstGeom prst="rect">
                      <a:avLst/>
                    </a:prstGeom>
                  </pic:spPr>
                </pic:pic>
              </a:graphicData>
            </a:graphic>
          </wp:inline>
        </w:drawing>
      </w:r>
    </w:p>
    <w:p w14:paraId="684FCEAE" w14:textId="77777777" w:rsidR="00AC742D" w:rsidRPr="004B217A" w:rsidRDefault="00AC742D" w:rsidP="00AC742D">
      <w:pPr>
        <w:rPr>
          <w:rFonts w:cs="Times New Roman"/>
          <w:sz w:val="28"/>
          <w:szCs w:val="28"/>
        </w:rPr>
      </w:pPr>
      <w:r w:rsidRPr="004B217A">
        <w:rPr>
          <w:rFonts w:cs="Times New Roman"/>
          <w:sz w:val="28"/>
          <w:szCs w:val="28"/>
          <w:u w:val="single"/>
        </w:rPr>
        <w:t>Bước 4</w:t>
      </w:r>
      <w:r w:rsidRPr="004B217A">
        <w:rPr>
          <w:rFonts w:cs="Times New Roman"/>
          <w:sz w:val="28"/>
          <w:szCs w:val="28"/>
        </w:rPr>
        <w:t xml:space="preserve">: Người dung chọn Đồng ý như nút 1 ảnh để hoàn thành việc thu hồi =&gt; </w:t>
      </w:r>
    </w:p>
    <w:p w14:paraId="58B8DB53" w14:textId="77777777" w:rsidR="00AC742D" w:rsidRPr="004B217A" w:rsidRDefault="00AC742D" w:rsidP="00AC742D">
      <w:pPr>
        <w:rPr>
          <w:rFonts w:cs="Times New Roman"/>
          <w:sz w:val="28"/>
          <w:szCs w:val="28"/>
        </w:rPr>
      </w:pPr>
      <w:r w:rsidRPr="004B217A">
        <w:rPr>
          <w:rFonts w:cs="Times New Roman"/>
          <w:sz w:val="28"/>
          <w:szCs w:val="28"/>
        </w:rPr>
        <w:t>Hoặc hủy bỏ thao tác chọn nút 2 hoặc 3 như ảnh bên trên =&gt; Màn hình chuyển về màn hình Xem luân chuyển</w:t>
      </w:r>
    </w:p>
    <w:p w14:paraId="46C2F17E" w14:textId="77777777" w:rsidR="00AC742D" w:rsidRPr="004B217A" w:rsidRDefault="00AC742D" w:rsidP="00AC742D">
      <w:pPr>
        <w:rPr>
          <w:rFonts w:cs="Times New Roman"/>
          <w:b/>
          <w:i/>
          <w:sz w:val="28"/>
          <w:szCs w:val="28"/>
        </w:rPr>
      </w:pPr>
      <w:r w:rsidRPr="004B217A">
        <w:rPr>
          <w:rFonts w:cs="Times New Roman"/>
          <w:b/>
          <w:i/>
          <w:sz w:val="28"/>
          <w:szCs w:val="28"/>
        </w:rPr>
        <w:t xml:space="preserve">Lưu ý: </w:t>
      </w:r>
    </w:p>
    <w:p w14:paraId="3FB74FA8" w14:textId="77777777" w:rsidR="00AC742D" w:rsidRPr="004B217A" w:rsidRDefault="00AC742D" w:rsidP="00AC742D">
      <w:pPr>
        <w:pStyle w:val="ListParagraph"/>
        <w:numPr>
          <w:ilvl w:val="0"/>
          <w:numId w:val="6"/>
        </w:numPr>
        <w:rPr>
          <w:rFonts w:ascii="Times New Roman" w:hAnsi="Times New Roman"/>
          <w:sz w:val="28"/>
          <w:szCs w:val="28"/>
        </w:rPr>
      </w:pPr>
      <w:r w:rsidRPr="004B217A">
        <w:rPr>
          <w:rFonts w:ascii="Times New Roman" w:hAnsi="Times New Roman"/>
          <w:sz w:val="28"/>
          <w:szCs w:val="28"/>
        </w:rPr>
        <w:t>Trường hợp thu hồi thành công thì các thao tác ở cột Thao tác sẽ ẩn</w:t>
      </w:r>
    </w:p>
    <w:p w14:paraId="7677B48C" w14:textId="77777777" w:rsidR="00AC742D" w:rsidRPr="004B217A" w:rsidRDefault="00AC742D" w:rsidP="00AC742D">
      <w:pPr>
        <w:pStyle w:val="ListParagraph"/>
        <w:numPr>
          <w:ilvl w:val="0"/>
          <w:numId w:val="6"/>
        </w:numPr>
        <w:rPr>
          <w:rFonts w:ascii="Times New Roman" w:hAnsi="Times New Roman"/>
          <w:sz w:val="28"/>
          <w:szCs w:val="28"/>
        </w:rPr>
      </w:pPr>
      <w:r w:rsidRPr="004B217A">
        <w:rPr>
          <w:rFonts w:ascii="Times New Roman" w:hAnsi="Times New Roman"/>
          <w:sz w:val="28"/>
          <w:szCs w:val="28"/>
        </w:rPr>
        <w:t xml:space="preserve">Văn bản của đơn vị được chuyển sẽ bị xóa khỏi danh sách còn đơn vị thu hồi sẽ chuyển vào tab Văn bản bị thu hồi </w:t>
      </w:r>
    </w:p>
    <w:p w14:paraId="69565ADD" w14:textId="77777777" w:rsidR="00AC742D" w:rsidRPr="004B217A" w:rsidRDefault="00AC742D" w:rsidP="00AC742D">
      <w:pPr>
        <w:pStyle w:val="ListParagraph"/>
        <w:numPr>
          <w:ilvl w:val="0"/>
          <w:numId w:val="6"/>
        </w:numPr>
        <w:rPr>
          <w:rFonts w:ascii="Times New Roman" w:hAnsi="Times New Roman"/>
          <w:sz w:val="28"/>
          <w:szCs w:val="28"/>
        </w:rPr>
      </w:pPr>
      <w:r w:rsidRPr="004B217A">
        <w:rPr>
          <w:rFonts w:ascii="Times New Roman" w:hAnsi="Times New Roman"/>
          <w:sz w:val="28"/>
          <w:szCs w:val="28"/>
        </w:rPr>
        <w:t>Tại màn hình xem luân chuyển tại đơn vị thu hồi các bản ghi bị thu hồi sẽ bị gạch ngang</w:t>
      </w:r>
    </w:p>
    <w:p w14:paraId="48975FFA" w14:textId="30E8C1CE" w:rsidR="001F0990" w:rsidRPr="004B217A" w:rsidRDefault="00AC742D" w:rsidP="00AC742D">
      <w:pPr>
        <w:keepNext w:val="0"/>
        <w:ind w:left="360"/>
        <w:rPr>
          <w:rFonts w:cs="Times New Roman"/>
          <w:sz w:val="28"/>
          <w:szCs w:val="28"/>
        </w:rPr>
      </w:pPr>
      <w:r w:rsidRPr="004B217A">
        <w:rPr>
          <w:rFonts w:cs="Times New Roman"/>
          <w:sz w:val="28"/>
          <w:szCs w:val="28"/>
        </w:rPr>
        <w:t xml:space="preserve">Bước 5: Đóng màn hình luân chuyển, người dùng chọn nút </w:t>
      </w:r>
      <w:r w:rsidRPr="004B217A">
        <w:rPr>
          <w:rFonts w:cs="Times New Roman"/>
          <w:noProof/>
          <w:sz w:val="28"/>
          <w:szCs w:val="28"/>
        </w:rPr>
        <w:t xml:space="preserve">“ </w:t>
      </w:r>
      <w:r w:rsidRPr="004B217A">
        <w:rPr>
          <w:rFonts w:cs="Times New Roman"/>
          <w:sz w:val="28"/>
          <w:szCs w:val="28"/>
        </w:rPr>
        <w:t xml:space="preserve">  =&gt; Hệ thống quay về màn hình xem chi tiết</w:t>
      </w:r>
    </w:p>
    <w:p w14:paraId="7249DA8D" w14:textId="30772849" w:rsidR="001F0990" w:rsidRPr="004B217A" w:rsidRDefault="001F0990" w:rsidP="00C71BD7">
      <w:pPr>
        <w:pStyle w:val="Heading4"/>
        <w:rPr>
          <w:sz w:val="28"/>
          <w:szCs w:val="28"/>
        </w:rPr>
      </w:pPr>
      <w:bookmarkStart w:id="141" w:name="_Toc211446191"/>
      <w:r w:rsidRPr="004B217A">
        <w:rPr>
          <w:sz w:val="28"/>
          <w:szCs w:val="28"/>
        </w:rPr>
        <w:lastRenderedPageBreak/>
        <w:t>Hoàn thành</w:t>
      </w:r>
      <w:bookmarkEnd w:id="141"/>
    </w:p>
    <w:p w14:paraId="1652402C" w14:textId="77777777" w:rsidR="001F0990" w:rsidRPr="004B217A" w:rsidRDefault="001F0990" w:rsidP="00BC47A2">
      <w:pPr>
        <w:pStyle w:val="NormalIndent"/>
        <w:rPr>
          <w:sz w:val="28"/>
          <w:szCs w:val="28"/>
        </w:rPr>
      </w:pPr>
      <w:r w:rsidRPr="004B217A">
        <w:rPr>
          <w:sz w:val="28"/>
          <w:szCs w:val="28"/>
        </w:rPr>
        <w:t>Chức năng giúp người dùng chuyển trạng thái văn bản sang hoàn thành</w:t>
      </w:r>
    </w:p>
    <w:p w14:paraId="4EB7F84C" w14:textId="46E91FEE" w:rsidR="001F0990" w:rsidRPr="004B217A" w:rsidRDefault="001F0990" w:rsidP="002845F2">
      <w:pPr>
        <w:keepNext w:val="0"/>
        <w:rPr>
          <w:rFonts w:cs="Times New Roman"/>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3E34DE56" wp14:editId="0D426183">
            <wp:extent cx="1152381" cy="31428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52381" cy="314286"/>
                    </a:xfrm>
                    <a:prstGeom prst="rect">
                      <a:avLst/>
                    </a:prstGeom>
                  </pic:spPr>
                </pic:pic>
              </a:graphicData>
            </a:graphic>
          </wp:inline>
        </w:drawing>
      </w:r>
      <w:r w:rsidRPr="004B217A">
        <w:rPr>
          <w:rFonts w:cs="Times New Roman"/>
          <w:color w:val="000000"/>
          <w:sz w:val="28"/>
          <w:szCs w:val="28"/>
        </w:rPr>
        <w:t xml:space="preserve">, </w:t>
      </w:r>
    </w:p>
    <w:p w14:paraId="09E10D27" w14:textId="77777777" w:rsidR="00273938" w:rsidRPr="004B217A" w:rsidRDefault="00273938" w:rsidP="00273938">
      <w:pPr>
        <w:keepNext w:val="0"/>
        <w:rPr>
          <w:rFonts w:cs="Times New Roman"/>
          <w:color w:val="000000"/>
          <w:sz w:val="28"/>
          <w:szCs w:val="28"/>
        </w:rPr>
      </w:pPr>
      <w:r w:rsidRPr="004B217A">
        <w:rPr>
          <w:rFonts w:cs="Times New Roman"/>
          <w:color w:val="000000"/>
          <w:sz w:val="28"/>
          <w:szCs w:val="28"/>
        </w:rPr>
        <w:t>Hiển thị màn hình như bên dưới</w:t>
      </w:r>
    </w:p>
    <w:p w14:paraId="72254C90" w14:textId="77777777" w:rsidR="00C71BD7" w:rsidRPr="004B217A" w:rsidRDefault="00273938" w:rsidP="00C71BD7">
      <w:pPr>
        <w:keepNext w:val="0"/>
        <w:rPr>
          <w:rFonts w:cs="Times New Roman"/>
          <w:sz w:val="28"/>
          <w:szCs w:val="28"/>
        </w:rPr>
      </w:pPr>
      <w:r w:rsidRPr="004B217A">
        <w:rPr>
          <w:rFonts w:cs="Times New Roman"/>
          <w:noProof/>
          <w:color w:val="000000"/>
          <w:sz w:val="28"/>
          <w:szCs w:val="28"/>
        </w:rPr>
        <w:drawing>
          <wp:inline distT="0" distB="0" distL="0" distR="0" wp14:anchorId="0BE9C4A0" wp14:editId="2228EEA4">
            <wp:extent cx="5699125" cy="1844040"/>
            <wp:effectExtent l="0" t="0" r="0" b="3810"/>
            <wp:docPr id="42860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29637" name=""/>
                    <pic:cNvPicPr/>
                  </pic:nvPicPr>
                  <pic:blipFill>
                    <a:blip r:embed="rId83"/>
                    <a:stretch>
                      <a:fillRect/>
                    </a:stretch>
                  </pic:blipFill>
                  <pic:spPr>
                    <a:xfrm>
                      <a:off x="0" y="0"/>
                      <a:ext cx="5699125" cy="1844040"/>
                    </a:xfrm>
                    <a:prstGeom prst="rect">
                      <a:avLst/>
                    </a:prstGeom>
                  </pic:spPr>
                </pic:pic>
              </a:graphicData>
            </a:graphic>
          </wp:inline>
        </w:drawing>
      </w:r>
      <w:r w:rsidRPr="004B217A">
        <w:rPr>
          <w:rFonts w:cs="Times New Roman"/>
          <w:sz w:val="28"/>
          <w:szCs w:val="28"/>
          <w:u w:val="single"/>
        </w:rPr>
        <w:t>Bước 2:</w:t>
      </w:r>
      <w:r w:rsidRPr="004B217A">
        <w:rPr>
          <w:rFonts w:cs="Times New Roman"/>
          <w:sz w:val="28"/>
          <w:szCs w:val="28"/>
        </w:rPr>
        <w:t xml:space="preserve"> Người dùng nhập các thông tin và chọn nút Ghi lại để hoàn thành trả lại văn bản, hoặc chọn Đóng để hệ thống quay về màn hình Xem chi tiết</w:t>
      </w:r>
    </w:p>
    <w:p w14:paraId="754F26CC" w14:textId="77777777" w:rsidR="00C71BD7" w:rsidRPr="004B217A" w:rsidRDefault="00C71BD7" w:rsidP="00C71BD7">
      <w:pPr>
        <w:keepNext w:val="0"/>
        <w:rPr>
          <w:rFonts w:cs="Times New Roman"/>
          <w:sz w:val="28"/>
          <w:szCs w:val="28"/>
        </w:rPr>
      </w:pPr>
    </w:p>
    <w:p w14:paraId="7E0DBCAF" w14:textId="7A6507CD" w:rsidR="001F0990" w:rsidRPr="004B217A" w:rsidRDefault="00C71BD7" w:rsidP="00C71BD7">
      <w:pPr>
        <w:pStyle w:val="Heading4"/>
        <w:rPr>
          <w:sz w:val="28"/>
          <w:szCs w:val="28"/>
        </w:rPr>
      </w:pPr>
      <w:bookmarkStart w:id="142" w:name="_Toc211446192"/>
      <w:r w:rsidRPr="004B217A">
        <w:rPr>
          <w:sz w:val="28"/>
          <w:szCs w:val="28"/>
        </w:rPr>
        <w:lastRenderedPageBreak/>
        <w:t>Trả lại văn bản (hiển thị với các văn bản chờ xử lý)</w:t>
      </w:r>
      <w:bookmarkEnd w:id="142"/>
    </w:p>
    <w:p w14:paraId="1325AFE0" w14:textId="7813370F" w:rsidR="001F0990" w:rsidRPr="004B217A" w:rsidRDefault="00C71BD7" w:rsidP="00262A69">
      <w:pPr>
        <w:rPr>
          <w:rFonts w:cs="Times New Roman"/>
          <w:color w:val="000000"/>
          <w:sz w:val="28"/>
          <w:szCs w:val="28"/>
        </w:rPr>
      </w:pPr>
      <w:r w:rsidRPr="004B217A">
        <w:rPr>
          <w:rFonts w:cs="Times New Roman"/>
          <w:sz w:val="28"/>
          <w:szCs w:val="28"/>
        </w:rPr>
        <w:t xml:space="preserve">Refer tới mục </w:t>
      </w:r>
      <w:hyperlink w:anchor="_Trả_lại_văn" w:history="1">
        <w:r w:rsidR="00262A69" w:rsidRPr="004B217A">
          <w:rPr>
            <w:rStyle w:val="Hyperlink"/>
            <w:rFonts w:cs="Times New Roman"/>
            <w:sz w:val="28"/>
            <w:szCs w:val="28"/>
          </w:rPr>
          <w:t>4.1.5</w:t>
        </w:r>
      </w:hyperlink>
    </w:p>
    <w:p w14:paraId="27D8D2C2" w14:textId="59C7ABB7" w:rsidR="001F0990" w:rsidRPr="004B217A" w:rsidRDefault="001F0990" w:rsidP="00262A69">
      <w:pPr>
        <w:pStyle w:val="Heading4"/>
        <w:rPr>
          <w:sz w:val="28"/>
          <w:szCs w:val="28"/>
        </w:rPr>
      </w:pPr>
      <w:bookmarkStart w:id="143" w:name="_Toc211446193"/>
      <w:r w:rsidRPr="004B217A">
        <w:rPr>
          <w:sz w:val="28"/>
          <w:szCs w:val="28"/>
        </w:rPr>
        <w:t>Biểu đồ xử lý</w:t>
      </w:r>
      <w:bookmarkEnd w:id="143"/>
    </w:p>
    <w:p w14:paraId="4D149887" w14:textId="77777777" w:rsidR="00262A69" w:rsidRPr="004B217A" w:rsidRDefault="00262A69" w:rsidP="00262A69">
      <w:pPr>
        <w:pStyle w:val="NormalIndent"/>
        <w:rPr>
          <w:sz w:val="28"/>
          <w:szCs w:val="28"/>
        </w:rPr>
      </w:pPr>
      <w:r w:rsidRPr="004B217A">
        <w:rPr>
          <w:sz w:val="28"/>
          <w:szCs w:val="28"/>
        </w:rPr>
        <w:t>Chức năng giúp người dùng xem được luồng chuyển nhận văn bản</w:t>
      </w:r>
    </w:p>
    <w:p w14:paraId="2A2C520E" w14:textId="77777777" w:rsidR="00262A69" w:rsidRPr="004B217A" w:rsidRDefault="00262A69" w:rsidP="00262A69">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color w:val="000000"/>
          <w:sz w:val="28"/>
          <w:szCs w:val="28"/>
        </w:rPr>
        <w:t xml:space="preserve"> </w:t>
      </w:r>
      <w:r w:rsidRPr="004B217A">
        <w:rPr>
          <w:noProof/>
          <w:sz w:val="28"/>
          <w:szCs w:val="28"/>
        </w:rPr>
        <w:drawing>
          <wp:inline distT="0" distB="0" distL="0" distR="0" wp14:anchorId="51301F49" wp14:editId="3E2D22B7">
            <wp:extent cx="1019871" cy="249038"/>
            <wp:effectExtent l="0" t="0" r="8890" b="0"/>
            <wp:docPr id="110193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14889" name=""/>
                    <pic:cNvPicPr/>
                  </pic:nvPicPr>
                  <pic:blipFill>
                    <a:blip r:embed="rId84"/>
                    <a:stretch>
                      <a:fillRect/>
                    </a:stretch>
                  </pic:blipFill>
                  <pic:spPr>
                    <a:xfrm>
                      <a:off x="0" y="0"/>
                      <a:ext cx="1037374" cy="253312"/>
                    </a:xfrm>
                    <a:prstGeom prst="rect">
                      <a:avLst/>
                    </a:prstGeom>
                  </pic:spPr>
                </pic:pic>
              </a:graphicData>
            </a:graphic>
          </wp:inline>
        </w:drawing>
      </w:r>
      <w:r w:rsidRPr="004B217A">
        <w:rPr>
          <w:rFonts w:cs="Times New Roman"/>
          <w:color w:val="000000"/>
          <w:sz w:val="28"/>
          <w:szCs w:val="28"/>
        </w:rPr>
        <w:t>, hiển thị màn hình như bên dưới</w:t>
      </w:r>
    </w:p>
    <w:p w14:paraId="0154A2DB" w14:textId="77777777" w:rsidR="00262A69" w:rsidRPr="004B217A" w:rsidRDefault="00262A69" w:rsidP="00262A69">
      <w:pPr>
        <w:pStyle w:val="ListParagraph"/>
        <w:ind w:left="180"/>
        <w:rPr>
          <w:rFonts w:ascii="Times New Roman" w:hAnsi="Times New Roman"/>
          <w:color w:val="000000"/>
          <w:sz w:val="28"/>
          <w:szCs w:val="28"/>
        </w:rPr>
      </w:pPr>
      <w:r w:rsidRPr="004B217A">
        <w:rPr>
          <w:noProof/>
          <w:sz w:val="28"/>
          <w:szCs w:val="28"/>
        </w:rPr>
        <w:drawing>
          <wp:inline distT="0" distB="0" distL="0" distR="0" wp14:anchorId="64998F3C" wp14:editId="7218D8F2">
            <wp:extent cx="5699125" cy="2707005"/>
            <wp:effectExtent l="0" t="0" r="0" b="0"/>
            <wp:docPr id="104821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66449" name=""/>
                    <pic:cNvPicPr/>
                  </pic:nvPicPr>
                  <pic:blipFill>
                    <a:blip r:embed="rId85"/>
                    <a:stretch>
                      <a:fillRect/>
                    </a:stretch>
                  </pic:blipFill>
                  <pic:spPr>
                    <a:xfrm>
                      <a:off x="0" y="0"/>
                      <a:ext cx="5699125" cy="2707005"/>
                    </a:xfrm>
                    <a:prstGeom prst="rect">
                      <a:avLst/>
                    </a:prstGeom>
                  </pic:spPr>
                </pic:pic>
              </a:graphicData>
            </a:graphic>
          </wp:inline>
        </w:drawing>
      </w:r>
    </w:p>
    <w:p w14:paraId="26F84EC7" w14:textId="77777777" w:rsidR="00262A69" w:rsidRPr="004B217A" w:rsidRDefault="00262A69" w:rsidP="00262A69">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chọn nút số 1 để xem hiển thị thời gian nhận như ảnh dưới</w:t>
      </w:r>
    </w:p>
    <w:p w14:paraId="1EF2EA02" w14:textId="77777777" w:rsidR="00262A69" w:rsidRPr="004B217A" w:rsidRDefault="00262A69" w:rsidP="00262A69">
      <w:pPr>
        <w:keepNext w:val="0"/>
        <w:rPr>
          <w:rFonts w:cs="Times New Roman"/>
          <w:sz w:val="28"/>
          <w:szCs w:val="28"/>
        </w:rPr>
      </w:pPr>
      <w:r w:rsidRPr="004B217A">
        <w:rPr>
          <w:noProof/>
          <w:sz w:val="28"/>
          <w:szCs w:val="28"/>
        </w:rPr>
        <w:drawing>
          <wp:inline distT="0" distB="0" distL="0" distR="0" wp14:anchorId="3E47A830" wp14:editId="5E0BFF0B">
            <wp:extent cx="5699125" cy="2707005"/>
            <wp:effectExtent l="0" t="0" r="0" b="0"/>
            <wp:docPr id="89431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92330" name=""/>
                    <pic:cNvPicPr/>
                  </pic:nvPicPr>
                  <pic:blipFill>
                    <a:blip r:embed="rId86"/>
                    <a:stretch>
                      <a:fillRect/>
                    </a:stretch>
                  </pic:blipFill>
                  <pic:spPr>
                    <a:xfrm>
                      <a:off x="0" y="0"/>
                      <a:ext cx="5699125" cy="2707005"/>
                    </a:xfrm>
                    <a:prstGeom prst="rect">
                      <a:avLst/>
                    </a:prstGeom>
                  </pic:spPr>
                </pic:pic>
              </a:graphicData>
            </a:graphic>
          </wp:inline>
        </w:drawing>
      </w:r>
    </w:p>
    <w:p w14:paraId="6808192A" w14:textId="77777777" w:rsidR="00262A69" w:rsidRPr="004B217A" w:rsidRDefault="00262A69" w:rsidP="00262A69">
      <w:pPr>
        <w:keepNext w:val="0"/>
        <w:rPr>
          <w:noProof/>
          <w:sz w:val="28"/>
          <w:szCs w:val="28"/>
        </w:rPr>
      </w:pPr>
      <w:r w:rsidRPr="004B217A">
        <w:rPr>
          <w:rFonts w:cs="Times New Roman"/>
          <w:sz w:val="28"/>
          <w:szCs w:val="28"/>
          <w:u w:val="single"/>
        </w:rPr>
        <w:lastRenderedPageBreak/>
        <w:t xml:space="preserve">Bước 3: </w:t>
      </w:r>
      <w:r w:rsidRPr="004B217A">
        <w:rPr>
          <w:rFonts w:cs="Times New Roman"/>
          <w:sz w:val="28"/>
          <w:szCs w:val="28"/>
        </w:rPr>
        <w:t>Tại màn hình biểu đồ xử lý chọn nút</w:t>
      </w:r>
      <w:r w:rsidRPr="004B217A">
        <w:rPr>
          <w:noProof/>
          <w:sz w:val="28"/>
          <w:szCs w:val="28"/>
        </w:rPr>
        <w:t xml:space="preserve"> </w:t>
      </w:r>
      <w:r w:rsidRPr="004B217A">
        <w:rPr>
          <w:noProof/>
          <w:sz w:val="28"/>
          <w:szCs w:val="28"/>
        </w:rPr>
        <w:drawing>
          <wp:inline distT="0" distB="0" distL="0" distR="0" wp14:anchorId="0D443F63" wp14:editId="0E406C25">
            <wp:extent cx="1828571" cy="266667"/>
            <wp:effectExtent l="0" t="0" r="635" b="635"/>
            <wp:docPr id="1713569914" name="Picture 171356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28571" cy="266667"/>
                    </a:xfrm>
                    <a:prstGeom prst="rect">
                      <a:avLst/>
                    </a:prstGeom>
                  </pic:spPr>
                </pic:pic>
              </a:graphicData>
            </a:graphic>
          </wp:inline>
        </w:drawing>
      </w:r>
      <w:r w:rsidRPr="004B217A">
        <w:rPr>
          <w:noProof/>
          <w:sz w:val="28"/>
          <w:szCs w:val="28"/>
        </w:rPr>
        <w:t>, màn hình chuyển chọn đến ô người xử lý tiếp theo có đánh dấu sao như ảnh bên dưới</w:t>
      </w:r>
    </w:p>
    <w:p w14:paraId="19BA5EED" w14:textId="77777777" w:rsidR="00262A69" w:rsidRPr="004B217A" w:rsidRDefault="00262A69" w:rsidP="00262A69">
      <w:pPr>
        <w:keepNext w:val="0"/>
        <w:rPr>
          <w:rFonts w:cs="Times New Roman"/>
          <w:sz w:val="28"/>
          <w:szCs w:val="28"/>
        </w:rPr>
      </w:pPr>
      <w:r w:rsidRPr="004B217A">
        <w:rPr>
          <w:noProof/>
          <w:sz w:val="28"/>
          <w:szCs w:val="28"/>
        </w:rPr>
        <w:drawing>
          <wp:inline distT="0" distB="0" distL="0" distR="0" wp14:anchorId="58817D3D" wp14:editId="7AAE7708">
            <wp:extent cx="5699125" cy="2707005"/>
            <wp:effectExtent l="0" t="0" r="0" b="0"/>
            <wp:docPr id="11941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8771" name=""/>
                    <pic:cNvPicPr/>
                  </pic:nvPicPr>
                  <pic:blipFill>
                    <a:blip r:embed="rId87"/>
                    <a:stretch>
                      <a:fillRect/>
                    </a:stretch>
                  </pic:blipFill>
                  <pic:spPr>
                    <a:xfrm>
                      <a:off x="0" y="0"/>
                      <a:ext cx="5699125" cy="2707005"/>
                    </a:xfrm>
                    <a:prstGeom prst="rect">
                      <a:avLst/>
                    </a:prstGeom>
                  </pic:spPr>
                </pic:pic>
              </a:graphicData>
            </a:graphic>
          </wp:inline>
        </w:drawing>
      </w:r>
    </w:p>
    <w:p w14:paraId="1DD8733B" w14:textId="77777777" w:rsidR="00262A69" w:rsidRPr="004B217A" w:rsidRDefault="00262A69" w:rsidP="00262A69">
      <w:pPr>
        <w:keepNext w:val="0"/>
        <w:rPr>
          <w:rFonts w:cs="Times New Roman"/>
          <w:sz w:val="28"/>
          <w:szCs w:val="28"/>
        </w:rPr>
      </w:pPr>
      <w:r w:rsidRPr="004B217A">
        <w:rPr>
          <w:rFonts w:cs="Times New Roman"/>
          <w:sz w:val="28"/>
          <w:szCs w:val="28"/>
        </w:rPr>
        <w:t>Bước 4: Nhấn vào “Danh sách” &gt;&gt; Hiển thị màn danh sách tương ứng với biểu đồ xử lý</w:t>
      </w:r>
    </w:p>
    <w:p w14:paraId="13C95CB4" w14:textId="77777777" w:rsidR="00262A69" w:rsidRPr="004B217A" w:rsidRDefault="00262A69" w:rsidP="00262A69">
      <w:pPr>
        <w:keepNext w:val="0"/>
        <w:rPr>
          <w:rFonts w:cs="Times New Roman"/>
          <w:sz w:val="28"/>
          <w:szCs w:val="28"/>
        </w:rPr>
      </w:pPr>
      <w:r w:rsidRPr="004B217A">
        <w:rPr>
          <w:noProof/>
          <w:sz w:val="28"/>
          <w:szCs w:val="28"/>
        </w:rPr>
        <w:drawing>
          <wp:inline distT="0" distB="0" distL="0" distR="0" wp14:anchorId="12196100" wp14:editId="72AAF079">
            <wp:extent cx="5699125" cy="2707005"/>
            <wp:effectExtent l="0" t="0" r="0" b="0"/>
            <wp:docPr id="56528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70946" name=""/>
                    <pic:cNvPicPr/>
                  </pic:nvPicPr>
                  <pic:blipFill>
                    <a:blip r:embed="rId88"/>
                    <a:stretch>
                      <a:fillRect/>
                    </a:stretch>
                  </pic:blipFill>
                  <pic:spPr>
                    <a:xfrm>
                      <a:off x="0" y="0"/>
                      <a:ext cx="5699125" cy="2707005"/>
                    </a:xfrm>
                    <a:prstGeom prst="rect">
                      <a:avLst/>
                    </a:prstGeom>
                  </pic:spPr>
                </pic:pic>
              </a:graphicData>
            </a:graphic>
          </wp:inline>
        </w:drawing>
      </w:r>
    </w:p>
    <w:p w14:paraId="2EF616B2" w14:textId="77777777" w:rsidR="00262A69" w:rsidRPr="004B217A" w:rsidRDefault="00262A69" w:rsidP="00262A69">
      <w:pPr>
        <w:keepNext w:val="0"/>
        <w:rPr>
          <w:rFonts w:cs="Times New Roman"/>
          <w:sz w:val="28"/>
          <w:szCs w:val="28"/>
        </w:rPr>
      </w:pPr>
      <w:r w:rsidRPr="004B217A">
        <w:rPr>
          <w:rFonts w:cs="Times New Roman"/>
          <w:sz w:val="28"/>
          <w:szCs w:val="28"/>
        </w:rPr>
        <w:t xml:space="preserve">Bước 5: Tại màn “Biểu đồ” nhấn vào tooltip </w:t>
      </w:r>
      <w:r w:rsidRPr="004B217A">
        <w:rPr>
          <w:noProof/>
          <w:sz w:val="28"/>
          <w:szCs w:val="28"/>
        </w:rPr>
        <w:drawing>
          <wp:inline distT="0" distB="0" distL="0" distR="0" wp14:anchorId="22D849FF" wp14:editId="5E9B6ED0">
            <wp:extent cx="228571" cy="238095"/>
            <wp:effectExtent l="0" t="0" r="635" b="0"/>
            <wp:docPr id="447230718" name="Picture 44723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8571" cy="238095"/>
                    </a:xfrm>
                    <a:prstGeom prst="rect">
                      <a:avLst/>
                    </a:prstGeom>
                  </pic:spPr>
                </pic:pic>
              </a:graphicData>
            </a:graphic>
          </wp:inline>
        </w:drawing>
      </w:r>
      <w:r w:rsidRPr="004B217A">
        <w:rPr>
          <w:rFonts w:cs="Times New Roman"/>
          <w:sz w:val="28"/>
          <w:szCs w:val="28"/>
        </w:rPr>
        <w:t xml:space="preserve"> &gt;&gt; Hiển thị màn hình nội dung ý kiến gồm có: ý kiến chỉ đạo, ý kiến hoàn thành và danh sách đã chuyển (đơn vị, cá nhân, nhóm)</w:t>
      </w:r>
    </w:p>
    <w:p w14:paraId="31D17212" w14:textId="77777777" w:rsidR="00262A69" w:rsidRPr="004B217A" w:rsidRDefault="00262A69" w:rsidP="00262A69">
      <w:pPr>
        <w:keepNext w:val="0"/>
        <w:rPr>
          <w:rFonts w:cs="Times New Roman"/>
          <w:sz w:val="28"/>
          <w:szCs w:val="28"/>
        </w:rPr>
      </w:pPr>
      <w:r w:rsidRPr="004B217A">
        <w:rPr>
          <w:noProof/>
          <w:sz w:val="28"/>
          <w:szCs w:val="28"/>
        </w:rPr>
        <w:lastRenderedPageBreak/>
        <w:drawing>
          <wp:inline distT="0" distB="0" distL="0" distR="0" wp14:anchorId="0BF6FDBA" wp14:editId="1D708C15">
            <wp:extent cx="5699125" cy="3447415"/>
            <wp:effectExtent l="0" t="0" r="0" b="635"/>
            <wp:docPr id="147061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77743" name=""/>
                    <pic:cNvPicPr/>
                  </pic:nvPicPr>
                  <pic:blipFill>
                    <a:blip r:embed="rId45"/>
                    <a:stretch>
                      <a:fillRect/>
                    </a:stretch>
                  </pic:blipFill>
                  <pic:spPr>
                    <a:xfrm>
                      <a:off x="0" y="0"/>
                      <a:ext cx="5699125" cy="3447415"/>
                    </a:xfrm>
                    <a:prstGeom prst="rect">
                      <a:avLst/>
                    </a:prstGeom>
                  </pic:spPr>
                </pic:pic>
              </a:graphicData>
            </a:graphic>
          </wp:inline>
        </w:drawing>
      </w:r>
    </w:p>
    <w:p w14:paraId="4B11FA59" w14:textId="77777777" w:rsidR="00262A69" w:rsidRPr="004B217A" w:rsidRDefault="00262A69" w:rsidP="00262A69">
      <w:pPr>
        <w:keepNext w:val="0"/>
        <w:rPr>
          <w:rFonts w:cs="Times New Roman"/>
          <w:sz w:val="28"/>
          <w:szCs w:val="28"/>
        </w:rPr>
      </w:pPr>
      <w:r w:rsidRPr="004B217A">
        <w:rPr>
          <w:rFonts w:cs="Times New Roman"/>
          <w:sz w:val="28"/>
          <w:szCs w:val="28"/>
        </w:rPr>
        <w:t>Bước 6: Nhấn nút “Đóng” hoặc dấu “X” để quay lại màn biểu đồ xử lý</w:t>
      </w:r>
    </w:p>
    <w:p w14:paraId="0BBE120F" w14:textId="77777777" w:rsidR="00262A69" w:rsidRPr="004B217A" w:rsidRDefault="00262A69" w:rsidP="00681D55">
      <w:pPr>
        <w:pStyle w:val="Heading4"/>
        <w:rPr>
          <w:sz w:val="28"/>
          <w:szCs w:val="28"/>
        </w:rPr>
      </w:pPr>
      <w:bookmarkStart w:id="144" w:name="_Toc211446194"/>
      <w:r w:rsidRPr="004B217A">
        <w:rPr>
          <w:sz w:val="28"/>
          <w:szCs w:val="28"/>
        </w:rPr>
        <w:t>Lưu tài liệu cá nhân</w:t>
      </w:r>
      <w:bookmarkEnd w:id="144"/>
    </w:p>
    <w:p w14:paraId="15C7883E" w14:textId="77777777" w:rsidR="00262A69" w:rsidRPr="004B217A" w:rsidRDefault="00262A69" w:rsidP="00262A69">
      <w:pPr>
        <w:pStyle w:val="NormalIndent"/>
        <w:rPr>
          <w:sz w:val="28"/>
          <w:szCs w:val="28"/>
        </w:rPr>
      </w:pPr>
      <w:r w:rsidRPr="004B217A">
        <w:rPr>
          <w:sz w:val="28"/>
          <w:szCs w:val="28"/>
        </w:rPr>
        <w:t>Chức năng giúp người dùng thêm văn bản vào thư mục tài liệu của mình giúp người sử dụng dễ dàng tìm kiếm lại văn bản.</w:t>
      </w:r>
    </w:p>
    <w:p w14:paraId="22C26E3E" w14:textId="77777777" w:rsidR="00262A69" w:rsidRPr="004B217A" w:rsidRDefault="00262A69" w:rsidP="00262A69">
      <w:pPr>
        <w:keepNext w:val="0"/>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01BACE5C" wp14:editId="768B52E5">
            <wp:extent cx="1704762" cy="285714"/>
            <wp:effectExtent l="0" t="0" r="0" b="635"/>
            <wp:docPr id="2027229343" name="Picture 2027229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04762" cy="285714"/>
                    </a:xfrm>
                    <a:prstGeom prst="rect">
                      <a:avLst/>
                    </a:prstGeom>
                  </pic:spPr>
                </pic:pic>
              </a:graphicData>
            </a:graphic>
          </wp:inline>
        </w:drawing>
      </w:r>
      <w:r w:rsidRPr="004B217A">
        <w:rPr>
          <w:rFonts w:cs="Times New Roman"/>
          <w:color w:val="000000"/>
          <w:sz w:val="28"/>
          <w:szCs w:val="28"/>
        </w:rPr>
        <w:t>, hiển thị màn hình như bên dưới</w:t>
      </w:r>
    </w:p>
    <w:p w14:paraId="180C1173" w14:textId="77777777" w:rsidR="00262A69" w:rsidRPr="004B217A" w:rsidRDefault="00262A69" w:rsidP="00262A69">
      <w:pPr>
        <w:pStyle w:val="BT"/>
        <w:ind w:left="0" w:firstLine="0"/>
        <w:rPr>
          <w:sz w:val="28"/>
          <w:szCs w:val="28"/>
        </w:rPr>
      </w:pPr>
      <w:r w:rsidRPr="004B217A">
        <w:rPr>
          <w:noProof/>
          <w:sz w:val="28"/>
          <w:szCs w:val="28"/>
        </w:rPr>
        <w:lastRenderedPageBreak/>
        <w:drawing>
          <wp:inline distT="0" distB="0" distL="0" distR="0" wp14:anchorId="59F8133A" wp14:editId="1D06888A">
            <wp:extent cx="5699125" cy="3881755"/>
            <wp:effectExtent l="0" t="0" r="0" b="4445"/>
            <wp:docPr id="2012018308" name="Picture 201201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99125" cy="3881755"/>
                    </a:xfrm>
                    <a:prstGeom prst="rect">
                      <a:avLst/>
                    </a:prstGeom>
                  </pic:spPr>
                </pic:pic>
              </a:graphicData>
            </a:graphic>
          </wp:inline>
        </w:drawing>
      </w:r>
    </w:p>
    <w:p w14:paraId="220622D9" w14:textId="77777777" w:rsidR="00262A69" w:rsidRPr="004B217A" w:rsidRDefault="00262A69" w:rsidP="00262A69">
      <w:pPr>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các thông tin, chọn danh mục tài liệu và chọn nút Ghi lại như số 1 dưới ảnh để hoàn thành trả lại văn bản, hoặc chọn Đóng như ảnh số 2 để hệ thống quay về màn hình Xem chi tiết như ảnh bên dưới</w:t>
      </w:r>
    </w:p>
    <w:p w14:paraId="6073AFE7" w14:textId="77777777" w:rsidR="00262A69" w:rsidRPr="004B217A" w:rsidRDefault="00262A69" w:rsidP="00262A69">
      <w:pPr>
        <w:pStyle w:val="BT"/>
        <w:ind w:left="0" w:firstLine="0"/>
        <w:rPr>
          <w:sz w:val="28"/>
          <w:szCs w:val="28"/>
        </w:rPr>
      </w:pPr>
      <w:r w:rsidRPr="004B217A">
        <w:rPr>
          <w:noProof/>
          <w:sz w:val="28"/>
          <w:szCs w:val="28"/>
        </w:rPr>
        <w:drawing>
          <wp:inline distT="0" distB="0" distL="0" distR="0" wp14:anchorId="1EB0E243" wp14:editId="02E4ECCD">
            <wp:extent cx="5699125" cy="3881755"/>
            <wp:effectExtent l="0" t="0" r="0" b="4445"/>
            <wp:docPr id="2008940304" name="Picture 200894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99125" cy="3881755"/>
                    </a:xfrm>
                    <a:prstGeom prst="rect">
                      <a:avLst/>
                    </a:prstGeom>
                  </pic:spPr>
                </pic:pic>
              </a:graphicData>
            </a:graphic>
          </wp:inline>
        </w:drawing>
      </w:r>
    </w:p>
    <w:p w14:paraId="538E63E1" w14:textId="78B2D1AC" w:rsidR="001F0990" w:rsidRPr="004B217A" w:rsidRDefault="001F0990" w:rsidP="00681D55">
      <w:pPr>
        <w:pStyle w:val="Heading4"/>
        <w:rPr>
          <w:sz w:val="28"/>
          <w:szCs w:val="28"/>
        </w:rPr>
      </w:pPr>
      <w:bookmarkStart w:id="145" w:name="_Toc211446195"/>
      <w:r w:rsidRPr="004B217A">
        <w:rPr>
          <w:sz w:val="28"/>
          <w:szCs w:val="28"/>
        </w:rPr>
        <w:lastRenderedPageBreak/>
        <w:t>Đọc và tải file</w:t>
      </w:r>
      <w:bookmarkEnd w:id="145"/>
    </w:p>
    <w:p w14:paraId="2511CDAB" w14:textId="77777777" w:rsidR="00681D55" w:rsidRPr="004B217A" w:rsidRDefault="00681D55" w:rsidP="00681D55">
      <w:pPr>
        <w:pStyle w:val="Heading4"/>
        <w:rPr>
          <w:sz w:val="28"/>
          <w:szCs w:val="28"/>
        </w:rPr>
      </w:pPr>
      <w:bookmarkStart w:id="146" w:name="_Toc211446196"/>
      <w:r w:rsidRPr="004B217A">
        <w:rPr>
          <w:sz w:val="28"/>
          <w:szCs w:val="28"/>
        </w:rPr>
        <w:t>Đọc và tải file</w:t>
      </w:r>
      <w:bookmarkEnd w:id="146"/>
    </w:p>
    <w:p w14:paraId="370BDBE2" w14:textId="77777777" w:rsidR="00681D55" w:rsidRPr="004B217A" w:rsidRDefault="00681D55" w:rsidP="00681D55">
      <w:pPr>
        <w:pStyle w:val="NormalIndent"/>
        <w:rPr>
          <w:sz w:val="28"/>
          <w:szCs w:val="28"/>
        </w:rPr>
      </w:pPr>
      <w:r w:rsidRPr="004B217A">
        <w:rPr>
          <w:sz w:val="28"/>
          <w:szCs w:val="28"/>
        </w:rPr>
        <w:t>Chức năng giúp người dùng đọc nội dung file văn bản đã đính kèm và tải dữ liệu về máy tính</w:t>
      </w:r>
    </w:p>
    <w:p w14:paraId="5CFF40DF" w14:textId="77777777" w:rsidR="00681D55" w:rsidRPr="004B217A" w:rsidRDefault="00681D55" w:rsidP="00681D55">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số 1 để đọc file và số 3 để tải tất cả các file về máy tính</w:t>
      </w:r>
      <w:r w:rsidRPr="004B217A">
        <w:rPr>
          <w:rFonts w:cs="Times New Roman"/>
          <w:color w:val="000000"/>
          <w:sz w:val="28"/>
          <w:szCs w:val="28"/>
        </w:rPr>
        <w:t xml:space="preserve"> theo màn hình mô tả bên dưới</w:t>
      </w:r>
    </w:p>
    <w:p w14:paraId="476887B3" w14:textId="77777777" w:rsidR="00681D55" w:rsidRPr="004B217A" w:rsidRDefault="00681D55" w:rsidP="00681D55">
      <w:pPr>
        <w:pStyle w:val="BT"/>
        <w:rPr>
          <w:sz w:val="28"/>
          <w:szCs w:val="28"/>
        </w:rPr>
      </w:pPr>
      <w:r w:rsidRPr="004B217A">
        <w:rPr>
          <w:noProof/>
          <w:sz w:val="28"/>
          <w:szCs w:val="28"/>
        </w:rPr>
        <w:drawing>
          <wp:inline distT="0" distB="0" distL="0" distR="0" wp14:anchorId="3583B8DC" wp14:editId="19579B27">
            <wp:extent cx="5699125" cy="4464685"/>
            <wp:effectExtent l="0" t="0" r="0" b="0"/>
            <wp:docPr id="1615464011" name="Picture 1615464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99125" cy="4464685"/>
                    </a:xfrm>
                    <a:prstGeom prst="rect">
                      <a:avLst/>
                    </a:prstGeom>
                  </pic:spPr>
                </pic:pic>
              </a:graphicData>
            </a:graphic>
          </wp:inline>
        </w:drawing>
      </w:r>
    </w:p>
    <w:p w14:paraId="102AABF5" w14:textId="77777777" w:rsidR="00681D55" w:rsidRPr="004B217A" w:rsidRDefault="00681D55" w:rsidP="00681D55">
      <w:pPr>
        <w:pStyle w:val="BT"/>
        <w:ind w:left="0" w:firstLine="0"/>
        <w:rPr>
          <w:sz w:val="28"/>
          <w:szCs w:val="28"/>
        </w:rPr>
      </w:pPr>
      <w:r w:rsidRPr="004B217A">
        <w:rPr>
          <w:sz w:val="28"/>
          <w:szCs w:val="28"/>
        </w:rPr>
        <w:t>Bước 2: Chọn nút số 2 để xác thực chữ ký số, hiển thị màn hình như bên dưới</w:t>
      </w:r>
    </w:p>
    <w:p w14:paraId="501385E2" w14:textId="77777777" w:rsidR="00681D55" w:rsidRPr="004B217A" w:rsidRDefault="00681D55" w:rsidP="00681D55">
      <w:pPr>
        <w:pStyle w:val="BT"/>
        <w:ind w:left="0" w:firstLine="0"/>
        <w:rPr>
          <w:sz w:val="28"/>
          <w:szCs w:val="28"/>
        </w:rPr>
      </w:pPr>
      <w:r w:rsidRPr="004B217A">
        <w:rPr>
          <w:noProof/>
          <w:sz w:val="28"/>
          <w:szCs w:val="28"/>
        </w:rPr>
        <w:lastRenderedPageBreak/>
        <w:drawing>
          <wp:inline distT="0" distB="0" distL="0" distR="0" wp14:anchorId="50E7E8BB" wp14:editId="6BD8254C">
            <wp:extent cx="5699125" cy="2961005"/>
            <wp:effectExtent l="0" t="0" r="0" b="0"/>
            <wp:docPr id="1217204949" name="Picture 121720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99125" cy="2961005"/>
                    </a:xfrm>
                    <a:prstGeom prst="rect">
                      <a:avLst/>
                    </a:prstGeom>
                  </pic:spPr>
                </pic:pic>
              </a:graphicData>
            </a:graphic>
          </wp:inline>
        </w:drawing>
      </w:r>
    </w:p>
    <w:p w14:paraId="18040B91" w14:textId="77777777" w:rsidR="00681D55" w:rsidRPr="004B217A" w:rsidRDefault="00681D55" w:rsidP="00681D55">
      <w:pPr>
        <w:pStyle w:val="Heading4"/>
        <w:numPr>
          <w:ilvl w:val="3"/>
          <w:numId w:val="19"/>
        </w:numPr>
        <w:tabs>
          <w:tab w:val="clear" w:pos="1857"/>
          <w:tab w:val="num" w:pos="360"/>
        </w:tabs>
        <w:ind w:left="360" w:hanging="360"/>
        <w:rPr>
          <w:sz w:val="28"/>
          <w:szCs w:val="28"/>
        </w:rPr>
      </w:pPr>
      <w:bookmarkStart w:id="147" w:name="_Toc211446197"/>
      <w:r w:rsidRPr="004B217A">
        <w:rPr>
          <w:sz w:val="28"/>
          <w:szCs w:val="28"/>
        </w:rPr>
        <w:t>Tạo dự thảo</w:t>
      </w:r>
      <w:bookmarkEnd w:id="147"/>
    </w:p>
    <w:p w14:paraId="6E3C72B2" w14:textId="77777777" w:rsidR="00681D55" w:rsidRPr="004B217A" w:rsidRDefault="00681D55" w:rsidP="00681D55">
      <w:pPr>
        <w:ind w:firstLine="720"/>
        <w:rPr>
          <w:rFonts w:cs="Times New Roman"/>
          <w:color w:val="000000"/>
          <w:sz w:val="28"/>
          <w:szCs w:val="28"/>
        </w:rPr>
      </w:pPr>
      <w:r w:rsidRPr="004B217A">
        <w:rPr>
          <w:rFonts w:cs="Times New Roman"/>
          <w:sz w:val="28"/>
          <w:szCs w:val="28"/>
        </w:rPr>
        <w:t xml:space="preserve">Tại màn hình Xem chi tiết chọn nút </w:t>
      </w:r>
      <w:r w:rsidRPr="004B217A">
        <w:rPr>
          <w:rFonts w:cs="Times New Roman"/>
          <w:noProof/>
          <w:sz w:val="28"/>
          <w:szCs w:val="28"/>
        </w:rPr>
        <w:drawing>
          <wp:inline distT="0" distB="0" distL="0" distR="0" wp14:anchorId="5E1BCCDE" wp14:editId="6B8F4F04">
            <wp:extent cx="1228571" cy="276190"/>
            <wp:effectExtent l="0" t="0" r="0" b="0"/>
            <wp:docPr id="164795309" name="Picture 16479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228571" cy="276190"/>
                    </a:xfrm>
                    <a:prstGeom prst="rect">
                      <a:avLst/>
                    </a:prstGeom>
                  </pic:spPr>
                </pic:pic>
              </a:graphicData>
            </a:graphic>
          </wp:inline>
        </w:drawing>
      </w:r>
      <w:r w:rsidRPr="004B217A">
        <w:rPr>
          <w:rFonts w:cs="Times New Roman"/>
          <w:sz w:val="28"/>
          <w:szCs w:val="28"/>
        </w:rPr>
        <w:t xml:space="preserve"> , hiển thị màn hình và người dùng thao tác như chức năng Thêm mới dự thảo ở màn văn bản đi</w:t>
      </w:r>
    </w:p>
    <w:p w14:paraId="2008F946" w14:textId="77777777" w:rsidR="00681D55" w:rsidRPr="004B217A" w:rsidRDefault="00681D55" w:rsidP="00681D55">
      <w:pPr>
        <w:pStyle w:val="Heading4"/>
        <w:rPr>
          <w:sz w:val="28"/>
          <w:szCs w:val="28"/>
        </w:rPr>
      </w:pPr>
      <w:bookmarkStart w:id="148" w:name="_Toc211446198"/>
      <w:r w:rsidRPr="004B217A">
        <w:rPr>
          <w:sz w:val="28"/>
          <w:szCs w:val="28"/>
        </w:rPr>
        <w:t>Tạo lịch họp</w:t>
      </w:r>
      <w:bookmarkEnd w:id="148"/>
    </w:p>
    <w:p w14:paraId="134FA768" w14:textId="77777777" w:rsidR="00681D55" w:rsidRPr="004B217A" w:rsidRDefault="00681D55" w:rsidP="00681D55">
      <w:pPr>
        <w:ind w:firstLine="720"/>
        <w:rPr>
          <w:rFonts w:cs="Times New Roman"/>
          <w:sz w:val="28"/>
          <w:szCs w:val="28"/>
        </w:rPr>
      </w:pPr>
      <w:r w:rsidRPr="004B217A">
        <w:rPr>
          <w:rFonts w:cs="Times New Roman"/>
          <w:sz w:val="28"/>
          <w:szCs w:val="28"/>
          <w:u w:val="single"/>
        </w:rPr>
        <w:t>Bước 1</w:t>
      </w:r>
      <w:r w:rsidRPr="004B217A">
        <w:rPr>
          <w:rFonts w:cs="Times New Roman"/>
          <w:sz w:val="28"/>
          <w:szCs w:val="28"/>
        </w:rPr>
        <w:t xml:space="preserve">: Tại màn hình Xem chi tiết chọn nút </w:t>
      </w:r>
      <w:r w:rsidRPr="004B217A">
        <w:rPr>
          <w:rFonts w:cs="Times New Roman"/>
          <w:noProof/>
          <w:sz w:val="28"/>
          <w:szCs w:val="28"/>
        </w:rPr>
        <w:drawing>
          <wp:inline distT="0" distB="0" distL="0" distR="0" wp14:anchorId="73D73BA5" wp14:editId="23181810">
            <wp:extent cx="1285714" cy="276190"/>
            <wp:effectExtent l="0" t="0" r="0" b="0"/>
            <wp:docPr id="1131447616" name="Picture 1131447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85714" cy="276190"/>
                    </a:xfrm>
                    <a:prstGeom prst="rect">
                      <a:avLst/>
                    </a:prstGeom>
                  </pic:spPr>
                </pic:pic>
              </a:graphicData>
            </a:graphic>
          </wp:inline>
        </w:drawing>
      </w:r>
      <w:r w:rsidRPr="004B217A">
        <w:rPr>
          <w:rFonts w:cs="Times New Roman"/>
          <w:sz w:val="28"/>
          <w:szCs w:val="28"/>
        </w:rPr>
        <w:t xml:space="preserve"> , hiển thị màn hình như bên dưới</w:t>
      </w:r>
    </w:p>
    <w:p w14:paraId="71D6045D" w14:textId="77777777" w:rsidR="00681D55" w:rsidRPr="004B217A" w:rsidRDefault="00681D55" w:rsidP="00681D55">
      <w:pPr>
        <w:rPr>
          <w:rFonts w:cs="Times New Roman"/>
          <w:sz w:val="28"/>
          <w:szCs w:val="28"/>
        </w:rPr>
      </w:pPr>
      <w:r w:rsidRPr="004B217A">
        <w:rPr>
          <w:noProof/>
          <w:sz w:val="28"/>
          <w:szCs w:val="28"/>
        </w:rPr>
        <w:lastRenderedPageBreak/>
        <w:drawing>
          <wp:inline distT="0" distB="0" distL="0" distR="0" wp14:anchorId="6E5FDFAC" wp14:editId="6F14BCB9">
            <wp:extent cx="5699125" cy="4764112"/>
            <wp:effectExtent l="0" t="0" r="0" b="0"/>
            <wp:docPr id="1265514260" name="Picture 1265514260" descr="C:\Users\thuydt88\AppData\Local\Temp\SNAGHTML4b98e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uydt88\AppData\Local\Temp\SNAGHTML4b98e3d.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99125" cy="4764112"/>
                    </a:xfrm>
                    <a:prstGeom prst="rect">
                      <a:avLst/>
                    </a:prstGeom>
                    <a:noFill/>
                    <a:ln>
                      <a:noFill/>
                    </a:ln>
                  </pic:spPr>
                </pic:pic>
              </a:graphicData>
            </a:graphic>
          </wp:inline>
        </w:drawing>
      </w:r>
    </w:p>
    <w:p w14:paraId="3A725DD8" w14:textId="77777777" w:rsidR="00681D55" w:rsidRPr="004B217A" w:rsidRDefault="00681D55" w:rsidP="00681D55">
      <w:pPr>
        <w:ind w:firstLine="72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nội dung và bấm nút ghi lại để hoàn thành thao tác hoặc bấm chọn Đóng để dừng thao tác và quay về màn hình trước đó</w:t>
      </w:r>
    </w:p>
    <w:p w14:paraId="5086FD43" w14:textId="77777777" w:rsidR="00681D55" w:rsidRPr="004B217A" w:rsidRDefault="00681D55" w:rsidP="00681D55">
      <w:pPr>
        <w:pStyle w:val="Heading4"/>
        <w:rPr>
          <w:sz w:val="28"/>
          <w:szCs w:val="28"/>
        </w:rPr>
      </w:pPr>
      <w:bookmarkStart w:id="149" w:name="_Toc211446199"/>
      <w:r w:rsidRPr="004B217A">
        <w:rPr>
          <w:sz w:val="28"/>
          <w:szCs w:val="28"/>
        </w:rPr>
        <w:t>Ghi chú</w:t>
      </w:r>
      <w:bookmarkEnd w:id="149"/>
    </w:p>
    <w:p w14:paraId="65AECC5A" w14:textId="77777777" w:rsidR="00681D55" w:rsidRPr="004B217A" w:rsidRDefault="00681D55" w:rsidP="00681D55">
      <w:pPr>
        <w:ind w:firstLine="720"/>
        <w:rPr>
          <w:rFonts w:cs="Times New Roman"/>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noProof/>
          <w:sz w:val="28"/>
          <w:szCs w:val="28"/>
        </w:rPr>
        <w:t xml:space="preserve"> “Ghi chú”</w:t>
      </w:r>
      <w:r w:rsidRPr="004B217A">
        <w:rPr>
          <w:rFonts w:cs="Times New Roman"/>
          <w:sz w:val="28"/>
          <w:szCs w:val="28"/>
        </w:rPr>
        <w:t>, hiển thị màn hình như bên dưới</w:t>
      </w:r>
    </w:p>
    <w:p w14:paraId="7DE290CD" w14:textId="77777777" w:rsidR="00681D55" w:rsidRPr="004B217A" w:rsidRDefault="00681D55" w:rsidP="00681D55">
      <w:pPr>
        <w:rPr>
          <w:rFonts w:cs="Times New Roman"/>
          <w:sz w:val="28"/>
          <w:szCs w:val="28"/>
        </w:rPr>
      </w:pPr>
      <w:r w:rsidRPr="004B217A">
        <w:rPr>
          <w:noProof/>
          <w:sz w:val="28"/>
          <w:szCs w:val="28"/>
        </w:rPr>
        <w:lastRenderedPageBreak/>
        <w:drawing>
          <wp:inline distT="0" distB="0" distL="0" distR="0" wp14:anchorId="0998ED23" wp14:editId="4ACE08CB">
            <wp:extent cx="5699125" cy="3195955"/>
            <wp:effectExtent l="0" t="0" r="0" b="4445"/>
            <wp:docPr id="1993974493" name="Picture 199397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99125" cy="3195955"/>
                    </a:xfrm>
                    <a:prstGeom prst="rect">
                      <a:avLst/>
                    </a:prstGeom>
                  </pic:spPr>
                </pic:pic>
              </a:graphicData>
            </a:graphic>
          </wp:inline>
        </w:drawing>
      </w:r>
    </w:p>
    <w:p w14:paraId="77DA0F31" w14:textId="77777777" w:rsidR="00681D55" w:rsidRPr="004B217A" w:rsidRDefault="00681D55" w:rsidP="00681D55">
      <w:pPr>
        <w:ind w:firstLine="72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nội dung ghi chú và nhấn nút “Gửi” &gt;&gt; Ghi chú sẽ hiển thị ở phần khoanh như ảnh dưới đây:</w:t>
      </w:r>
    </w:p>
    <w:p w14:paraId="0385BB6C" w14:textId="77777777" w:rsidR="00681D55" w:rsidRPr="004B217A" w:rsidRDefault="00681D55" w:rsidP="00681D55">
      <w:pPr>
        <w:rPr>
          <w:rFonts w:cs="Times New Roman"/>
          <w:sz w:val="28"/>
          <w:szCs w:val="28"/>
        </w:rPr>
      </w:pPr>
      <w:r w:rsidRPr="004B217A">
        <w:rPr>
          <w:noProof/>
          <w:sz w:val="28"/>
          <w:szCs w:val="28"/>
        </w:rPr>
        <w:drawing>
          <wp:inline distT="0" distB="0" distL="0" distR="0" wp14:anchorId="5D342C9C" wp14:editId="35A046D9">
            <wp:extent cx="5699125" cy="3094990"/>
            <wp:effectExtent l="0" t="0" r="0" b="0"/>
            <wp:docPr id="67227942" name="Picture 67227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99125" cy="3094990"/>
                    </a:xfrm>
                    <a:prstGeom prst="rect">
                      <a:avLst/>
                    </a:prstGeom>
                  </pic:spPr>
                </pic:pic>
              </a:graphicData>
            </a:graphic>
          </wp:inline>
        </w:drawing>
      </w:r>
    </w:p>
    <w:p w14:paraId="3C73D203" w14:textId="77777777" w:rsidR="00681D55" w:rsidRPr="004B217A" w:rsidRDefault="00681D55" w:rsidP="00681D55">
      <w:pPr>
        <w:pStyle w:val="Heading4"/>
        <w:rPr>
          <w:sz w:val="28"/>
          <w:szCs w:val="28"/>
        </w:rPr>
      </w:pPr>
      <w:bookmarkStart w:id="150" w:name="_Toc211446200"/>
      <w:r w:rsidRPr="004B217A">
        <w:rPr>
          <w:sz w:val="28"/>
          <w:szCs w:val="28"/>
        </w:rPr>
        <w:t>Tạo phiếu trình</w:t>
      </w:r>
      <w:bookmarkEnd w:id="150"/>
    </w:p>
    <w:p w14:paraId="424C8446" w14:textId="77777777" w:rsidR="00681D55" w:rsidRPr="004B217A" w:rsidRDefault="00681D55" w:rsidP="00681D55">
      <w:pPr>
        <w:rPr>
          <w:sz w:val="28"/>
          <w:szCs w:val="28"/>
        </w:rPr>
      </w:pPr>
      <w:r w:rsidRPr="004B217A">
        <w:rPr>
          <w:sz w:val="28"/>
          <w:szCs w:val="28"/>
        </w:rPr>
        <w:t>Chức năng hỗ trợ người dùng tạo phiếu trình có đính kèm văn bản đến đã chọn</w:t>
      </w:r>
    </w:p>
    <w:p w14:paraId="0C7B3A57" w14:textId="77777777" w:rsidR="00681D55" w:rsidRPr="004B217A" w:rsidRDefault="00681D55" w:rsidP="00681D55">
      <w:pPr>
        <w:rPr>
          <w:sz w:val="28"/>
          <w:szCs w:val="28"/>
        </w:rPr>
      </w:pPr>
      <w:r w:rsidRPr="004B217A">
        <w:rPr>
          <w:sz w:val="28"/>
          <w:szCs w:val="28"/>
        </w:rPr>
        <w:t xml:space="preserve">Bước 1: Tại màn hình xem chi tiết chọn </w:t>
      </w:r>
      <w:r w:rsidRPr="004B217A">
        <w:rPr>
          <w:noProof/>
          <w:sz w:val="28"/>
          <w:szCs w:val="28"/>
        </w:rPr>
        <w:drawing>
          <wp:inline distT="0" distB="0" distL="0" distR="0" wp14:anchorId="60CAB511" wp14:editId="5B913CE4">
            <wp:extent cx="1254403" cy="275160"/>
            <wp:effectExtent l="0" t="0" r="3175" b="0"/>
            <wp:docPr id="1628328355" name="Picture 162832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272392" cy="279106"/>
                    </a:xfrm>
                    <a:prstGeom prst="rect">
                      <a:avLst/>
                    </a:prstGeom>
                  </pic:spPr>
                </pic:pic>
              </a:graphicData>
            </a:graphic>
          </wp:inline>
        </w:drawing>
      </w:r>
      <w:r w:rsidRPr="004B217A">
        <w:rPr>
          <w:sz w:val="28"/>
          <w:szCs w:val="28"/>
        </w:rPr>
        <w:t xml:space="preserve">  &gt;&gt; Hệ thống redirect người dùng đến màn thêm mới phiếu trình như sau:</w:t>
      </w:r>
    </w:p>
    <w:p w14:paraId="6E79C4F7" w14:textId="75F4237D" w:rsidR="00681D55" w:rsidRPr="004B217A" w:rsidRDefault="00E03BCA" w:rsidP="00681D55">
      <w:pPr>
        <w:rPr>
          <w:sz w:val="28"/>
          <w:szCs w:val="28"/>
        </w:rPr>
      </w:pPr>
      <w:r w:rsidRPr="004B217A">
        <w:rPr>
          <w:noProof/>
          <w:sz w:val="28"/>
          <w:szCs w:val="28"/>
        </w:rPr>
        <w:lastRenderedPageBreak/>
        <w:drawing>
          <wp:inline distT="0" distB="0" distL="0" distR="0" wp14:anchorId="32027576" wp14:editId="52CF3D03">
            <wp:extent cx="5699125" cy="2475230"/>
            <wp:effectExtent l="0" t="0" r="0" b="1270"/>
            <wp:docPr id="30834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41924" name=""/>
                    <pic:cNvPicPr/>
                  </pic:nvPicPr>
                  <pic:blipFill>
                    <a:blip r:embed="rId121"/>
                    <a:stretch>
                      <a:fillRect/>
                    </a:stretch>
                  </pic:blipFill>
                  <pic:spPr>
                    <a:xfrm>
                      <a:off x="0" y="0"/>
                      <a:ext cx="5699125" cy="2475230"/>
                    </a:xfrm>
                    <a:prstGeom prst="rect">
                      <a:avLst/>
                    </a:prstGeom>
                  </pic:spPr>
                </pic:pic>
              </a:graphicData>
            </a:graphic>
          </wp:inline>
        </w:drawing>
      </w:r>
    </w:p>
    <w:p w14:paraId="50861BC2" w14:textId="77777777" w:rsidR="00681D55" w:rsidRPr="004B217A" w:rsidRDefault="00681D55" w:rsidP="00681D55">
      <w:pPr>
        <w:pStyle w:val="Heading4"/>
        <w:numPr>
          <w:ilvl w:val="3"/>
          <w:numId w:val="20"/>
        </w:numPr>
        <w:tabs>
          <w:tab w:val="clear" w:pos="1857"/>
          <w:tab w:val="num" w:pos="0"/>
        </w:tabs>
        <w:ind w:left="992" w:hanging="283"/>
        <w:rPr>
          <w:sz w:val="28"/>
          <w:szCs w:val="28"/>
        </w:rPr>
      </w:pPr>
      <w:bookmarkStart w:id="151" w:name="_Toc211446201"/>
      <w:r w:rsidRPr="004B217A">
        <w:rPr>
          <w:sz w:val="28"/>
          <w:szCs w:val="28"/>
        </w:rPr>
        <w:t>Lưu vào hồ sơ</w:t>
      </w:r>
      <w:bookmarkEnd w:id="151"/>
    </w:p>
    <w:p w14:paraId="43E3CE33" w14:textId="77777777" w:rsidR="00681D55" w:rsidRPr="004B217A" w:rsidRDefault="00681D55" w:rsidP="00681D55">
      <w:pPr>
        <w:rPr>
          <w:sz w:val="28"/>
          <w:szCs w:val="28"/>
        </w:rPr>
      </w:pPr>
      <w:r w:rsidRPr="004B217A">
        <w:rPr>
          <w:sz w:val="28"/>
          <w:szCs w:val="28"/>
        </w:rPr>
        <w:t xml:space="preserve">Chức năng tương tự như chức năng </w:t>
      </w:r>
      <w:hyperlink w:anchor="_Lưu_văn_bản_1" w:history="1">
        <w:r w:rsidRPr="004B217A">
          <w:rPr>
            <w:rStyle w:val="Hyperlink"/>
            <w:sz w:val="28"/>
            <w:szCs w:val="28"/>
          </w:rPr>
          <w:t>4.2.5</w:t>
        </w:r>
      </w:hyperlink>
    </w:p>
    <w:p w14:paraId="156A4383" w14:textId="77777777" w:rsidR="00681D55" w:rsidRPr="004B217A" w:rsidRDefault="00681D55" w:rsidP="00681D55">
      <w:pPr>
        <w:pStyle w:val="Heading4"/>
        <w:rPr>
          <w:sz w:val="28"/>
          <w:szCs w:val="28"/>
        </w:rPr>
      </w:pPr>
      <w:bookmarkStart w:id="152" w:name="_Toc211446202"/>
      <w:r w:rsidRPr="004B217A">
        <w:rPr>
          <w:sz w:val="28"/>
          <w:szCs w:val="28"/>
        </w:rPr>
        <w:t>Bổ sung thông tin văn bản</w:t>
      </w:r>
      <w:bookmarkEnd w:id="152"/>
    </w:p>
    <w:p w14:paraId="28ACA8EC" w14:textId="77777777" w:rsidR="00681D55" w:rsidRPr="004B217A" w:rsidRDefault="00681D55" w:rsidP="00681D55">
      <w:pPr>
        <w:rPr>
          <w:sz w:val="28"/>
          <w:szCs w:val="28"/>
        </w:rPr>
      </w:pPr>
      <w:r w:rsidRPr="004B217A">
        <w:rPr>
          <w:sz w:val="28"/>
          <w:szCs w:val="28"/>
        </w:rPr>
        <w:t>Chức năng này giúp người dùng bổ sung thêm các thông tin cho văn bản</w:t>
      </w:r>
    </w:p>
    <w:p w14:paraId="02D91F49" w14:textId="77777777" w:rsidR="00681D55" w:rsidRPr="004B217A" w:rsidRDefault="00681D55" w:rsidP="00681D55">
      <w:pPr>
        <w:rPr>
          <w:sz w:val="28"/>
          <w:szCs w:val="28"/>
        </w:rPr>
      </w:pPr>
      <w:r w:rsidRPr="004B217A">
        <w:rPr>
          <w:sz w:val="28"/>
          <w:szCs w:val="28"/>
          <w:u w:val="single"/>
        </w:rPr>
        <w:t>Bước 1</w:t>
      </w:r>
      <w:r w:rsidRPr="004B217A">
        <w:rPr>
          <w:sz w:val="28"/>
          <w:szCs w:val="28"/>
        </w:rPr>
        <w:t xml:space="preserve">: Người dùng nhấn vào nút </w:t>
      </w:r>
      <w:r w:rsidRPr="004B217A">
        <w:rPr>
          <w:noProof/>
          <w:sz w:val="28"/>
          <w:szCs w:val="28"/>
        </w:rPr>
        <w:drawing>
          <wp:inline distT="0" distB="0" distL="0" distR="0" wp14:anchorId="21D599F7" wp14:editId="1A804C95">
            <wp:extent cx="1440178" cy="282652"/>
            <wp:effectExtent l="0" t="0" r="8255" b="3175"/>
            <wp:docPr id="2136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89712" name=""/>
                    <pic:cNvPicPr/>
                  </pic:nvPicPr>
                  <pic:blipFill>
                    <a:blip r:embed="rId58"/>
                    <a:stretch>
                      <a:fillRect/>
                    </a:stretch>
                  </pic:blipFill>
                  <pic:spPr>
                    <a:xfrm>
                      <a:off x="0" y="0"/>
                      <a:ext cx="1447163" cy="284023"/>
                    </a:xfrm>
                    <a:prstGeom prst="rect">
                      <a:avLst/>
                    </a:prstGeom>
                  </pic:spPr>
                </pic:pic>
              </a:graphicData>
            </a:graphic>
          </wp:inline>
        </w:drawing>
      </w:r>
      <w:r w:rsidRPr="004B217A">
        <w:rPr>
          <w:sz w:val="28"/>
          <w:szCs w:val="28"/>
        </w:rPr>
        <w:t xml:space="preserve"> &gt;&gt; Hệ thống hiển thị pop-up bổ sung thông tin cho văn bản đã chọn</w:t>
      </w:r>
    </w:p>
    <w:p w14:paraId="5E91D3D0" w14:textId="77777777" w:rsidR="00681D55" w:rsidRPr="004B217A" w:rsidRDefault="00681D55" w:rsidP="00681D55">
      <w:pPr>
        <w:rPr>
          <w:sz w:val="28"/>
          <w:szCs w:val="28"/>
        </w:rPr>
      </w:pPr>
      <w:r w:rsidRPr="004B217A">
        <w:rPr>
          <w:noProof/>
          <w:sz w:val="28"/>
          <w:szCs w:val="28"/>
        </w:rPr>
        <w:lastRenderedPageBreak/>
        <w:drawing>
          <wp:inline distT="0" distB="0" distL="0" distR="0" wp14:anchorId="4706BE47" wp14:editId="68BE94F0">
            <wp:extent cx="5699125" cy="4065270"/>
            <wp:effectExtent l="0" t="0" r="0" b="0"/>
            <wp:docPr id="93742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21051" name=""/>
                    <pic:cNvPicPr/>
                  </pic:nvPicPr>
                  <pic:blipFill>
                    <a:blip r:embed="rId59"/>
                    <a:stretch>
                      <a:fillRect/>
                    </a:stretch>
                  </pic:blipFill>
                  <pic:spPr>
                    <a:xfrm>
                      <a:off x="0" y="0"/>
                      <a:ext cx="5699125" cy="4065270"/>
                    </a:xfrm>
                    <a:prstGeom prst="rect">
                      <a:avLst/>
                    </a:prstGeom>
                  </pic:spPr>
                </pic:pic>
              </a:graphicData>
            </a:graphic>
          </wp:inline>
        </w:drawing>
      </w:r>
    </w:p>
    <w:p w14:paraId="1B77B76C" w14:textId="77777777" w:rsidR="00681D55" w:rsidRPr="004B217A" w:rsidRDefault="00681D55" w:rsidP="00681D55">
      <w:pPr>
        <w:rPr>
          <w:sz w:val="28"/>
          <w:szCs w:val="28"/>
        </w:rPr>
      </w:pPr>
      <w:r w:rsidRPr="004B217A">
        <w:rPr>
          <w:sz w:val="28"/>
          <w:szCs w:val="28"/>
          <w:u w:val="single"/>
        </w:rPr>
        <w:t>Bước 2</w:t>
      </w:r>
      <w:r w:rsidRPr="004B217A">
        <w:rPr>
          <w:sz w:val="28"/>
          <w:szCs w:val="28"/>
        </w:rPr>
        <w:t>: Nhập các thông tin: nội dung bổ sung, thời gian áp dụng, lý do bổ sung &gt;&gt; Nhấn nút “Ghi lại” &gt;&gt; Hệ thống lưu lại thông tin bổ sung cho văn bản</w:t>
      </w:r>
    </w:p>
    <w:p w14:paraId="5AC46115" w14:textId="77777777" w:rsidR="00681D55" w:rsidRPr="004B217A" w:rsidRDefault="00681D55" w:rsidP="00681D55">
      <w:pPr>
        <w:rPr>
          <w:sz w:val="28"/>
          <w:szCs w:val="28"/>
        </w:rPr>
      </w:pPr>
      <w:r w:rsidRPr="004B217A">
        <w:rPr>
          <w:sz w:val="28"/>
          <w:szCs w:val="28"/>
          <w:u w:val="single"/>
        </w:rPr>
        <w:t>Bước 3</w:t>
      </w:r>
      <w:r w:rsidRPr="004B217A">
        <w:rPr>
          <w:sz w:val="28"/>
          <w:szCs w:val="28"/>
        </w:rPr>
        <w:t>: Nhấn nút “Hủy bỏ” &gt;&gt; Hệ thống quay lại màn xem chi tiết văn bản</w:t>
      </w:r>
    </w:p>
    <w:p w14:paraId="3ACD3AF8" w14:textId="77777777" w:rsidR="00681D55" w:rsidRPr="004B217A" w:rsidRDefault="00681D55" w:rsidP="004B217A">
      <w:pPr>
        <w:pStyle w:val="Heading3"/>
      </w:pPr>
      <w:bookmarkStart w:id="153" w:name="_Toc211446203"/>
      <w:r w:rsidRPr="004B217A">
        <w:t>Lưu văn bản vào hồ sơ</w:t>
      </w:r>
      <w:bookmarkEnd w:id="153"/>
    </w:p>
    <w:p w14:paraId="6E5C1BD9" w14:textId="77777777" w:rsidR="00681D55" w:rsidRPr="004B217A" w:rsidRDefault="00681D55" w:rsidP="00681D55">
      <w:pPr>
        <w:pStyle w:val="NormalIndent"/>
        <w:rPr>
          <w:sz w:val="28"/>
          <w:szCs w:val="28"/>
        </w:rPr>
      </w:pPr>
      <w:r w:rsidRPr="004B217A">
        <w:rPr>
          <w:sz w:val="28"/>
          <w:szCs w:val="28"/>
        </w:rPr>
        <w:t>Chức năng hỗ trợ người dùng lưu văn bản vào hồ sơ</w:t>
      </w:r>
    </w:p>
    <w:p w14:paraId="5EA55947" w14:textId="6DC112D5" w:rsidR="00681D55" w:rsidRPr="004B217A" w:rsidRDefault="00681D55" w:rsidP="00681D55">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 xml:space="preserve">Văn bản đến&gt;&gt; </w:t>
      </w:r>
      <w:r w:rsidR="001550B8" w:rsidRPr="004B217A">
        <w:rPr>
          <w:rFonts w:cs="Times New Roman"/>
          <w:b/>
          <w:sz w:val="28"/>
          <w:szCs w:val="28"/>
        </w:rPr>
        <w:t>Tra cứu văn bản</w:t>
      </w:r>
    </w:p>
    <w:p w14:paraId="085EE5F8" w14:textId="77777777" w:rsidR="00681D55" w:rsidRPr="004B217A" w:rsidRDefault="00681D55" w:rsidP="00681D55">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nút như khoanh ở ảnh bên dưới</w:t>
      </w:r>
    </w:p>
    <w:p w14:paraId="3BA90128" w14:textId="3654B43C" w:rsidR="00681D55" w:rsidRPr="004B217A" w:rsidRDefault="001550B8" w:rsidP="00681D55">
      <w:pPr>
        <w:pStyle w:val="NormalIndent"/>
        <w:rPr>
          <w:sz w:val="28"/>
          <w:szCs w:val="28"/>
        </w:rPr>
      </w:pPr>
      <w:r w:rsidRPr="004B217A">
        <w:rPr>
          <w:noProof/>
          <w:sz w:val="28"/>
          <w:szCs w:val="28"/>
        </w:rPr>
        <w:lastRenderedPageBreak/>
        <w:drawing>
          <wp:inline distT="0" distB="0" distL="0" distR="0" wp14:anchorId="6A933843" wp14:editId="29BFFC53">
            <wp:extent cx="5699125" cy="2475230"/>
            <wp:effectExtent l="0" t="0" r="0" b="1270"/>
            <wp:docPr id="124422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4478" name=""/>
                    <pic:cNvPicPr/>
                  </pic:nvPicPr>
                  <pic:blipFill>
                    <a:blip r:embed="rId122"/>
                    <a:stretch>
                      <a:fillRect/>
                    </a:stretch>
                  </pic:blipFill>
                  <pic:spPr>
                    <a:xfrm>
                      <a:off x="0" y="0"/>
                      <a:ext cx="5699125" cy="2475230"/>
                    </a:xfrm>
                    <a:prstGeom prst="rect">
                      <a:avLst/>
                    </a:prstGeom>
                  </pic:spPr>
                </pic:pic>
              </a:graphicData>
            </a:graphic>
          </wp:inline>
        </w:drawing>
      </w:r>
    </w:p>
    <w:p w14:paraId="5D9E3FDC" w14:textId="77777777" w:rsidR="00681D55" w:rsidRPr="004B217A" w:rsidRDefault="00681D55" w:rsidP="00681D55">
      <w:pPr>
        <w:rPr>
          <w:rFonts w:cs="Times New Roman"/>
          <w:sz w:val="28"/>
          <w:szCs w:val="28"/>
        </w:rPr>
      </w:pPr>
      <w:r w:rsidRPr="004B217A">
        <w:rPr>
          <w:rFonts w:cs="Times New Roman"/>
          <w:sz w:val="28"/>
          <w:szCs w:val="28"/>
        </w:rPr>
        <w:t>Hệ thống hiển thị màn hình:</w:t>
      </w:r>
    </w:p>
    <w:p w14:paraId="1B04BD15" w14:textId="77777777" w:rsidR="00681D55" w:rsidRPr="004B217A" w:rsidRDefault="00681D55" w:rsidP="00681D55">
      <w:pPr>
        <w:rPr>
          <w:rFonts w:cs="Times New Roman"/>
          <w:sz w:val="28"/>
          <w:szCs w:val="28"/>
          <w:u w:val="single"/>
        </w:rPr>
      </w:pPr>
      <w:r w:rsidRPr="004B217A">
        <w:rPr>
          <w:noProof/>
          <w:sz w:val="28"/>
          <w:szCs w:val="28"/>
        </w:rPr>
        <w:drawing>
          <wp:inline distT="0" distB="0" distL="0" distR="0" wp14:anchorId="491EBC9A" wp14:editId="3B364A32">
            <wp:extent cx="5699125" cy="4438650"/>
            <wp:effectExtent l="0" t="0" r="0" b="0"/>
            <wp:docPr id="380300985" name="Picture 380300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99125" cy="4438650"/>
                    </a:xfrm>
                    <a:prstGeom prst="rect">
                      <a:avLst/>
                    </a:prstGeom>
                  </pic:spPr>
                </pic:pic>
              </a:graphicData>
            </a:graphic>
          </wp:inline>
        </w:drawing>
      </w:r>
    </w:p>
    <w:p w14:paraId="1FD68029" w14:textId="77777777" w:rsidR="00681D55" w:rsidRPr="004B217A" w:rsidRDefault="00681D55" w:rsidP="00681D55">
      <w:pPr>
        <w:rPr>
          <w:rFonts w:cs="Times New Roman"/>
          <w:sz w:val="28"/>
          <w:szCs w:val="28"/>
        </w:rPr>
      </w:pPr>
      <w:r w:rsidRPr="004B217A">
        <w:rPr>
          <w:rFonts w:cs="Times New Roman"/>
          <w:sz w:val="28"/>
          <w:szCs w:val="28"/>
          <w:u w:val="single"/>
        </w:rPr>
        <w:t>Bước 3</w:t>
      </w:r>
      <w:r w:rsidRPr="004B217A">
        <w:rPr>
          <w:rFonts w:cs="Times New Roman"/>
          <w:sz w:val="28"/>
          <w:szCs w:val="28"/>
        </w:rPr>
        <w:t>: Người dùng chọn loại hồ sơ ở ô số 1 cần lưu và bấm nút số 2 để hoàn thành thao tác chọn hồ sơ hoặc chọn nút số 3 để quay về màn hình danh sách</w:t>
      </w:r>
    </w:p>
    <w:p w14:paraId="02FF5AD9" w14:textId="77777777" w:rsidR="00681D55" w:rsidRPr="004B217A" w:rsidRDefault="00681D55" w:rsidP="00681D55">
      <w:pPr>
        <w:rPr>
          <w:rFonts w:cs="Times New Roman"/>
          <w:sz w:val="28"/>
          <w:szCs w:val="28"/>
        </w:rPr>
      </w:pPr>
      <w:r w:rsidRPr="004B217A">
        <w:rPr>
          <w:noProof/>
          <w:sz w:val="28"/>
          <w:szCs w:val="28"/>
        </w:rPr>
        <w:lastRenderedPageBreak/>
        <w:drawing>
          <wp:inline distT="0" distB="0" distL="0" distR="0" wp14:anchorId="2CC9295F" wp14:editId="3C44E6BF">
            <wp:extent cx="5410200" cy="4211818"/>
            <wp:effectExtent l="0" t="0" r="0" b="0"/>
            <wp:docPr id="1225672926" name="Picture 122567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16423" cy="4216663"/>
                    </a:xfrm>
                    <a:prstGeom prst="rect">
                      <a:avLst/>
                    </a:prstGeom>
                  </pic:spPr>
                </pic:pic>
              </a:graphicData>
            </a:graphic>
          </wp:inline>
        </w:drawing>
      </w:r>
    </w:p>
    <w:p w14:paraId="72D8C321" w14:textId="000A6955" w:rsidR="00681D55" w:rsidRPr="004B217A" w:rsidRDefault="00681D55" w:rsidP="00E03BCA">
      <w:pPr>
        <w:pStyle w:val="BT"/>
        <w:rPr>
          <w:sz w:val="28"/>
          <w:szCs w:val="28"/>
        </w:rPr>
      </w:pPr>
      <w:r w:rsidRPr="004B217A">
        <w:rPr>
          <w:b/>
          <w:sz w:val="28"/>
          <w:szCs w:val="28"/>
          <w:u w:val="single"/>
        </w:rPr>
        <w:t>Lưu ý</w:t>
      </w:r>
      <w:r w:rsidRPr="004B217A">
        <w:rPr>
          <w:sz w:val="28"/>
          <w:szCs w:val="28"/>
        </w:rPr>
        <w:t xml:space="preserve">: Người dùng có thể nhập Tên hồ sơ/mã hồ sơ và bấm </w:t>
      </w:r>
      <w:r w:rsidRPr="004B217A">
        <w:rPr>
          <w:noProof/>
          <w:sz w:val="28"/>
          <w:szCs w:val="28"/>
        </w:rPr>
        <w:drawing>
          <wp:inline distT="0" distB="0" distL="0" distR="0" wp14:anchorId="3A5500EF" wp14:editId="6A11989A">
            <wp:extent cx="942857" cy="285714"/>
            <wp:effectExtent l="0" t="0" r="0" b="635"/>
            <wp:docPr id="1791423258" name="Picture 1791423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942857" cy="285714"/>
                    </a:xfrm>
                    <a:prstGeom prst="rect">
                      <a:avLst/>
                    </a:prstGeom>
                  </pic:spPr>
                </pic:pic>
              </a:graphicData>
            </a:graphic>
          </wp:inline>
        </w:drawing>
      </w:r>
      <w:r w:rsidRPr="004B217A">
        <w:rPr>
          <w:sz w:val="28"/>
          <w:szCs w:val="28"/>
        </w:rPr>
        <w:t xml:space="preserve"> để tìm kiếm nhanh hồ sơ</w:t>
      </w:r>
    </w:p>
    <w:p w14:paraId="16A9A5B8" w14:textId="77777777" w:rsidR="001F0990" w:rsidRPr="004B217A" w:rsidRDefault="001F0990" w:rsidP="004B217A">
      <w:pPr>
        <w:pStyle w:val="Heading3"/>
      </w:pPr>
      <w:bookmarkStart w:id="154" w:name="_Toc211446204"/>
      <w:r w:rsidRPr="004B217A">
        <w:t>Xuất báo cáo</w:t>
      </w:r>
      <w:bookmarkEnd w:id="154"/>
    </w:p>
    <w:p w14:paraId="054746E9" w14:textId="48248D53" w:rsidR="001F0990" w:rsidRPr="004B217A" w:rsidRDefault="001F0990" w:rsidP="001F0990">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 xml:space="preserve">Văn bản đến&gt;&gt; </w:t>
      </w:r>
      <w:r w:rsidR="006C4705" w:rsidRPr="004B217A">
        <w:rPr>
          <w:rFonts w:cs="Times New Roman"/>
          <w:b/>
          <w:sz w:val="28"/>
          <w:szCs w:val="28"/>
        </w:rPr>
        <w:t>Tra cứu văn bản</w:t>
      </w:r>
    </w:p>
    <w:p w14:paraId="1A77FB90" w14:textId="77777777" w:rsidR="001F0990" w:rsidRPr="004B217A" w:rsidRDefault="001F0990" w:rsidP="001F0990">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nút như khoanh ở ảnh bên dưới</w:t>
      </w:r>
    </w:p>
    <w:p w14:paraId="07FA8F85" w14:textId="2EAF7A66" w:rsidR="001F0990" w:rsidRPr="004B217A" w:rsidRDefault="00ED3C07" w:rsidP="00BC47A2">
      <w:pPr>
        <w:pStyle w:val="NormalIndent"/>
        <w:rPr>
          <w:sz w:val="28"/>
          <w:szCs w:val="28"/>
        </w:rPr>
      </w:pPr>
      <w:r w:rsidRPr="004B217A">
        <w:rPr>
          <w:noProof/>
          <w:sz w:val="28"/>
          <w:szCs w:val="28"/>
        </w:rPr>
        <w:drawing>
          <wp:inline distT="0" distB="0" distL="0" distR="0" wp14:anchorId="1CF7738C" wp14:editId="4D5CB9E8">
            <wp:extent cx="5699125" cy="2475230"/>
            <wp:effectExtent l="0" t="0" r="0" b="1270"/>
            <wp:docPr id="129696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64035" name=""/>
                    <pic:cNvPicPr/>
                  </pic:nvPicPr>
                  <pic:blipFill>
                    <a:blip r:embed="rId123"/>
                    <a:stretch>
                      <a:fillRect/>
                    </a:stretch>
                  </pic:blipFill>
                  <pic:spPr>
                    <a:xfrm>
                      <a:off x="0" y="0"/>
                      <a:ext cx="5699125" cy="2475230"/>
                    </a:xfrm>
                    <a:prstGeom prst="rect">
                      <a:avLst/>
                    </a:prstGeom>
                  </pic:spPr>
                </pic:pic>
              </a:graphicData>
            </a:graphic>
          </wp:inline>
        </w:drawing>
      </w:r>
    </w:p>
    <w:p w14:paraId="32608A61" w14:textId="77777777" w:rsidR="001F0990" w:rsidRPr="004B217A" w:rsidRDefault="001F0990" w:rsidP="00BC47A2">
      <w:pPr>
        <w:pStyle w:val="NormalIndent"/>
        <w:rPr>
          <w:sz w:val="28"/>
          <w:szCs w:val="28"/>
        </w:rPr>
      </w:pPr>
      <w:r w:rsidRPr="004B217A">
        <w:rPr>
          <w:sz w:val="28"/>
          <w:szCs w:val="28"/>
        </w:rPr>
        <w:lastRenderedPageBreak/>
        <w:t>Dữ liệu được xuất về máy tính cá nhân người dùng</w:t>
      </w:r>
    </w:p>
    <w:p w14:paraId="3CA97365" w14:textId="77777777" w:rsidR="001F0990" w:rsidRPr="004B217A" w:rsidRDefault="001F0990" w:rsidP="004B217A">
      <w:pPr>
        <w:pStyle w:val="Heading3"/>
      </w:pPr>
      <w:bookmarkStart w:id="155" w:name="_Toc211446205"/>
      <w:r w:rsidRPr="004B217A">
        <w:t>Đọc và xem tài liệu</w:t>
      </w:r>
      <w:bookmarkEnd w:id="155"/>
    </w:p>
    <w:p w14:paraId="7D0D87ED" w14:textId="47C6D4C9" w:rsidR="00ED3C07" w:rsidRPr="004B217A" w:rsidRDefault="00ED3C07" w:rsidP="00ED3C07">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 xml:space="preserve">Văn bản đến&gt;&gt; </w:t>
      </w:r>
      <w:r w:rsidR="00C65CED" w:rsidRPr="004B217A">
        <w:rPr>
          <w:rFonts w:cs="Times New Roman"/>
          <w:b/>
          <w:sz w:val="28"/>
          <w:szCs w:val="28"/>
        </w:rPr>
        <w:t>Tra cứu văn bản</w:t>
      </w:r>
    </w:p>
    <w:p w14:paraId="0B24997E" w14:textId="77777777" w:rsidR="00ED3C07" w:rsidRPr="004B217A" w:rsidRDefault="00ED3C07" w:rsidP="00ED3C07">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nút như khoanh ở ảnh bên dưới</w:t>
      </w:r>
    </w:p>
    <w:p w14:paraId="16213D22" w14:textId="77777777" w:rsidR="00ED3C07" w:rsidRPr="004B217A" w:rsidRDefault="00ED3C07" w:rsidP="00ED3C07">
      <w:pPr>
        <w:pStyle w:val="NormalIndent"/>
        <w:rPr>
          <w:sz w:val="28"/>
          <w:szCs w:val="28"/>
        </w:rPr>
      </w:pPr>
      <w:r w:rsidRPr="004B217A">
        <w:rPr>
          <w:noProof/>
          <w:sz w:val="28"/>
          <w:szCs w:val="28"/>
        </w:rPr>
        <w:drawing>
          <wp:inline distT="0" distB="0" distL="0" distR="0" wp14:anchorId="76CE10D3" wp14:editId="5A6877FF">
            <wp:extent cx="5699125" cy="2472690"/>
            <wp:effectExtent l="0" t="0" r="0" b="3810"/>
            <wp:docPr id="14598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47098" name=""/>
                    <pic:cNvPicPr/>
                  </pic:nvPicPr>
                  <pic:blipFill>
                    <a:blip r:embed="rId92"/>
                    <a:stretch>
                      <a:fillRect/>
                    </a:stretch>
                  </pic:blipFill>
                  <pic:spPr>
                    <a:xfrm>
                      <a:off x="0" y="0"/>
                      <a:ext cx="5699125" cy="2472690"/>
                    </a:xfrm>
                    <a:prstGeom prst="rect">
                      <a:avLst/>
                    </a:prstGeom>
                  </pic:spPr>
                </pic:pic>
              </a:graphicData>
            </a:graphic>
          </wp:inline>
        </w:drawing>
      </w:r>
    </w:p>
    <w:p w14:paraId="14330A56" w14:textId="77777777" w:rsidR="00ED3C07" w:rsidRPr="004B217A" w:rsidRDefault="00ED3C07" w:rsidP="00ED3C07">
      <w:pPr>
        <w:pStyle w:val="NormalIndent"/>
        <w:numPr>
          <w:ilvl w:val="0"/>
          <w:numId w:val="6"/>
        </w:numPr>
        <w:rPr>
          <w:sz w:val="28"/>
          <w:szCs w:val="28"/>
        </w:rPr>
      </w:pPr>
      <w:r w:rsidRPr="004B217A">
        <w:rPr>
          <w:sz w:val="28"/>
          <w:szCs w:val="28"/>
        </w:rPr>
        <w:t xml:space="preserve">Nhấn nút </w:t>
      </w:r>
      <w:r w:rsidRPr="004B217A">
        <w:rPr>
          <w:noProof/>
          <w:sz w:val="28"/>
          <w:szCs w:val="28"/>
        </w:rPr>
        <w:drawing>
          <wp:inline distT="0" distB="0" distL="0" distR="0" wp14:anchorId="74D04986" wp14:editId="75A19C5A">
            <wp:extent cx="224790" cy="236620"/>
            <wp:effectExtent l="0" t="0" r="3810" b="0"/>
            <wp:docPr id="152604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85615" name=""/>
                    <pic:cNvPicPr/>
                  </pic:nvPicPr>
                  <pic:blipFill>
                    <a:blip r:embed="rId93"/>
                    <a:stretch>
                      <a:fillRect/>
                    </a:stretch>
                  </pic:blipFill>
                  <pic:spPr>
                    <a:xfrm>
                      <a:off x="0" y="0"/>
                      <a:ext cx="226173" cy="238075"/>
                    </a:xfrm>
                    <a:prstGeom prst="rect">
                      <a:avLst/>
                    </a:prstGeom>
                  </pic:spPr>
                </pic:pic>
              </a:graphicData>
            </a:graphic>
          </wp:inline>
        </w:drawing>
      </w:r>
      <w:r w:rsidRPr="004B217A">
        <w:rPr>
          <w:sz w:val="28"/>
          <w:szCs w:val="28"/>
        </w:rPr>
        <w:t xml:space="preserve"> để tải tài liệu xuống máy tính của mình</w:t>
      </w:r>
    </w:p>
    <w:p w14:paraId="05203593" w14:textId="77777777" w:rsidR="00ED3C07" w:rsidRPr="004B217A" w:rsidRDefault="00ED3C07" w:rsidP="00ED3C07">
      <w:pPr>
        <w:pStyle w:val="NormalIndent"/>
        <w:rPr>
          <w:sz w:val="28"/>
          <w:szCs w:val="28"/>
        </w:rPr>
      </w:pPr>
      <w:r w:rsidRPr="004B217A">
        <w:rPr>
          <w:sz w:val="28"/>
          <w:szCs w:val="28"/>
        </w:rPr>
        <w:t>Màn hình hiển thị:</w:t>
      </w:r>
    </w:p>
    <w:p w14:paraId="3FB401F3" w14:textId="77777777" w:rsidR="00ED3C07" w:rsidRPr="004B217A" w:rsidRDefault="00ED3C07" w:rsidP="00ED3C07">
      <w:pPr>
        <w:pStyle w:val="NormalIndent"/>
        <w:rPr>
          <w:sz w:val="28"/>
          <w:szCs w:val="28"/>
        </w:rPr>
      </w:pPr>
      <w:r w:rsidRPr="004B217A">
        <w:rPr>
          <w:noProof/>
          <w:sz w:val="28"/>
          <w:szCs w:val="28"/>
        </w:rPr>
        <w:drawing>
          <wp:inline distT="0" distB="0" distL="0" distR="0" wp14:anchorId="53F82081" wp14:editId="1202C56B">
            <wp:extent cx="5699125" cy="3479800"/>
            <wp:effectExtent l="0" t="0" r="0" b="6350"/>
            <wp:docPr id="3943657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99125" cy="3479800"/>
                    </a:xfrm>
                    <a:prstGeom prst="rect">
                      <a:avLst/>
                    </a:prstGeom>
                    <a:noFill/>
                    <a:ln>
                      <a:noFill/>
                    </a:ln>
                  </pic:spPr>
                </pic:pic>
              </a:graphicData>
            </a:graphic>
          </wp:inline>
        </w:drawing>
      </w:r>
    </w:p>
    <w:p w14:paraId="77BB8DEF" w14:textId="77777777" w:rsidR="00ED3C07" w:rsidRPr="004B217A" w:rsidRDefault="00ED3C07" w:rsidP="00ED3C07">
      <w:pPr>
        <w:pStyle w:val="NormalIndent"/>
        <w:rPr>
          <w:sz w:val="28"/>
          <w:szCs w:val="28"/>
        </w:rPr>
      </w:pPr>
      <w:r w:rsidRPr="004B217A">
        <w:rPr>
          <w:color w:val="auto"/>
          <w:sz w:val="28"/>
          <w:szCs w:val="28"/>
          <w:u w:val="single"/>
          <w:lang w:eastAsia="en-US"/>
        </w:rPr>
        <w:lastRenderedPageBreak/>
        <w:t>Bước 5</w:t>
      </w:r>
      <w:r w:rsidRPr="004B217A">
        <w:rPr>
          <w:sz w:val="28"/>
          <w:szCs w:val="28"/>
        </w:rPr>
        <w:t>: Người dùng chọn ô số 1 ở ảnh trên để thực hiện chuyển xử lý văn bản (</w:t>
      </w:r>
      <w:r w:rsidRPr="004B217A">
        <w:rPr>
          <w:i/>
          <w:sz w:val="28"/>
          <w:szCs w:val="28"/>
        </w:rPr>
        <w:t xml:space="preserve">xem mô tả chi tiết thao tác như mục </w:t>
      </w:r>
      <w:hyperlink w:anchor="_Chuyển_văn_bản" w:history="1">
        <w:r w:rsidRPr="004B217A">
          <w:rPr>
            <w:rStyle w:val="Hyperlink"/>
            <w:rFonts w:cs="Times New Roman"/>
            <w:i/>
            <w:sz w:val="28"/>
            <w:szCs w:val="28"/>
          </w:rPr>
          <w:t>Chuyển văn bản</w:t>
        </w:r>
      </w:hyperlink>
      <w:r w:rsidRPr="004B217A">
        <w:rPr>
          <w:sz w:val="28"/>
          <w:szCs w:val="28"/>
        </w:rPr>
        <w:t>)</w:t>
      </w:r>
    </w:p>
    <w:p w14:paraId="7140EEAD" w14:textId="77777777" w:rsidR="00ED3C07" w:rsidRPr="004B217A" w:rsidRDefault="00ED3C07" w:rsidP="00ED3C07">
      <w:pPr>
        <w:pStyle w:val="NormalIndent"/>
        <w:rPr>
          <w:sz w:val="28"/>
          <w:szCs w:val="28"/>
        </w:rPr>
      </w:pPr>
      <w:r w:rsidRPr="004B217A">
        <w:rPr>
          <w:color w:val="auto"/>
          <w:sz w:val="28"/>
          <w:szCs w:val="28"/>
          <w:u w:val="single"/>
          <w:lang w:eastAsia="en-US"/>
        </w:rPr>
        <w:t>Bước 6</w:t>
      </w:r>
      <w:r w:rsidRPr="004B217A">
        <w:rPr>
          <w:sz w:val="28"/>
          <w:szCs w:val="28"/>
        </w:rPr>
        <w:t>: Người dùng chọn ô số 2 ở ảnh bước 4 để xem Ý kiến chuyển, hiển thị màn hình như bên dưới</w:t>
      </w:r>
    </w:p>
    <w:p w14:paraId="63114F91" w14:textId="77777777" w:rsidR="00ED3C07" w:rsidRPr="004B217A" w:rsidRDefault="00ED3C07" w:rsidP="00ED3C07">
      <w:pPr>
        <w:pStyle w:val="NormalIndent"/>
        <w:rPr>
          <w:sz w:val="28"/>
          <w:szCs w:val="28"/>
        </w:rPr>
      </w:pPr>
      <w:r w:rsidRPr="004B217A">
        <w:rPr>
          <w:noProof/>
          <w:sz w:val="28"/>
          <w:szCs w:val="28"/>
        </w:rPr>
        <w:drawing>
          <wp:inline distT="0" distB="0" distL="0" distR="0" wp14:anchorId="3CAD0394" wp14:editId="546F0B6C">
            <wp:extent cx="5699125" cy="2824480"/>
            <wp:effectExtent l="0" t="0" r="0" b="0"/>
            <wp:docPr id="256834515" name="Picture 25683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99125" cy="2824480"/>
                    </a:xfrm>
                    <a:prstGeom prst="rect">
                      <a:avLst/>
                    </a:prstGeom>
                  </pic:spPr>
                </pic:pic>
              </a:graphicData>
            </a:graphic>
          </wp:inline>
        </w:drawing>
      </w:r>
    </w:p>
    <w:p w14:paraId="2A265D19" w14:textId="77777777" w:rsidR="00ED3C07" w:rsidRPr="004B217A" w:rsidRDefault="00ED3C07" w:rsidP="00ED3C07">
      <w:pPr>
        <w:pStyle w:val="NormalIndent"/>
        <w:rPr>
          <w:sz w:val="28"/>
          <w:szCs w:val="28"/>
        </w:rPr>
      </w:pPr>
      <w:r w:rsidRPr="004B217A">
        <w:rPr>
          <w:color w:val="auto"/>
          <w:sz w:val="28"/>
          <w:szCs w:val="28"/>
          <w:u w:val="single"/>
          <w:lang w:eastAsia="en-US"/>
        </w:rPr>
        <w:t>Bước 7</w:t>
      </w:r>
      <w:r w:rsidRPr="004B217A">
        <w:rPr>
          <w:sz w:val="28"/>
          <w:szCs w:val="28"/>
        </w:rPr>
        <w:t>: Chọn Đóng để quay về màn hình xem văn bản</w:t>
      </w:r>
    </w:p>
    <w:p w14:paraId="1CCE3F62" w14:textId="77777777" w:rsidR="00ED3C07" w:rsidRPr="004B217A" w:rsidRDefault="00ED3C07" w:rsidP="00ED3C07">
      <w:pPr>
        <w:pStyle w:val="NormalIndent"/>
        <w:rPr>
          <w:sz w:val="28"/>
          <w:szCs w:val="28"/>
        </w:rPr>
      </w:pPr>
      <w:r w:rsidRPr="004B217A">
        <w:rPr>
          <w:color w:val="auto"/>
          <w:sz w:val="28"/>
          <w:szCs w:val="28"/>
          <w:u w:val="single"/>
          <w:lang w:eastAsia="en-US"/>
        </w:rPr>
        <w:t>Bước 8</w:t>
      </w:r>
      <w:r w:rsidRPr="004B217A">
        <w:rPr>
          <w:sz w:val="28"/>
          <w:szCs w:val="28"/>
        </w:rPr>
        <w:t>: Chọn tắt như số 4 của hình dưới đây để quay về màn hình danh sách văn bản</w:t>
      </w:r>
    </w:p>
    <w:p w14:paraId="2F624807" w14:textId="77777777" w:rsidR="00ED3C07" w:rsidRPr="004B217A" w:rsidRDefault="00ED3C07" w:rsidP="00ED3C07">
      <w:pPr>
        <w:pStyle w:val="NormalIndent"/>
        <w:rPr>
          <w:sz w:val="28"/>
          <w:szCs w:val="28"/>
        </w:rPr>
      </w:pPr>
      <w:r w:rsidRPr="004B217A">
        <w:rPr>
          <w:color w:val="auto"/>
          <w:sz w:val="28"/>
          <w:szCs w:val="28"/>
          <w:u w:val="single"/>
          <w:lang w:eastAsia="en-US"/>
        </w:rPr>
        <w:t>Bước 9</w:t>
      </w:r>
      <w:r w:rsidRPr="004B217A">
        <w:rPr>
          <w:sz w:val="28"/>
          <w:szCs w:val="28"/>
        </w:rPr>
        <w:t>: Chọn thứ tự thứ 3 của hình để xem tóm tắt file</w:t>
      </w:r>
    </w:p>
    <w:p w14:paraId="6871FB93" w14:textId="77777777" w:rsidR="00ED3C07" w:rsidRPr="004B217A" w:rsidRDefault="00ED3C07" w:rsidP="00ED3C07">
      <w:pPr>
        <w:pStyle w:val="NormalIndent"/>
        <w:rPr>
          <w:sz w:val="28"/>
          <w:szCs w:val="28"/>
        </w:rPr>
      </w:pPr>
      <w:r w:rsidRPr="004B217A">
        <w:rPr>
          <w:noProof/>
          <w:sz w:val="28"/>
          <w:szCs w:val="28"/>
        </w:rPr>
        <w:drawing>
          <wp:inline distT="0" distB="0" distL="0" distR="0" wp14:anchorId="43161317" wp14:editId="40E71F90">
            <wp:extent cx="5699125" cy="2668905"/>
            <wp:effectExtent l="0" t="0" r="0" b="0"/>
            <wp:docPr id="1207955362" name="Picture 120795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99125" cy="2668905"/>
                    </a:xfrm>
                    <a:prstGeom prst="rect">
                      <a:avLst/>
                    </a:prstGeom>
                  </pic:spPr>
                </pic:pic>
              </a:graphicData>
            </a:graphic>
          </wp:inline>
        </w:drawing>
      </w:r>
    </w:p>
    <w:p w14:paraId="77CD17BB" w14:textId="77777777" w:rsidR="00ED3C07" w:rsidRPr="004B217A" w:rsidRDefault="00ED3C07" w:rsidP="00ED3C07">
      <w:pPr>
        <w:pStyle w:val="NormalIndent"/>
        <w:rPr>
          <w:sz w:val="28"/>
          <w:szCs w:val="28"/>
        </w:rPr>
      </w:pPr>
      <w:r w:rsidRPr="004B217A">
        <w:rPr>
          <w:color w:val="auto"/>
          <w:sz w:val="28"/>
          <w:szCs w:val="28"/>
          <w:u w:val="single"/>
          <w:lang w:eastAsia="en-US"/>
        </w:rPr>
        <w:lastRenderedPageBreak/>
        <w:t>Bước 10</w:t>
      </w:r>
      <w:r w:rsidRPr="004B217A">
        <w:rPr>
          <w:sz w:val="28"/>
          <w:szCs w:val="28"/>
        </w:rPr>
        <w:t>: Chọn khoanh của hình dưới đây để tạo comment văn bản theo thứ tự hiển thị các bước 1,2</w:t>
      </w:r>
    </w:p>
    <w:p w14:paraId="12145F44" w14:textId="77777777" w:rsidR="00ED3C07" w:rsidRPr="004B217A" w:rsidRDefault="00ED3C07" w:rsidP="00ED3C07">
      <w:pPr>
        <w:pStyle w:val="NormalIndent"/>
        <w:rPr>
          <w:sz w:val="28"/>
          <w:szCs w:val="28"/>
        </w:rPr>
      </w:pPr>
      <w:r w:rsidRPr="004B217A">
        <w:rPr>
          <w:noProof/>
          <w:sz w:val="28"/>
          <w:szCs w:val="28"/>
        </w:rPr>
        <w:drawing>
          <wp:inline distT="0" distB="0" distL="0" distR="0" wp14:anchorId="7DB2B8B7" wp14:editId="4C6549C7">
            <wp:extent cx="5699125" cy="3429635"/>
            <wp:effectExtent l="0" t="0" r="0" b="0"/>
            <wp:docPr id="110609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80395" name=""/>
                    <pic:cNvPicPr/>
                  </pic:nvPicPr>
                  <pic:blipFill>
                    <a:blip r:embed="rId69"/>
                    <a:stretch>
                      <a:fillRect/>
                    </a:stretch>
                  </pic:blipFill>
                  <pic:spPr>
                    <a:xfrm>
                      <a:off x="0" y="0"/>
                      <a:ext cx="5699125" cy="3429635"/>
                    </a:xfrm>
                    <a:prstGeom prst="rect">
                      <a:avLst/>
                    </a:prstGeom>
                  </pic:spPr>
                </pic:pic>
              </a:graphicData>
            </a:graphic>
          </wp:inline>
        </w:drawing>
      </w:r>
    </w:p>
    <w:p w14:paraId="7F4B0BB8" w14:textId="0CD943A4" w:rsidR="00ED3C07" w:rsidRPr="004B217A" w:rsidRDefault="00ED3C07" w:rsidP="00BC47A2">
      <w:pPr>
        <w:pStyle w:val="NormalIndent"/>
        <w:rPr>
          <w:sz w:val="28"/>
          <w:szCs w:val="28"/>
        </w:rPr>
      </w:pPr>
      <w:r w:rsidRPr="004B217A">
        <w:rPr>
          <w:sz w:val="28"/>
          <w:szCs w:val="28"/>
          <w:u w:val="single"/>
        </w:rPr>
        <w:t>Lưu ý</w:t>
      </w:r>
      <w:r w:rsidRPr="004B217A">
        <w:rPr>
          <w:sz w:val="28"/>
          <w:szCs w:val="28"/>
        </w:rPr>
        <w:t>: Khi chuyển lưu và chuyển văn bản thì người nhận được mở văn bản đính kèm cũng sẽ đọc được các comment này</w:t>
      </w:r>
    </w:p>
    <w:p w14:paraId="24E1433E" w14:textId="77777777" w:rsidR="002D0D98" w:rsidRPr="004B217A" w:rsidRDefault="002D0D98" w:rsidP="004B217A">
      <w:pPr>
        <w:pStyle w:val="Heading3"/>
      </w:pPr>
      <w:bookmarkStart w:id="156" w:name="_Toc211446206"/>
      <w:r w:rsidRPr="004B217A">
        <w:t>Hoàn thành văn bản hàng loạt</w:t>
      </w:r>
      <w:bookmarkEnd w:id="156"/>
    </w:p>
    <w:p w14:paraId="70DD603C" w14:textId="1FEA29F3" w:rsidR="002D0D98" w:rsidRPr="004B217A" w:rsidRDefault="002D0D98" w:rsidP="002D0D98">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Tra cứu văn bản</w:t>
      </w:r>
    </w:p>
    <w:p w14:paraId="77C1DF45" w14:textId="77777777" w:rsidR="002D0D98" w:rsidRPr="004B217A" w:rsidRDefault="002D0D98" w:rsidP="002D0D98">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tích chọn (nhiều hoặc tất cả) vào các ô như khoanh ở ảnh bên dưới</w:t>
      </w:r>
    </w:p>
    <w:p w14:paraId="639F5579" w14:textId="20E2083B" w:rsidR="002D0D98" w:rsidRPr="004B217A" w:rsidRDefault="00C65CED" w:rsidP="002D0D98">
      <w:pPr>
        <w:rPr>
          <w:rFonts w:cs="Times New Roman"/>
          <w:sz w:val="28"/>
          <w:szCs w:val="28"/>
        </w:rPr>
      </w:pPr>
      <w:r w:rsidRPr="004B217A">
        <w:rPr>
          <w:noProof/>
          <w:sz w:val="28"/>
          <w:szCs w:val="28"/>
        </w:rPr>
        <w:drawing>
          <wp:inline distT="0" distB="0" distL="0" distR="0" wp14:anchorId="1A627F46" wp14:editId="41DE8EF9">
            <wp:extent cx="5699125" cy="2481580"/>
            <wp:effectExtent l="0" t="0" r="0" b="0"/>
            <wp:docPr id="87647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72082" name=""/>
                    <pic:cNvPicPr/>
                  </pic:nvPicPr>
                  <pic:blipFill>
                    <a:blip r:embed="rId124"/>
                    <a:stretch>
                      <a:fillRect/>
                    </a:stretch>
                  </pic:blipFill>
                  <pic:spPr>
                    <a:xfrm>
                      <a:off x="0" y="0"/>
                      <a:ext cx="5699125" cy="2481580"/>
                    </a:xfrm>
                    <a:prstGeom prst="rect">
                      <a:avLst/>
                    </a:prstGeom>
                  </pic:spPr>
                </pic:pic>
              </a:graphicData>
            </a:graphic>
          </wp:inline>
        </w:drawing>
      </w:r>
    </w:p>
    <w:p w14:paraId="729EE316" w14:textId="77777777" w:rsidR="002D0D98" w:rsidRPr="004B217A" w:rsidRDefault="002D0D98" w:rsidP="002D0D98">
      <w:pPr>
        <w:rPr>
          <w:rFonts w:cs="Times New Roman"/>
          <w:sz w:val="28"/>
          <w:szCs w:val="28"/>
        </w:rPr>
      </w:pPr>
      <w:r w:rsidRPr="004B217A">
        <w:rPr>
          <w:rFonts w:cs="Times New Roman"/>
          <w:sz w:val="28"/>
          <w:szCs w:val="28"/>
          <w:u w:val="single"/>
        </w:rPr>
        <w:lastRenderedPageBreak/>
        <w:t>Bước 3</w:t>
      </w:r>
      <w:r w:rsidRPr="004B217A">
        <w:rPr>
          <w:rFonts w:cs="Times New Roman"/>
          <w:sz w:val="28"/>
          <w:szCs w:val="28"/>
        </w:rPr>
        <w:t xml:space="preserve">: Chọn nút </w:t>
      </w:r>
      <w:r w:rsidRPr="004B217A">
        <w:rPr>
          <w:noProof/>
          <w:sz w:val="28"/>
          <w:szCs w:val="28"/>
        </w:rPr>
        <w:drawing>
          <wp:inline distT="0" distB="0" distL="0" distR="0" wp14:anchorId="4B62C269" wp14:editId="26C913E2">
            <wp:extent cx="1160777" cy="294170"/>
            <wp:effectExtent l="0" t="0" r="1905" b="0"/>
            <wp:docPr id="84392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05744" name=""/>
                    <pic:cNvPicPr/>
                  </pic:nvPicPr>
                  <pic:blipFill>
                    <a:blip r:embed="rId71"/>
                    <a:stretch>
                      <a:fillRect/>
                    </a:stretch>
                  </pic:blipFill>
                  <pic:spPr>
                    <a:xfrm>
                      <a:off x="0" y="0"/>
                      <a:ext cx="1160777" cy="294170"/>
                    </a:xfrm>
                    <a:prstGeom prst="rect">
                      <a:avLst/>
                    </a:prstGeom>
                  </pic:spPr>
                </pic:pic>
              </a:graphicData>
            </a:graphic>
          </wp:inline>
        </w:drawing>
      </w:r>
      <w:r w:rsidRPr="004B217A">
        <w:rPr>
          <w:rFonts w:cs="Times New Roman"/>
          <w:sz w:val="28"/>
          <w:szCs w:val="28"/>
        </w:rPr>
        <w:t xml:space="preserve"> sẽ hiển thị màn hình thông báo gồm các trường hợp sau:</w:t>
      </w:r>
    </w:p>
    <w:p w14:paraId="547AC4EB" w14:textId="77777777" w:rsidR="002D0D98" w:rsidRPr="004B217A" w:rsidRDefault="002D0D98" w:rsidP="002D0D98">
      <w:pPr>
        <w:pStyle w:val="ListParagraph"/>
        <w:numPr>
          <w:ilvl w:val="0"/>
          <w:numId w:val="6"/>
        </w:numPr>
        <w:rPr>
          <w:rFonts w:ascii="Times New Roman" w:hAnsi="Times New Roman"/>
          <w:sz w:val="28"/>
          <w:szCs w:val="28"/>
        </w:rPr>
      </w:pPr>
      <w:r w:rsidRPr="004B217A">
        <w:rPr>
          <w:rFonts w:ascii="Times New Roman" w:hAnsi="Times New Roman"/>
          <w:sz w:val="28"/>
          <w:szCs w:val="28"/>
        </w:rPr>
        <w:t>Nếu danh sách gồm các văn bản yêu cầu trả lời/đã hoàn thành và văn bản không yêu cầu trả lời thì hệ thống chỉ hoàn thành đối với các văn bản không yêu cầu trả lời còn văn bản yêu cầu trả lời phải thực hiện hoàn thành riêng từng bản ghi.</w:t>
      </w:r>
    </w:p>
    <w:p w14:paraId="04E14404" w14:textId="77777777" w:rsidR="002D0D98" w:rsidRPr="004B217A" w:rsidRDefault="002D0D98" w:rsidP="002D0D98">
      <w:pPr>
        <w:pStyle w:val="ListParagraph"/>
        <w:numPr>
          <w:ilvl w:val="0"/>
          <w:numId w:val="6"/>
        </w:numPr>
        <w:rPr>
          <w:rFonts w:ascii="Times New Roman" w:hAnsi="Times New Roman"/>
          <w:sz w:val="28"/>
          <w:szCs w:val="28"/>
        </w:rPr>
      </w:pPr>
      <w:r w:rsidRPr="004B217A">
        <w:rPr>
          <w:rFonts w:ascii="Times New Roman" w:hAnsi="Times New Roman"/>
          <w:sz w:val="28"/>
          <w:szCs w:val="28"/>
        </w:rPr>
        <w:t xml:space="preserve">Nếu danh sách chỉ gồm các văn bản không yêu cầu trả lời thì hệ thống thực hiện hoàn thành hàng loạt </w:t>
      </w:r>
    </w:p>
    <w:p w14:paraId="2F7B36C8" w14:textId="0ED3E123" w:rsidR="00D73A1E" w:rsidRPr="004B217A" w:rsidRDefault="004B217A" w:rsidP="004B217A">
      <w:pPr>
        <w:pStyle w:val="Heading2"/>
      </w:pPr>
      <w:bookmarkStart w:id="157" w:name="_Toc211446207"/>
      <w:r>
        <w:t xml:space="preserve">4.5 </w:t>
      </w:r>
      <w:r w:rsidR="00D73A1E" w:rsidRPr="004B217A">
        <w:t>Văn bản nhận để biết</w:t>
      </w:r>
      <w:bookmarkEnd w:id="157"/>
    </w:p>
    <w:p w14:paraId="504AD00A" w14:textId="77777777" w:rsidR="004B217A" w:rsidRPr="004B217A" w:rsidRDefault="004B217A" w:rsidP="004B217A">
      <w:pPr>
        <w:pStyle w:val="ListParagraph"/>
        <w:numPr>
          <w:ilvl w:val="1"/>
          <w:numId w:val="8"/>
        </w:numPr>
        <w:spacing w:before="360" w:after="240" w:line="240" w:lineRule="auto"/>
        <w:contextualSpacing w:val="0"/>
        <w:outlineLvl w:val="0"/>
        <w:rPr>
          <w:rFonts w:ascii="Times New Roman" w:hAnsi="Times New Roman"/>
          <w:b/>
          <w:caps/>
          <w:vanish/>
          <w:kern w:val="28"/>
          <w:sz w:val="24"/>
        </w:rPr>
      </w:pPr>
      <w:bookmarkStart w:id="158" w:name="_Toc200716685"/>
      <w:bookmarkStart w:id="159" w:name="_Toc205643973"/>
      <w:bookmarkStart w:id="160" w:name="_Toc211446208"/>
      <w:bookmarkEnd w:id="160"/>
    </w:p>
    <w:p w14:paraId="5E4657C6" w14:textId="54E42ACD" w:rsidR="00D62AA1" w:rsidRPr="004B217A" w:rsidRDefault="00D62AA1" w:rsidP="004B217A">
      <w:pPr>
        <w:pStyle w:val="Heading3"/>
      </w:pPr>
      <w:bookmarkStart w:id="161" w:name="_Toc211446209"/>
      <w:r w:rsidRPr="004B217A">
        <w:t>Xem danh sách văn bản</w:t>
      </w:r>
      <w:bookmarkEnd w:id="161"/>
    </w:p>
    <w:p w14:paraId="4BA22ABC" w14:textId="77777777" w:rsidR="00D62AA1" w:rsidRPr="004B217A" w:rsidRDefault="00D62AA1" w:rsidP="009C536D">
      <w:pPr>
        <w:pStyle w:val="tvNote"/>
        <w:rPr>
          <w:sz w:val="28"/>
          <w:szCs w:val="28"/>
        </w:rPr>
      </w:pPr>
      <w:r w:rsidRPr="004B217A">
        <w:rPr>
          <w:sz w:val="28"/>
          <w:szCs w:val="28"/>
        </w:rPr>
        <w:t>Chức năng này cho phép người dùng xem danh sách các văn bản mà người dùng được chuyển để nhận biết</w:t>
      </w:r>
    </w:p>
    <w:p w14:paraId="274E460A" w14:textId="77777777" w:rsidR="00D62AA1" w:rsidRPr="004B217A" w:rsidRDefault="00D62AA1" w:rsidP="009C536D">
      <w:pPr>
        <w:pStyle w:val="tvNote"/>
        <w:rPr>
          <w:bCs/>
          <w:sz w:val="28"/>
          <w:szCs w:val="28"/>
        </w:rPr>
      </w:pPr>
      <w:r w:rsidRPr="004B217A">
        <w:rPr>
          <w:sz w:val="28"/>
          <w:szCs w:val="28"/>
          <w:u w:val="single"/>
        </w:rPr>
        <w:t>Bước 1:</w:t>
      </w:r>
      <w:r w:rsidRPr="004B217A">
        <w:rPr>
          <w:sz w:val="28"/>
          <w:szCs w:val="28"/>
        </w:rPr>
        <w:t xml:space="preserve"> Người dùng chọn chức năng </w:t>
      </w:r>
      <w:r w:rsidRPr="004B217A">
        <w:rPr>
          <w:b/>
          <w:sz w:val="28"/>
          <w:szCs w:val="28"/>
        </w:rPr>
        <w:t xml:space="preserve">Văn bản đến&gt;&gt;Văn bản nhận để biết -&gt; </w:t>
      </w:r>
      <w:r w:rsidRPr="004B217A">
        <w:rPr>
          <w:bCs/>
          <w:sz w:val="28"/>
          <w:szCs w:val="28"/>
        </w:rPr>
        <w:t>Hệ thống hiển thị danh sách văn bản của người dùng</w:t>
      </w:r>
    </w:p>
    <w:p w14:paraId="00E1BC03" w14:textId="3EEB0FAF" w:rsidR="00D62AA1" w:rsidRPr="004B217A" w:rsidRDefault="00B01ED3" w:rsidP="00D62AA1">
      <w:pPr>
        <w:rPr>
          <w:sz w:val="28"/>
          <w:szCs w:val="28"/>
        </w:rPr>
      </w:pPr>
      <w:r w:rsidRPr="004B217A">
        <w:rPr>
          <w:noProof/>
          <w:sz w:val="28"/>
          <w:szCs w:val="28"/>
        </w:rPr>
        <w:drawing>
          <wp:inline distT="0" distB="0" distL="0" distR="0" wp14:anchorId="5AC59420" wp14:editId="1070972D">
            <wp:extent cx="5699125" cy="2469515"/>
            <wp:effectExtent l="0" t="0" r="0" b="6985"/>
            <wp:docPr id="190919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96346" name=""/>
                    <pic:cNvPicPr/>
                  </pic:nvPicPr>
                  <pic:blipFill>
                    <a:blip r:embed="rId125"/>
                    <a:stretch>
                      <a:fillRect/>
                    </a:stretch>
                  </pic:blipFill>
                  <pic:spPr>
                    <a:xfrm>
                      <a:off x="0" y="0"/>
                      <a:ext cx="5699125" cy="2469515"/>
                    </a:xfrm>
                    <a:prstGeom prst="rect">
                      <a:avLst/>
                    </a:prstGeom>
                  </pic:spPr>
                </pic:pic>
              </a:graphicData>
            </a:graphic>
          </wp:inline>
        </w:drawing>
      </w:r>
    </w:p>
    <w:p w14:paraId="6EF6726A" w14:textId="77777777" w:rsidR="00D62AA1" w:rsidRPr="004B217A" w:rsidRDefault="00D62AA1" w:rsidP="009C536D">
      <w:pPr>
        <w:pStyle w:val="tvNote"/>
        <w:numPr>
          <w:ilvl w:val="0"/>
          <w:numId w:val="24"/>
        </w:numPr>
        <w:rPr>
          <w:sz w:val="28"/>
          <w:szCs w:val="28"/>
        </w:rPr>
      </w:pPr>
      <w:r w:rsidRPr="004B217A">
        <w:rPr>
          <w:sz w:val="28"/>
          <w:szCs w:val="28"/>
        </w:rPr>
        <w:t xml:space="preserve">Khi nhấn vào icon </w:t>
      </w:r>
      <w:r w:rsidRPr="004B217A">
        <w:rPr>
          <w:noProof/>
          <w:sz w:val="28"/>
          <w:szCs w:val="28"/>
        </w:rPr>
        <w:drawing>
          <wp:inline distT="0" distB="0" distL="0" distR="0" wp14:anchorId="75F5666E" wp14:editId="626780DF">
            <wp:extent cx="243840" cy="272869"/>
            <wp:effectExtent l="0" t="0" r="3810" b="0"/>
            <wp:docPr id="188091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45057" name=""/>
                    <pic:cNvPicPr/>
                  </pic:nvPicPr>
                  <pic:blipFill>
                    <a:blip r:embed="rId126"/>
                    <a:stretch>
                      <a:fillRect/>
                    </a:stretch>
                  </pic:blipFill>
                  <pic:spPr>
                    <a:xfrm>
                      <a:off x="0" y="0"/>
                      <a:ext cx="244981" cy="274146"/>
                    </a:xfrm>
                    <a:prstGeom prst="rect">
                      <a:avLst/>
                    </a:prstGeom>
                  </pic:spPr>
                </pic:pic>
              </a:graphicData>
            </a:graphic>
          </wp:inline>
        </w:drawing>
      </w:r>
      <w:r w:rsidRPr="004B217A">
        <w:rPr>
          <w:sz w:val="28"/>
          <w:szCs w:val="28"/>
        </w:rPr>
        <w:t xml:space="preserve"> &gt; Hệ thống lưu lại các cột mà người dùng chọn để view cho lần xem tiếp theo</w:t>
      </w:r>
    </w:p>
    <w:p w14:paraId="7F90369B" w14:textId="77777777" w:rsidR="00D62AA1" w:rsidRPr="004B217A" w:rsidRDefault="00D62AA1" w:rsidP="004B217A">
      <w:pPr>
        <w:pStyle w:val="Heading3"/>
      </w:pPr>
      <w:bookmarkStart w:id="162" w:name="_Tìm_kiếm_1"/>
      <w:bookmarkStart w:id="163" w:name="_Toc211446210"/>
      <w:bookmarkEnd w:id="162"/>
      <w:r w:rsidRPr="004B217A">
        <w:t>Tìm kiếm</w:t>
      </w:r>
      <w:bookmarkEnd w:id="158"/>
      <w:bookmarkEnd w:id="159"/>
      <w:bookmarkEnd w:id="163"/>
    </w:p>
    <w:p w14:paraId="5A8BC57A" w14:textId="77777777" w:rsidR="00D62AA1" w:rsidRPr="004B217A" w:rsidRDefault="00D62AA1" w:rsidP="009C536D">
      <w:pPr>
        <w:pStyle w:val="tvNote"/>
        <w:rPr>
          <w:sz w:val="28"/>
          <w:szCs w:val="28"/>
        </w:rPr>
      </w:pPr>
      <w:r w:rsidRPr="004B217A">
        <w:rPr>
          <w:sz w:val="28"/>
          <w:szCs w:val="28"/>
        </w:rPr>
        <w:t xml:space="preserve">Chức năng này cho phép người dùng tìm kiếm nhanh: Số hiệu, trích yếu nội dung, ID văn bản, người ký. </w:t>
      </w:r>
    </w:p>
    <w:p w14:paraId="3F23CC30" w14:textId="77777777" w:rsidR="00D62AA1" w:rsidRPr="004B217A" w:rsidRDefault="00D62AA1" w:rsidP="009C536D">
      <w:pPr>
        <w:pStyle w:val="tvNote"/>
        <w:rPr>
          <w:sz w:val="28"/>
          <w:szCs w:val="28"/>
        </w:rPr>
      </w:pPr>
      <w:r w:rsidRPr="004B217A">
        <w:rPr>
          <w:sz w:val="28"/>
          <w:szCs w:val="28"/>
          <w:u w:val="single"/>
        </w:rPr>
        <w:t>Bước 1</w:t>
      </w:r>
      <w:r w:rsidRPr="004B217A">
        <w:rPr>
          <w:sz w:val="28"/>
          <w:szCs w:val="28"/>
        </w:rPr>
        <w:t xml:space="preserve">: Người dùng chọn chức năng </w:t>
      </w:r>
      <w:r w:rsidRPr="004B217A">
        <w:rPr>
          <w:b/>
          <w:sz w:val="28"/>
          <w:szCs w:val="28"/>
        </w:rPr>
        <w:t>Văn bản đến&gt;&gt;Văn bản nhận để biết</w:t>
      </w:r>
    </w:p>
    <w:p w14:paraId="5B5D125F" w14:textId="77777777" w:rsidR="00D62AA1" w:rsidRPr="004B217A" w:rsidRDefault="00D62AA1" w:rsidP="009C536D">
      <w:pPr>
        <w:pStyle w:val="tvNote"/>
        <w:rPr>
          <w:sz w:val="28"/>
          <w:szCs w:val="28"/>
        </w:rPr>
      </w:pPr>
      <w:r w:rsidRPr="004B217A">
        <w:rPr>
          <w:sz w:val="28"/>
          <w:szCs w:val="28"/>
          <w:u w:val="single"/>
        </w:rPr>
        <w:lastRenderedPageBreak/>
        <w:t>Bước 2</w:t>
      </w:r>
      <w:r w:rsidRPr="004B217A">
        <w:rPr>
          <w:sz w:val="28"/>
          <w:szCs w:val="28"/>
        </w:rPr>
        <w:t>: Nhập các thông tin tìm kiếm vào ô số 1 và bấm tìm kiếm ở ô số 2, hiển thị màn hình danh sách tìm kiếm như dưới đây:</w:t>
      </w:r>
    </w:p>
    <w:p w14:paraId="1C96A48D" w14:textId="77777777" w:rsidR="00D62AA1" w:rsidRPr="004B217A" w:rsidRDefault="00D62AA1" w:rsidP="009C536D">
      <w:pPr>
        <w:pStyle w:val="tvNote"/>
        <w:rPr>
          <w:sz w:val="28"/>
          <w:szCs w:val="28"/>
        </w:rPr>
      </w:pPr>
      <w:r w:rsidRPr="004B217A">
        <w:rPr>
          <w:noProof/>
          <w:sz w:val="28"/>
          <w:szCs w:val="28"/>
        </w:rPr>
        <w:drawing>
          <wp:inline distT="0" distB="0" distL="0" distR="0" wp14:anchorId="37C7CF0B" wp14:editId="075E9F48">
            <wp:extent cx="5699125" cy="2484120"/>
            <wp:effectExtent l="0" t="0" r="0" b="0"/>
            <wp:docPr id="141861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15280" name=""/>
                    <pic:cNvPicPr/>
                  </pic:nvPicPr>
                  <pic:blipFill>
                    <a:blip r:embed="rId127"/>
                    <a:stretch>
                      <a:fillRect/>
                    </a:stretch>
                  </pic:blipFill>
                  <pic:spPr>
                    <a:xfrm>
                      <a:off x="0" y="0"/>
                      <a:ext cx="5699125" cy="2484120"/>
                    </a:xfrm>
                    <a:prstGeom prst="rect">
                      <a:avLst/>
                    </a:prstGeom>
                  </pic:spPr>
                </pic:pic>
              </a:graphicData>
            </a:graphic>
          </wp:inline>
        </w:drawing>
      </w:r>
    </w:p>
    <w:p w14:paraId="5A336720" w14:textId="77777777" w:rsidR="00D62AA1" w:rsidRPr="004B217A" w:rsidRDefault="00D62AA1" w:rsidP="009C536D">
      <w:pPr>
        <w:pStyle w:val="tvNote"/>
        <w:rPr>
          <w:sz w:val="28"/>
          <w:szCs w:val="28"/>
        </w:rPr>
      </w:pPr>
      <w:r w:rsidRPr="004B217A">
        <w:rPr>
          <w:sz w:val="28"/>
          <w:szCs w:val="28"/>
          <w:u w:val="single"/>
        </w:rPr>
        <w:t>Bước 3:</w:t>
      </w:r>
      <w:r w:rsidRPr="004B217A">
        <w:rPr>
          <w:sz w:val="28"/>
          <w:szCs w:val="28"/>
        </w:rPr>
        <w:t xml:space="preserve"> Hệ thống cho phép xuất ra danh sách các văn bản đang thực hiện tìm kiếm bằng cách nhấn vào icon </w:t>
      </w:r>
      <w:r w:rsidRPr="004B217A">
        <w:rPr>
          <w:noProof/>
          <w:sz w:val="28"/>
          <w:szCs w:val="28"/>
        </w:rPr>
        <w:drawing>
          <wp:inline distT="0" distB="0" distL="0" distR="0" wp14:anchorId="54114F2B" wp14:editId="3716FF6F">
            <wp:extent cx="210638" cy="19484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18663" cy="202263"/>
                    </a:xfrm>
                    <a:prstGeom prst="rect">
                      <a:avLst/>
                    </a:prstGeom>
                  </pic:spPr>
                </pic:pic>
              </a:graphicData>
            </a:graphic>
          </wp:inline>
        </w:drawing>
      </w:r>
      <w:r w:rsidRPr="004B217A">
        <w:rPr>
          <w:sz w:val="28"/>
          <w:szCs w:val="28"/>
        </w:rPr>
        <w:t xml:space="preserve"> . File danh sách xuất dưới dạng file excel có thông tin các cột như trên web tìm kiếm.</w:t>
      </w:r>
    </w:p>
    <w:p w14:paraId="01080F6B" w14:textId="77777777" w:rsidR="00D62AA1" w:rsidRPr="004B217A" w:rsidRDefault="00D62AA1" w:rsidP="009C536D">
      <w:pPr>
        <w:pStyle w:val="tvNote"/>
        <w:rPr>
          <w:sz w:val="28"/>
          <w:szCs w:val="28"/>
        </w:rPr>
      </w:pPr>
      <w:r w:rsidRPr="004B217A">
        <w:rPr>
          <w:noProof/>
          <w:sz w:val="28"/>
          <w:szCs w:val="28"/>
        </w:rPr>
        <w:drawing>
          <wp:inline distT="0" distB="0" distL="0" distR="0" wp14:anchorId="085224DD" wp14:editId="525CD61A">
            <wp:extent cx="4470826" cy="1386828"/>
            <wp:effectExtent l="0" t="0" r="6350" b="444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479398" cy="1389487"/>
                    </a:xfrm>
                    <a:prstGeom prst="rect">
                      <a:avLst/>
                    </a:prstGeom>
                  </pic:spPr>
                </pic:pic>
              </a:graphicData>
            </a:graphic>
          </wp:inline>
        </w:drawing>
      </w:r>
    </w:p>
    <w:p w14:paraId="2D408AD7" w14:textId="77777777" w:rsidR="00D62AA1" w:rsidRPr="004B217A" w:rsidRDefault="00D62AA1" w:rsidP="004B217A">
      <w:pPr>
        <w:pStyle w:val="Heading3"/>
      </w:pPr>
      <w:bookmarkStart w:id="164" w:name="_Toc200716686"/>
      <w:bookmarkStart w:id="165" w:name="_Toc205643974"/>
      <w:bookmarkStart w:id="166" w:name="_Toc211446211"/>
      <w:r w:rsidRPr="004B217A">
        <w:t>Tìm kiếm nâng cao</w:t>
      </w:r>
      <w:bookmarkEnd w:id="164"/>
      <w:bookmarkEnd w:id="165"/>
      <w:bookmarkEnd w:id="166"/>
    </w:p>
    <w:p w14:paraId="201B2E97" w14:textId="77777777" w:rsidR="00D62AA1" w:rsidRPr="004B217A" w:rsidRDefault="00D62AA1" w:rsidP="009C536D">
      <w:pPr>
        <w:pStyle w:val="tvNote"/>
        <w:rPr>
          <w:sz w:val="28"/>
          <w:szCs w:val="28"/>
        </w:rPr>
      </w:pPr>
      <w:r w:rsidRPr="004B217A">
        <w:rPr>
          <w:sz w:val="28"/>
          <w:szCs w:val="28"/>
        </w:rPr>
        <w:t>Chức năng này cho phép người dùng tìm kiếm bằng nhiều tiêu chí.</w:t>
      </w:r>
    </w:p>
    <w:p w14:paraId="4DD715D5" w14:textId="77777777" w:rsidR="00D62AA1" w:rsidRPr="004B217A" w:rsidRDefault="00D62AA1" w:rsidP="009C536D">
      <w:pPr>
        <w:pStyle w:val="tvNote"/>
        <w:rPr>
          <w:sz w:val="28"/>
          <w:szCs w:val="28"/>
        </w:rPr>
      </w:pPr>
      <w:r w:rsidRPr="004B217A">
        <w:rPr>
          <w:sz w:val="28"/>
          <w:szCs w:val="28"/>
          <w:u w:val="single"/>
        </w:rPr>
        <w:t>Bước 1</w:t>
      </w:r>
      <w:r w:rsidRPr="004B217A">
        <w:rPr>
          <w:sz w:val="28"/>
          <w:szCs w:val="28"/>
        </w:rPr>
        <w:t xml:space="preserve">: Người dùng chọn chức năng </w:t>
      </w:r>
      <w:r w:rsidRPr="004B217A">
        <w:rPr>
          <w:b/>
          <w:sz w:val="28"/>
          <w:szCs w:val="28"/>
        </w:rPr>
        <w:t>Văn bản đến&gt;&gt;</w:t>
      </w:r>
      <w:r w:rsidRPr="004B217A">
        <w:rPr>
          <w:b/>
          <w:bCs/>
          <w:color w:val="262626"/>
          <w:sz w:val="28"/>
          <w:szCs w:val="28"/>
          <w:shd w:val="clear" w:color="auto" w:fill="FFFFFF"/>
        </w:rPr>
        <w:t>Văn bản nhận để biết</w:t>
      </w:r>
    </w:p>
    <w:p w14:paraId="4F6D6CB3" w14:textId="77777777" w:rsidR="00D62AA1" w:rsidRPr="004B217A" w:rsidRDefault="00D62AA1" w:rsidP="009C536D">
      <w:pPr>
        <w:pStyle w:val="tvNote"/>
        <w:rPr>
          <w:sz w:val="28"/>
          <w:szCs w:val="28"/>
        </w:rPr>
      </w:pPr>
      <w:r w:rsidRPr="004B217A">
        <w:rPr>
          <w:sz w:val="28"/>
          <w:szCs w:val="28"/>
          <w:u w:val="single"/>
        </w:rPr>
        <w:t>Bước 2:</w:t>
      </w:r>
      <w:r w:rsidRPr="004B217A">
        <w:rPr>
          <w:sz w:val="28"/>
          <w:szCs w:val="28"/>
        </w:rPr>
        <w:t xml:space="preserve"> Nhấn vào nút Tìm kiếm nâng cao như khoanh đỏ bên dưới</w:t>
      </w:r>
    </w:p>
    <w:p w14:paraId="33EFE8CB" w14:textId="1069D5D3" w:rsidR="00D62AA1" w:rsidRPr="004B217A" w:rsidRDefault="00765F2E" w:rsidP="009C536D">
      <w:pPr>
        <w:pStyle w:val="tvNote"/>
        <w:rPr>
          <w:sz w:val="28"/>
          <w:szCs w:val="28"/>
        </w:rPr>
      </w:pPr>
      <w:r w:rsidRPr="004B217A">
        <w:rPr>
          <w:noProof/>
          <w:sz w:val="28"/>
          <w:szCs w:val="28"/>
        </w:rPr>
        <w:lastRenderedPageBreak/>
        <w:drawing>
          <wp:inline distT="0" distB="0" distL="0" distR="0" wp14:anchorId="473CAE7B" wp14:editId="54112212">
            <wp:extent cx="5699125" cy="2469515"/>
            <wp:effectExtent l="0" t="0" r="0" b="6985"/>
            <wp:docPr id="157728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86724" name=""/>
                    <pic:cNvPicPr/>
                  </pic:nvPicPr>
                  <pic:blipFill>
                    <a:blip r:embed="rId130"/>
                    <a:stretch>
                      <a:fillRect/>
                    </a:stretch>
                  </pic:blipFill>
                  <pic:spPr>
                    <a:xfrm>
                      <a:off x="0" y="0"/>
                      <a:ext cx="5699125" cy="2469515"/>
                    </a:xfrm>
                    <a:prstGeom prst="rect">
                      <a:avLst/>
                    </a:prstGeom>
                  </pic:spPr>
                </pic:pic>
              </a:graphicData>
            </a:graphic>
          </wp:inline>
        </w:drawing>
      </w:r>
    </w:p>
    <w:p w14:paraId="15C27E74" w14:textId="77777777" w:rsidR="00D62AA1" w:rsidRPr="004B217A" w:rsidRDefault="00D62AA1" w:rsidP="009C536D">
      <w:pPr>
        <w:pStyle w:val="tvNote"/>
        <w:rPr>
          <w:sz w:val="28"/>
          <w:szCs w:val="28"/>
        </w:rPr>
      </w:pPr>
      <w:r w:rsidRPr="004B217A">
        <w:rPr>
          <w:sz w:val="28"/>
          <w:szCs w:val="28"/>
        </w:rPr>
        <w:t>Màn hình chức năng các tiêu chí tìm kiếm như sau:</w:t>
      </w:r>
    </w:p>
    <w:p w14:paraId="6179DF49" w14:textId="1A33225E" w:rsidR="00D62AA1" w:rsidRPr="004B217A" w:rsidRDefault="007C723E" w:rsidP="009C536D">
      <w:pPr>
        <w:pStyle w:val="tvNote"/>
        <w:rPr>
          <w:sz w:val="28"/>
          <w:szCs w:val="28"/>
        </w:rPr>
      </w:pPr>
      <w:r w:rsidRPr="004B217A">
        <w:rPr>
          <w:noProof/>
          <w:sz w:val="28"/>
          <w:szCs w:val="28"/>
        </w:rPr>
        <w:drawing>
          <wp:inline distT="0" distB="0" distL="0" distR="0" wp14:anchorId="36BA2D97" wp14:editId="3EB578DF">
            <wp:extent cx="5699125" cy="1950085"/>
            <wp:effectExtent l="0" t="0" r="0" b="0"/>
            <wp:docPr id="75592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27642" name=""/>
                    <pic:cNvPicPr/>
                  </pic:nvPicPr>
                  <pic:blipFill>
                    <a:blip r:embed="rId131"/>
                    <a:stretch>
                      <a:fillRect/>
                    </a:stretch>
                  </pic:blipFill>
                  <pic:spPr>
                    <a:xfrm>
                      <a:off x="0" y="0"/>
                      <a:ext cx="5699125" cy="1950085"/>
                    </a:xfrm>
                    <a:prstGeom prst="rect">
                      <a:avLst/>
                    </a:prstGeom>
                  </pic:spPr>
                </pic:pic>
              </a:graphicData>
            </a:graphic>
          </wp:inline>
        </w:drawing>
      </w:r>
    </w:p>
    <w:p w14:paraId="1B77E7BC" w14:textId="77777777" w:rsidR="00D62AA1" w:rsidRPr="004B217A" w:rsidRDefault="00D62AA1" w:rsidP="009C536D">
      <w:pPr>
        <w:pStyle w:val="tvNote"/>
        <w:rPr>
          <w:sz w:val="28"/>
          <w:szCs w:val="28"/>
        </w:rPr>
      </w:pPr>
      <w:r w:rsidRPr="004B217A">
        <w:rPr>
          <w:sz w:val="28"/>
          <w:szCs w:val="28"/>
          <w:u w:val="single"/>
        </w:rPr>
        <w:t>Bước 3:</w:t>
      </w:r>
      <w:r w:rsidRPr="004B217A">
        <w:rPr>
          <w:sz w:val="28"/>
          <w:szCs w:val="28"/>
        </w:rPr>
        <w:t xml:space="preserve"> Người dùng nhập các tiêu chí tìm kiếm và bấm nút </w:t>
      </w:r>
      <w:r w:rsidRPr="004B217A">
        <w:rPr>
          <w:noProof/>
          <w:sz w:val="28"/>
          <w:szCs w:val="28"/>
        </w:rPr>
        <w:t xml:space="preserve"> </w:t>
      </w:r>
      <w:r w:rsidRPr="004B217A">
        <w:rPr>
          <w:noProof/>
          <w:sz w:val="28"/>
          <w:szCs w:val="28"/>
        </w:rPr>
        <w:drawing>
          <wp:inline distT="0" distB="0" distL="0" distR="0" wp14:anchorId="1B2A067A" wp14:editId="36473064">
            <wp:extent cx="835420" cy="239796"/>
            <wp:effectExtent l="0" t="0" r="3175" b="8255"/>
            <wp:docPr id="45820" name="Picture 45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59262" cy="246639"/>
                    </a:xfrm>
                    <a:prstGeom prst="rect">
                      <a:avLst/>
                    </a:prstGeom>
                  </pic:spPr>
                </pic:pic>
              </a:graphicData>
            </a:graphic>
          </wp:inline>
        </w:drawing>
      </w:r>
    </w:p>
    <w:p w14:paraId="6201E692" w14:textId="77777777" w:rsidR="00D62AA1" w:rsidRPr="004B217A" w:rsidRDefault="00D62AA1" w:rsidP="009C536D">
      <w:pPr>
        <w:pStyle w:val="tvNote"/>
        <w:rPr>
          <w:sz w:val="28"/>
          <w:szCs w:val="28"/>
        </w:rPr>
      </w:pPr>
      <w:r w:rsidRPr="004B217A">
        <w:rPr>
          <w:sz w:val="28"/>
          <w:szCs w:val="28"/>
          <w:u w:val="single"/>
        </w:rPr>
        <w:t>Bước 4:</w:t>
      </w:r>
      <w:r w:rsidRPr="004B217A">
        <w:rPr>
          <w:sz w:val="28"/>
          <w:szCs w:val="28"/>
        </w:rPr>
        <w:t xml:space="preserve"> Người dùng bấm nút </w:t>
      </w:r>
      <w:r w:rsidRPr="004B217A">
        <w:rPr>
          <w:noProof/>
          <w:sz w:val="28"/>
          <w:szCs w:val="28"/>
        </w:rPr>
        <w:drawing>
          <wp:inline distT="0" distB="0" distL="0" distR="0" wp14:anchorId="64183D66" wp14:editId="10F8606D">
            <wp:extent cx="1819048" cy="333333"/>
            <wp:effectExtent l="0" t="0" r="0" b="0"/>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19048" cy="333333"/>
                    </a:xfrm>
                    <a:prstGeom prst="rect">
                      <a:avLst/>
                    </a:prstGeom>
                  </pic:spPr>
                </pic:pic>
              </a:graphicData>
            </a:graphic>
          </wp:inline>
        </w:drawing>
      </w:r>
      <w:r w:rsidRPr="004B217A">
        <w:rPr>
          <w:sz w:val="28"/>
          <w:szCs w:val="28"/>
        </w:rPr>
        <w:t xml:space="preserve"> khi muốn xem rộng màn hình danh sách văn bản</w:t>
      </w:r>
    </w:p>
    <w:p w14:paraId="7DF74F9E" w14:textId="77777777" w:rsidR="00D62AA1" w:rsidRPr="004B217A" w:rsidRDefault="00D62AA1" w:rsidP="009C536D">
      <w:pPr>
        <w:pStyle w:val="tvNote"/>
        <w:rPr>
          <w:sz w:val="28"/>
          <w:szCs w:val="28"/>
        </w:rPr>
      </w:pPr>
      <w:r w:rsidRPr="004B217A">
        <w:rPr>
          <w:sz w:val="28"/>
          <w:szCs w:val="28"/>
        </w:rPr>
        <w:t>Lưu ý:</w:t>
      </w:r>
    </w:p>
    <w:p w14:paraId="13B665C6" w14:textId="77777777" w:rsidR="00D62AA1" w:rsidRPr="004B217A" w:rsidRDefault="00D62AA1" w:rsidP="009C536D">
      <w:pPr>
        <w:pStyle w:val="tvNote"/>
        <w:numPr>
          <w:ilvl w:val="0"/>
          <w:numId w:val="6"/>
        </w:numPr>
        <w:rPr>
          <w:sz w:val="28"/>
          <w:szCs w:val="28"/>
        </w:rPr>
      </w:pPr>
      <w:r w:rsidRPr="004B217A">
        <w:rPr>
          <w:sz w:val="28"/>
          <w:szCs w:val="28"/>
        </w:rPr>
        <w:t>Ngày đến: Từ ngày – Đến ngày đang lấy mặc định là 01 tháng, người dùng có thể sửa</w:t>
      </w:r>
    </w:p>
    <w:p w14:paraId="576B1CB1" w14:textId="77777777" w:rsidR="00D62AA1" w:rsidRPr="004B217A" w:rsidRDefault="00D62AA1" w:rsidP="004B217A">
      <w:pPr>
        <w:pStyle w:val="Heading3"/>
      </w:pPr>
      <w:bookmarkStart w:id="167" w:name="_Toc200716687"/>
      <w:bookmarkStart w:id="168" w:name="_Toc205643975"/>
      <w:bookmarkStart w:id="169" w:name="_Toc211446212"/>
      <w:r w:rsidRPr="004B217A">
        <w:lastRenderedPageBreak/>
        <w:t>Lưu văn bản vào hồ sơ</w:t>
      </w:r>
      <w:bookmarkEnd w:id="167"/>
      <w:bookmarkEnd w:id="168"/>
      <w:bookmarkEnd w:id="169"/>
    </w:p>
    <w:p w14:paraId="4338A23E" w14:textId="77777777" w:rsidR="00D62AA1" w:rsidRPr="004B217A" w:rsidRDefault="00D62AA1" w:rsidP="00D62AA1">
      <w:pPr>
        <w:pStyle w:val="NormalIndent"/>
        <w:rPr>
          <w:sz w:val="28"/>
          <w:szCs w:val="28"/>
        </w:rPr>
      </w:pPr>
      <w:r w:rsidRPr="004B217A">
        <w:rPr>
          <w:sz w:val="28"/>
          <w:szCs w:val="28"/>
        </w:rPr>
        <w:t>Chức năng hỗ trợ người dùng lưu văn bản vào hồ sơ</w:t>
      </w:r>
    </w:p>
    <w:p w14:paraId="6EB50C99" w14:textId="77777777" w:rsidR="00D62AA1" w:rsidRPr="004B217A" w:rsidRDefault="00D62AA1" w:rsidP="00D62AA1">
      <w:pPr>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 Văn bản nhận để biết</w:t>
      </w:r>
    </w:p>
    <w:p w14:paraId="32B12EE3" w14:textId="77777777" w:rsidR="00D62AA1" w:rsidRPr="004B217A" w:rsidRDefault="00D62AA1" w:rsidP="00D62AA1">
      <w:pPr>
        <w:rPr>
          <w:rFonts w:cs="Times New Roman"/>
          <w:sz w:val="28"/>
          <w:szCs w:val="28"/>
        </w:rPr>
      </w:pPr>
      <w:r w:rsidRPr="004B217A">
        <w:rPr>
          <w:rFonts w:cs="Times New Roman"/>
          <w:sz w:val="28"/>
          <w:szCs w:val="28"/>
          <w:u w:val="single"/>
        </w:rPr>
        <w:t>Bước 2</w:t>
      </w:r>
      <w:r w:rsidRPr="004B217A">
        <w:rPr>
          <w:rFonts w:cs="Times New Roman"/>
          <w:sz w:val="28"/>
          <w:szCs w:val="28"/>
        </w:rPr>
        <w:t>: Nhấn vào nút như khoanh ở ảnh bên dưới</w:t>
      </w:r>
    </w:p>
    <w:p w14:paraId="5260841E" w14:textId="0145B346" w:rsidR="00D62AA1" w:rsidRPr="004B217A" w:rsidRDefault="007C723E" w:rsidP="00D62AA1">
      <w:pPr>
        <w:pStyle w:val="NormalIndent"/>
        <w:rPr>
          <w:sz w:val="28"/>
          <w:szCs w:val="28"/>
        </w:rPr>
      </w:pPr>
      <w:r w:rsidRPr="004B217A">
        <w:rPr>
          <w:noProof/>
          <w:sz w:val="28"/>
          <w:szCs w:val="28"/>
        </w:rPr>
        <w:drawing>
          <wp:inline distT="0" distB="0" distL="0" distR="0" wp14:anchorId="69FB4098" wp14:editId="7B5CE0B3">
            <wp:extent cx="5699125" cy="2469515"/>
            <wp:effectExtent l="0" t="0" r="0" b="6985"/>
            <wp:docPr id="53394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44079" name=""/>
                    <pic:cNvPicPr/>
                  </pic:nvPicPr>
                  <pic:blipFill>
                    <a:blip r:embed="rId132"/>
                    <a:stretch>
                      <a:fillRect/>
                    </a:stretch>
                  </pic:blipFill>
                  <pic:spPr>
                    <a:xfrm>
                      <a:off x="0" y="0"/>
                      <a:ext cx="5699125" cy="2469515"/>
                    </a:xfrm>
                    <a:prstGeom prst="rect">
                      <a:avLst/>
                    </a:prstGeom>
                  </pic:spPr>
                </pic:pic>
              </a:graphicData>
            </a:graphic>
          </wp:inline>
        </w:drawing>
      </w:r>
    </w:p>
    <w:p w14:paraId="5BB961F1" w14:textId="77777777" w:rsidR="00D62AA1" w:rsidRPr="004B217A" w:rsidRDefault="00D62AA1" w:rsidP="00D62AA1">
      <w:pPr>
        <w:rPr>
          <w:rFonts w:cs="Times New Roman"/>
          <w:sz w:val="28"/>
          <w:szCs w:val="28"/>
        </w:rPr>
      </w:pPr>
      <w:r w:rsidRPr="004B217A">
        <w:rPr>
          <w:rFonts w:cs="Times New Roman"/>
          <w:sz w:val="28"/>
          <w:szCs w:val="28"/>
        </w:rPr>
        <w:t>Hệ thống hiển thị màn hình:</w:t>
      </w:r>
    </w:p>
    <w:p w14:paraId="71EF3BBB" w14:textId="77777777" w:rsidR="00D62AA1" w:rsidRPr="004B217A" w:rsidRDefault="00D62AA1" w:rsidP="00D62AA1">
      <w:pPr>
        <w:rPr>
          <w:rFonts w:cs="Times New Roman"/>
          <w:sz w:val="28"/>
          <w:szCs w:val="28"/>
          <w:u w:val="single"/>
        </w:rPr>
      </w:pPr>
      <w:bookmarkStart w:id="170" w:name="_Toc200716688"/>
      <w:r w:rsidRPr="004B217A">
        <w:rPr>
          <w:rFonts w:cs="Times New Roman"/>
          <w:noProof/>
          <w:sz w:val="28"/>
          <w:szCs w:val="28"/>
          <w:u w:val="single"/>
        </w:rPr>
        <w:drawing>
          <wp:inline distT="0" distB="0" distL="0" distR="0" wp14:anchorId="77BE76A1" wp14:editId="60D9EAC2">
            <wp:extent cx="5699125" cy="3409315"/>
            <wp:effectExtent l="0" t="0" r="0" b="635"/>
            <wp:docPr id="42956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69597" name=""/>
                    <pic:cNvPicPr/>
                  </pic:nvPicPr>
                  <pic:blipFill>
                    <a:blip r:embed="rId133"/>
                    <a:stretch>
                      <a:fillRect/>
                    </a:stretch>
                  </pic:blipFill>
                  <pic:spPr>
                    <a:xfrm>
                      <a:off x="0" y="0"/>
                      <a:ext cx="5699125" cy="3409315"/>
                    </a:xfrm>
                    <a:prstGeom prst="rect">
                      <a:avLst/>
                    </a:prstGeom>
                  </pic:spPr>
                </pic:pic>
              </a:graphicData>
            </a:graphic>
          </wp:inline>
        </w:drawing>
      </w:r>
    </w:p>
    <w:p w14:paraId="01D36555" w14:textId="77777777" w:rsidR="00D62AA1" w:rsidRPr="004B217A" w:rsidRDefault="00D62AA1" w:rsidP="00D62AA1">
      <w:pPr>
        <w:rPr>
          <w:rFonts w:cs="Times New Roman"/>
          <w:sz w:val="28"/>
          <w:szCs w:val="28"/>
        </w:rPr>
      </w:pPr>
      <w:r w:rsidRPr="004B217A">
        <w:rPr>
          <w:rFonts w:cs="Times New Roman"/>
          <w:sz w:val="28"/>
          <w:szCs w:val="28"/>
          <w:u w:val="single"/>
        </w:rPr>
        <w:t>Bước 3</w:t>
      </w:r>
      <w:r w:rsidRPr="004B217A">
        <w:rPr>
          <w:rFonts w:cs="Times New Roman"/>
          <w:sz w:val="28"/>
          <w:szCs w:val="28"/>
        </w:rPr>
        <w:t>: Người dùng chọn loại hồ sơ ở ô số 1 cần lưu và bấm nút số 2 để hoàn thành thao tác chọn hồ sơ hoặc chọn nút số 3 để quay về màn hình danh sách</w:t>
      </w:r>
    </w:p>
    <w:p w14:paraId="25E30CAD" w14:textId="77777777" w:rsidR="00D62AA1" w:rsidRPr="004B217A" w:rsidRDefault="00D62AA1" w:rsidP="00D62AA1">
      <w:pPr>
        <w:spacing w:line="276" w:lineRule="auto"/>
        <w:rPr>
          <w:rFonts w:cs="Times New Roman"/>
          <w:sz w:val="28"/>
          <w:szCs w:val="28"/>
        </w:rPr>
      </w:pPr>
      <w:r w:rsidRPr="004B217A">
        <w:rPr>
          <w:noProof/>
          <w:sz w:val="28"/>
          <w:szCs w:val="28"/>
        </w:rPr>
        <w:lastRenderedPageBreak/>
        <w:drawing>
          <wp:inline distT="0" distB="0" distL="0" distR="0" wp14:anchorId="23100073" wp14:editId="37EE0BCD">
            <wp:extent cx="5699125" cy="3386455"/>
            <wp:effectExtent l="0" t="0" r="0" b="4445"/>
            <wp:docPr id="34043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31813" name=""/>
                    <pic:cNvPicPr/>
                  </pic:nvPicPr>
                  <pic:blipFill>
                    <a:blip r:embed="rId134"/>
                    <a:stretch>
                      <a:fillRect/>
                    </a:stretch>
                  </pic:blipFill>
                  <pic:spPr>
                    <a:xfrm>
                      <a:off x="0" y="0"/>
                      <a:ext cx="5699125" cy="3386455"/>
                    </a:xfrm>
                    <a:prstGeom prst="rect">
                      <a:avLst/>
                    </a:prstGeom>
                  </pic:spPr>
                </pic:pic>
              </a:graphicData>
            </a:graphic>
          </wp:inline>
        </w:drawing>
      </w:r>
    </w:p>
    <w:p w14:paraId="126A156E" w14:textId="77777777" w:rsidR="00D62AA1" w:rsidRPr="004B217A" w:rsidRDefault="00D62AA1" w:rsidP="00D62AA1">
      <w:pPr>
        <w:spacing w:line="276" w:lineRule="auto"/>
        <w:rPr>
          <w:rFonts w:cs="Times New Roman"/>
          <w:sz w:val="28"/>
          <w:szCs w:val="28"/>
        </w:rPr>
      </w:pPr>
      <w:r w:rsidRPr="004B217A">
        <w:rPr>
          <w:rFonts w:cs="Times New Roman"/>
          <w:b/>
          <w:sz w:val="28"/>
          <w:szCs w:val="28"/>
          <w:u w:val="single"/>
        </w:rPr>
        <w:t>Lưu ý</w:t>
      </w:r>
      <w:r w:rsidRPr="004B217A">
        <w:rPr>
          <w:rFonts w:cs="Times New Roman"/>
          <w:sz w:val="28"/>
          <w:szCs w:val="28"/>
        </w:rPr>
        <w:t xml:space="preserve">: Người dùng có thể nhập Tên hồ sơ/mã hồ sơ và bấm </w:t>
      </w:r>
      <w:r w:rsidRPr="004B217A">
        <w:rPr>
          <w:rFonts w:cs="Times New Roman"/>
          <w:noProof/>
          <w:sz w:val="28"/>
          <w:szCs w:val="28"/>
        </w:rPr>
        <w:drawing>
          <wp:inline distT="0" distB="0" distL="0" distR="0" wp14:anchorId="42479103" wp14:editId="4E92FC40">
            <wp:extent cx="942857" cy="285714"/>
            <wp:effectExtent l="0" t="0" r="0" b="635"/>
            <wp:docPr id="272332489" name="Picture 27233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942857" cy="285714"/>
                    </a:xfrm>
                    <a:prstGeom prst="rect">
                      <a:avLst/>
                    </a:prstGeom>
                  </pic:spPr>
                </pic:pic>
              </a:graphicData>
            </a:graphic>
          </wp:inline>
        </w:drawing>
      </w:r>
      <w:r w:rsidRPr="004B217A">
        <w:rPr>
          <w:rFonts w:cs="Times New Roman"/>
          <w:sz w:val="28"/>
          <w:szCs w:val="28"/>
        </w:rPr>
        <w:t xml:space="preserve"> để tìm kiếm nhanh hồ sơ</w:t>
      </w:r>
    </w:p>
    <w:p w14:paraId="0AC4D982" w14:textId="77777777" w:rsidR="00D62AA1" w:rsidRPr="004B217A" w:rsidRDefault="00D62AA1" w:rsidP="004B217A">
      <w:pPr>
        <w:pStyle w:val="Heading3"/>
      </w:pPr>
      <w:bookmarkStart w:id="171" w:name="_Chuyển_văn_bản_1"/>
      <w:bookmarkStart w:id="172" w:name="_Toc205643976"/>
      <w:bookmarkStart w:id="173" w:name="_Toc211446213"/>
      <w:bookmarkEnd w:id="171"/>
      <w:r w:rsidRPr="004B217A">
        <w:t>Chuyển văn bản</w:t>
      </w:r>
      <w:bookmarkEnd w:id="172"/>
      <w:bookmarkEnd w:id="173"/>
    </w:p>
    <w:p w14:paraId="3CD8FAB6" w14:textId="77777777" w:rsidR="00D62AA1" w:rsidRPr="004B217A" w:rsidRDefault="00D62AA1" w:rsidP="00D62AA1">
      <w:pPr>
        <w:spacing w:line="276" w:lineRule="auto"/>
        <w:rPr>
          <w:rFonts w:cs="Times New Roman"/>
          <w:sz w:val="28"/>
          <w:szCs w:val="28"/>
        </w:rPr>
      </w:pPr>
      <w:r w:rsidRPr="004B217A">
        <w:rPr>
          <w:rFonts w:cs="Times New Roman"/>
          <w:sz w:val="28"/>
          <w:szCs w:val="28"/>
        </w:rPr>
        <w:t xml:space="preserve">Trên màn hình danh sách văn bản nhận để biết, người dùng nhấn icon </w:t>
      </w:r>
      <w:r w:rsidRPr="004B217A">
        <w:rPr>
          <w:rFonts w:cs="Times New Roman"/>
          <w:noProof/>
          <w:sz w:val="28"/>
          <w:szCs w:val="28"/>
        </w:rPr>
        <w:drawing>
          <wp:inline distT="0" distB="0" distL="0" distR="0" wp14:anchorId="77E40D1F" wp14:editId="02D8515B">
            <wp:extent cx="207010" cy="219556"/>
            <wp:effectExtent l="0" t="0" r="2540" b="9525"/>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08761" cy="221413"/>
                    </a:xfrm>
                    <a:prstGeom prst="rect">
                      <a:avLst/>
                    </a:prstGeom>
                  </pic:spPr>
                </pic:pic>
              </a:graphicData>
            </a:graphic>
          </wp:inline>
        </w:drawing>
      </w:r>
      <w:r w:rsidRPr="004B217A">
        <w:rPr>
          <w:rFonts w:cs="Times New Roman"/>
          <w:sz w:val="28"/>
          <w:szCs w:val="28"/>
        </w:rPr>
        <w:t xml:space="preserve"> để thực hiện chuyển văn bản.</w:t>
      </w:r>
    </w:p>
    <w:p w14:paraId="6B16F194" w14:textId="77777777" w:rsidR="00D62AA1" w:rsidRPr="004B217A" w:rsidRDefault="00D62AA1" w:rsidP="00D62AA1">
      <w:pPr>
        <w:spacing w:line="276" w:lineRule="auto"/>
        <w:rPr>
          <w:rFonts w:cs="Times New Roman"/>
          <w:sz w:val="28"/>
          <w:szCs w:val="28"/>
        </w:rPr>
      </w:pPr>
      <w:r w:rsidRPr="004B217A">
        <w:rPr>
          <w:rFonts w:cs="Times New Roman"/>
          <w:sz w:val="28"/>
          <w:szCs w:val="28"/>
        </w:rPr>
        <w:t>Các văn bản chỉ được phép chuyển “Nhận để biết” cho các cá nhân, đơn vị. Màn hình chuyển văn bản hiển thị như sau:</w:t>
      </w:r>
    </w:p>
    <w:p w14:paraId="6A3EB652" w14:textId="77777777" w:rsidR="00D62AA1" w:rsidRPr="004B217A" w:rsidRDefault="00D62AA1" w:rsidP="00D62AA1">
      <w:pPr>
        <w:jc w:val="center"/>
        <w:rPr>
          <w:rFonts w:cs="Times New Roman"/>
          <w:sz w:val="28"/>
          <w:szCs w:val="28"/>
        </w:rPr>
      </w:pPr>
      <w:r w:rsidRPr="004B217A">
        <w:rPr>
          <w:rFonts w:cs="Times New Roman"/>
          <w:noProof/>
          <w:sz w:val="28"/>
          <w:szCs w:val="28"/>
        </w:rPr>
        <w:drawing>
          <wp:inline distT="0" distB="0" distL="0" distR="0" wp14:anchorId="3FB5C389" wp14:editId="3B1B3072">
            <wp:extent cx="5699125" cy="3394710"/>
            <wp:effectExtent l="0" t="0" r="0" b="0"/>
            <wp:docPr id="138143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36470" name=""/>
                    <pic:cNvPicPr/>
                  </pic:nvPicPr>
                  <pic:blipFill>
                    <a:blip r:embed="rId136"/>
                    <a:stretch>
                      <a:fillRect/>
                    </a:stretch>
                  </pic:blipFill>
                  <pic:spPr>
                    <a:xfrm>
                      <a:off x="0" y="0"/>
                      <a:ext cx="5699125" cy="3394710"/>
                    </a:xfrm>
                    <a:prstGeom prst="rect">
                      <a:avLst/>
                    </a:prstGeom>
                  </pic:spPr>
                </pic:pic>
              </a:graphicData>
            </a:graphic>
          </wp:inline>
        </w:drawing>
      </w:r>
    </w:p>
    <w:p w14:paraId="02E555DD" w14:textId="77777777" w:rsidR="00D62AA1" w:rsidRPr="004B217A" w:rsidRDefault="00D62AA1" w:rsidP="00D62AA1">
      <w:pPr>
        <w:pStyle w:val="ListParagraph"/>
        <w:numPr>
          <w:ilvl w:val="0"/>
          <w:numId w:val="6"/>
        </w:numPr>
        <w:rPr>
          <w:rFonts w:ascii="Times New Roman" w:hAnsi="Times New Roman"/>
          <w:sz w:val="28"/>
          <w:szCs w:val="28"/>
        </w:rPr>
      </w:pPr>
      <w:r w:rsidRPr="004B217A">
        <w:rPr>
          <w:rFonts w:ascii="Times New Roman" w:hAnsi="Times New Roman"/>
          <w:sz w:val="28"/>
          <w:szCs w:val="28"/>
        </w:rPr>
        <w:lastRenderedPageBreak/>
        <w:t>Trên màn hình chuyển văn bản cho phép chuyển cho Cá nhân, đơn vị, chuyển cho nhóm cá nhân, nhóm vai trò, nhóm đơn vị nội bộ hoặc chuyển văn bản đến các đơn vị liên thông. Tất cả các cá nhân/đơn vị chỉ được chuyển khi có nằm trong luồng cấu hình chuyển văn bản đến.</w:t>
      </w:r>
    </w:p>
    <w:p w14:paraId="331BAC3E" w14:textId="77777777" w:rsidR="00D62AA1" w:rsidRPr="004B217A" w:rsidRDefault="00D62AA1" w:rsidP="004B217A">
      <w:pPr>
        <w:pStyle w:val="Heading3"/>
      </w:pPr>
      <w:bookmarkStart w:id="174" w:name="_Toc205643977"/>
      <w:bookmarkStart w:id="175" w:name="_Toc211446214"/>
      <w:r w:rsidRPr="004B217A">
        <w:t>Xem chi tiết văn bản</w:t>
      </w:r>
      <w:bookmarkEnd w:id="170"/>
      <w:bookmarkEnd w:id="174"/>
      <w:bookmarkEnd w:id="175"/>
    </w:p>
    <w:p w14:paraId="47AB9FC4" w14:textId="77777777" w:rsidR="00D62AA1" w:rsidRPr="004B217A" w:rsidRDefault="00D62AA1" w:rsidP="00D62AA1">
      <w:pPr>
        <w:keepNext w:val="0"/>
        <w:jc w:val="both"/>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xml:space="preserve">: Người dùng chọn chức năng </w:t>
      </w:r>
      <w:r w:rsidRPr="004B217A">
        <w:rPr>
          <w:rFonts w:cs="Times New Roman"/>
          <w:b/>
          <w:sz w:val="28"/>
          <w:szCs w:val="28"/>
        </w:rPr>
        <w:t>Văn bản đến&gt;&gt;Văn bản nhận để biết</w:t>
      </w:r>
    </w:p>
    <w:p w14:paraId="1E1CF97F" w14:textId="77777777" w:rsidR="00D62AA1" w:rsidRPr="004B217A" w:rsidRDefault="00D62AA1" w:rsidP="00D62AA1">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Nhấn vào chọn chuột vào dữ liệu 1 trong các cột khoanh dưới đây </w:t>
      </w:r>
    </w:p>
    <w:p w14:paraId="589C4810" w14:textId="11A60FCE" w:rsidR="00D62AA1" w:rsidRPr="004B217A" w:rsidRDefault="007C723E" w:rsidP="00D62AA1">
      <w:pPr>
        <w:pStyle w:val="NormalIndent"/>
        <w:rPr>
          <w:sz w:val="28"/>
          <w:szCs w:val="28"/>
        </w:rPr>
      </w:pPr>
      <w:r w:rsidRPr="004B217A">
        <w:rPr>
          <w:noProof/>
          <w:sz w:val="28"/>
          <w:szCs w:val="28"/>
        </w:rPr>
        <w:drawing>
          <wp:inline distT="0" distB="0" distL="0" distR="0" wp14:anchorId="2AB90C48" wp14:editId="79373EA1">
            <wp:extent cx="5699125" cy="2469515"/>
            <wp:effectExtent l="0" t="0" r="0" b="6985"/>
            <wp:docPr id="86581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17051" name=""/>
                    <pic:cNvPicPr/>
                  </pic:nvPicPr>
                  <pic:blipFill>
                    <a:blip r:embed="rId137"/>
                    <a:stretch>
                      <a:fillRect/>
                    </a:stretch>
                  </pic:blipFill>
                  <pic:spPr>
                    <a:xfrm>
                      <a:off x="0" y="0"/>
                      <a:ext cx="5699125" cy="2469515"/>
                    </a:xfrm>
                    <a:prstGeom prst="rect">
                      <a:avLst/>
                    </a:prstGeom>
                  </pic:spPr>
                </pic:pic>
              </a:graphicData>
            </a:graphic>
          </wp:inline>
        </w:drawing>
      </w:r>
    </w:p>
    <w:p w14:paraId="7E858039" w14:textId="77777777" w:rsidR="00D62AA1" w:rsidRPr="004B217A" w:rsidRDefault="00D62AA1" w:rsidP="00D62AA1">
      <w:pPr>
        <w:keepNext w:val="0"/>
        <w:rPr>
          <w:rFonts w:cs="Times New Roman"/>
          <w:sz w:val="28"/>
          <w:szCs w:val="28"/>
        </w:rPr>
      </w:pPr>
      <w:r w:rsidRPr="004B217A">
        <w:rPr>
          <w:rFonts w:cs="Times New Roman"/>
          <w:sz w:val="28"/>
          <w:szCs w:val="28"/>
        </w:rPr>
        <w:t>Hệ thống hiển thị màn hình:</w:t>
      </w:r>
    </w:p>
    <w:p w14:paraId="629518EB" w14:textId="613F6A34" w:rsidR="00D62AA1" w:rsidRPr="004B217A" w:rsidRDefault="00D36C9D" w:rsidP="00D62AA1">
      <w:pPr>
        <w:keepNext w:val="0"/>
        <w:rPr>
          <w:rFonts w:cs="Times New Roman"/>
          <w:sz w:val="28"/>
          <w:szCs w:val="28"/>
          <w:u w:val="single"/>
        </w:rPr>
      </w:pPr>
      <w:r w:rsidRPr="004B217A">
        <w:rPr>
          <w:noProof/>
          <w:sz w:val="28"/>
          <w:szCs w:val="28"/>
        </w:rPr>
        <w:drawing>
          <wp:inline distT="0" distB="0" distL="0" distR="0" wp14:anchorId="58DA283A" wp14:editId="723C8392">
            <wp:extent cx="5699125" cy="3392170"/>
            <wp:effectExtent l="0" t="0" r="0" b="0"/>
            <wp:docPr id="132309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96347" name=""/>
                    <pic:cNvPicPr/>
                  </pic:nvPicPr>
                  <pic:blipFill>
                    <a:blip r:embed="rId138"/>
                    <a:stretch>
                      <a:fillRect/>
                    </a:stretch>
                  </pic:blipFill>
                  <pic:spPr>
                    <a:xfrm>
                      <a:off x="0" y="0"/>
                      <a:ext cx="5699125" cy="3392170"/>
                    </a:xfrm>
                    <a:prstGeom prst="rect">
                      <a:avLst/>
                    </a:prstGeom>
                  </pic:spPr>
                </pic:pic>
              </a:graphicData>
            </a:graphic>
          </wp:inline>
        </w:drawing>
      </w:r>
    </w:p>
    <w:p w14:paraId="0CE9E649" w14:textId="77777777" w:rsidR="00D62AA1" w:rsidRPr="004B217A" w:rsidRDefault="00D62AA1" w:rsidP="00D62AA1">
      <w:pPr>
        <w:rPr>
          <w:rFonts w:cs="Times New Roman"/>
          <w:sz w:val="28"/>
          <w:szCs w:val="28"/>
          <w:u w:val="single"/>
        </w:rPr>
      </w:pPr>
      <w:r w:rsidRPr="004B217A">
        <w:rPr>
          <w:rFonts w:cs="Times New Roman"/>
          <w:sz w:val="28"/>
          <w:szCs w:val="28"/>
          <w:u w:val="single"/>
        </w:rPr>
        <w:lastRenderedPageBreak/>
        <w:t xml:space="preserve">Bước 3: </w:t>
      </w:r>
      <w:r w:rsidRPr="004B217A">
        <w:rPr>
          <w:rFonts w:cs="Times New Roman"/>
          <w:sz w:val="28"/>
          <w:szCs w:val="28"/>
        </w:rPr>
        <w:t xml:space="preserve">Thực hiện các chức năng mô tả chi tiết như bên dưới hoặc chọn nút </w:t>
      </w:r>
      <w:r w:rsidRPr="004B217A">
        <w:rPr>
          <w:rFonts w:cs="Times New Roman"/>
          <w:noProof/>
          <w:sz w:val="28"/>
          <w:szCs w:val="28"/>
        </w:rPr>
        <w:drawing>
          <wp:inline distT="0" distB="0" distL="0" distR="0" wp14:anchorId="4881B6E8" wp14:editId="3352BAEC">
            <wp:extent cx="433582" cy="181997"/>
            <wp:effectExtent l="0" t="0" r="5080" b="8890"/>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1261" cy="189418"/>
                    </a:xfrm>
                    <a:prstGeom prst="rect">
                      <a:avLst/>
                    </a:prstGeom>
                  </pic:spPr>
                </pic:pic>
              </a:graphicData>
            </a:graphic>
          </wp:inline>
        </w:drawing>
      </w:r>
      <w:r w:rsidRPr="004B217A">
        <w:rPr>
          <w:rFonts w:cs="Times New Roman"/>
          <w:sz w:val="28"/>
          <w:szCs w:val="28"/>
        </w:rPr>
        <w:t xml:space="preserve"> để đóng màn hình xem chi tiết quay về màn hình danh sách</w:t>
      </w:r>
    </w:p>
    <w:p w14:paraId="04343C1D" w14:textId="77777777" w:rsidR="00D62AA1" w:rsidRPr="004B217A" w:rsidRDefault="00D62AA1" w:rsidP="00D62AA1">
      <w:pPr>
        <w:pStyle w:val="Heading4"/>
        <w:rPr>
          <w:sz w:val="28"/>
          <w:szCs w:val="28"/>
        </w:rPr>
      </w:pPr>
      <w:bookmarkStart w:id="176" w:name="_Toc200716689"/>
      <w:bookmarkStart w:id="177" w:name="_Toc205643978"/>
      <w:bookmarkStart w:id="178" w:name="_Toc211446215"/>
      <w:r w:rsidRPr="004B217A">
        <w:rPr>
          <w:sz w:val="28"/>
          <w:szCs w:val="28"/>
        </w:rPr>
        <w:t>Chuyển văn  bản</w:t>
      </w:r>
      <w:bookmarkEnd w:id="176"/>
      <w:bookmarkEnd w:id="177"/>
      <w:bookmarkEnd w:id="178"/>
    </w:p>
    <w:p w14:paraId="62F2E3D9" w14:textId="77777777" w:rsidR="00D62AA1" w:rsidRPr="004B217A" w:rsidRDefault="00D62AA1" w:rsidP="00D62AA1">
      <w:pPr>
        <w:rPr>
          <w:sz w:val="28"/>
          <w:szCs w:val="28"/>
        </w:rPr>
      </w:pPr>
      <w:r w:rsidRPr="004B217A">
        <w:rPr>
          <w:sz w:val="28"/>
          <w:szCs w:val="28"/>
        </w:rPr>
        <w:t xml:space="preserve">Chức năng giúp người dùng Chuyển văn bản đến đơn vị hoặc cá nhân hoặc cả 2. Văn bản sau khi chuyển xử lý xong thì vẫn hiển thị trong menu chức năng này. Người dùng có thể tra cứu lại trong chức năng </w:t>
      </w:r>
      <w:hyperlink w:anchor="_Tìm_kiếm_1" w:history="1">
        <w:r w:rsidRPr="004B217A">
          <w:rPr>
            <w:rStyle w:val="Hyperlink"/>
            <w:sz w:val="28"/>
            <w:szCs w:val="28"/>
          </w:rPr>
          <w:t>Tìm kiếm</w:t>
        </w:r>
      </w:hyperlink>
    </w:p>
    <w:p w14:paraId="1B1BE855" w14:textId="77777777" w:rsidR="00D62AA1" w:rsidRPr="004B217A" w:rsidRDefault="00D62AA1" w:rsidP="00D62AA1">
      <w:pPr>
        <w:spacing w:line="276" w:lineRule="auto"/>
        <w:rPr>
          <w:rFonts w:cs="Times New Roman"/>
          <w:sz w:val="28"/>
          <w:szCs w:val="28"/>
        </w:rPr>
      </w:pPr>
      <w:r w:rsidRPr="004B217A">
        <w:rPr>
          <w:rFonts w:cs="Times New Roman"/>
          <w:sz w:val="28"/>
          <w:szCs w:val="28"/>
          <w:u w:val="single"/>
        </w:rPr>
        <w:t>Bước 1</w:t>
      </w:r>
      <w:r w:rsidRPr="004B217A">
        <w:rPr>
          <w:rFonts w:cs="Times New Roman"/>
          <w:sz w:val="28"/>
          <w:szCs w:val="28"/>
        </w:rPr>
        <w:t xml:space="preserve">: </w:t>
      </w:r>
    </w:p>
    <w:p w14:paraId="18ACB8F5" w14:textId="77777777" w:rsidR="00D62AA1" w:rsidRPr="004B217A" w:rsidRDefault="00D62AA1" w:rsidP="00D62AA1">
      <w:pPr>
        <w:pStyle w:val="ListParagraph"/>
        <w:numPr>
          <w:ilvl w:val="0"/>
          <w:numId w:val="10"/>
        </w:numPr>
        <w:spacing w:line="276" w:lineRule="auto"/>
        <w:ind w:left="540" w:hanging="450"/>
        <w:rPr>
          <w:rFonts w:ascii="Times New Roman" w:hAnsi="Times New Roman"/>
          <w:color w:val="000000"/>
          <w:sz w:val="28"/>
          <w:szCs w:val="28"/>
        </w:rPr>
      </w:pPr>
      <w:r w:rsidRPr="004B217A">
        <w:rPr>
          <w:rFonts w:ascii="Times New Roman" w:hAnsi="Times New Roman"/>
          <w:sz w:val="28"/>
          <w:szCs w:val="28"/>
        </w:rPr>
        <w:t>Cách 1: Tại màn hình Xem chi tiết chọn nút</w:t>
      </w:r>
      <w:r w:rsidRPr="004B217A">
        <w:rPr>
          <w:rFonts w:ascii="Times New Roman" w:hAnsi="Times New Roman"/>
          <w:color w:val="000000"/>
          <w:sz w:val="28"/>
          <w:szCs w:val="28"/>
        </w:rPr>
        <w:t xml:space="preserve"> </w:t>
      </w:r>
      <w:r w:rsidRPr="004B217A">
        <w:rPr>
          <w:rFonts w:ascii="Times New Roman" w:hAnsi="Times New Roman"/>
          <w:noProof/>
          <w:color w:val="000000"/>
          <w:sz w:val="28"/>
          <w:szCs w:val="28"/>
        </w:rPr>
        <w:drawing>
          <wp:inline distT="0" distB="0" distL="0" distR="0" wp14:anchorId="07D9C502" wp14:editId="486785F6">
            <wp:extent cx="1409700" cy="303086"/>
            <wp:effectExtent l="0" t="0" r="0" b="1905"/>
            <wp:docPr id="173073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38822" name=""/>
                    <pic:cNvPicPr/>
                  </pic:nvPicPr>
                  <pic:blipFill>
                    <a:blip r:embed="rId139"/>
                    <a:stretch>
                      <a:fillRect/>
                    </a:stretch>
                  </pic:blipFill>
                  <pic:spPr>
                    <a:xfrm>
                      <a:off x="0" y="0"/>
                      <a:ext cx="1419218" cy="305132"/>
                    </a:xfrm>
                    <a:prstGeom prst="rect">
                      <a:avLst/>
                    </a:prstGeom>
                  </pic:spPr>
                </pic:pic>
              </a:graphicData>
            </a:graphic>
          </wp:inline>
        </w:drawing>
      </w:r>
      <w:r w:rsidRPr="004B217A">
        <w:rPr>
          <w:rFonts w:ascii="Times New Roman" w:hAnsi="Times New Roman"/>
          <w:color w:val="000000"/>
          <w:sz w:val="28"/>
          <w:szCs w:val="28"/>
        </w:rPr>
        <w:t xml:space="preserve">, </w:t>
      </w:r>
    </w:p>
    <w:p w14:paraId="35404BB2" w14:textId="77777777" w:rsidR="00D62AA1" w:rsidRPr="004B217A" w:rsidRDefault="00D62AA1" w:rsidP="00D62AA1">
      <w:pPr>
        <w:pStyle w:val="ListParagraph"/>
        <w:numPr>
          <w:ilvl w:val="0"/>
          <w:numId w:val="10"/>
        </w:numPr>
        <w:spacing w:line="276" w:lineRule="auto"/>
        <w:ind w:left="540" w:hanging="450"/>
        <w:rPr>
          <w:rFonts w:ascii="Times New Roman" w:hAnsi="Times New Roman"/>
          <w:color w:val="000000"/>
          <w:sz w:val="28"/>
          <w:szCs w:val="28"/>
        </w:rPr>
      </w:pPr>
      <w:r w:rsidRPr="004B217A">
        <w:rPr>
          <w:rFonts w:ascii="Times New Roman" w:hAnsi="Times New Roman"/>
          <w:color w:val="000000"/>
          <w:sz w:val="28"/>
          <w:szCs w:val="28"/>
        </w:rPr>
        <w:t xml:space="preserve">Cách 2: Tại màn hình </w:t>
      </w:r>
      <w:r w:rsidRPr="004B217A">
        <w:rPr>
          <w:rFonts w:ascii="Times New Roman" w:hAnsi="Times New Roman"/>
          <w:b/>
          <w:color w:val="000000"/>
          <w:sz w:val="28"/>
          <w:szCs w:val="28"/>
        </w:rPr>
        <w:t>Văn bản đến&gt;&gt;Văn bản nhận để biết</w:t>
      </w:r>
      <w:r w:rsidRPr="004B217A">
        <w:rPr>
          <w:rFonts w:ascii="Times New Roman" w:hAnsi="Times New Roman"/>
          <w:color w:val="000000"/>
          <w:sz w:val="28"/>
          <w:szCs w:val="28"/>
        </w:rPr>
        <w:t>: Chọn nút như ảnh bên dưới</w:t>
      </w:r>
    </w:p>
    <w:p w14:paraId="7EA4CA72" w14:textId="23FBCAA9" w:rsidR="00D62AA1" w:rsidRPr="004B217A" w:rsidRDefault="00D36C9D" w:rsidP="00D62AA1">
      <w:pPr>
        <w:rPr>
          <w:rFonts w:cs="Times New Roman"/>
          <w:sz w:val="28"/>
          <w:szCs w:val="28"/>
        </w:rPr>
      </w:pPr>
      <w:r w:rsidRPr="004B217A">
        <w:rPr>
          <w:noProof/>
          <w:sz w:val="28"/>
          <w:szCs w:val="28"/>
        </w:rPr>
        <w:drawing>
          <wp:inline distT="0" distB="0" distL="0" distR="0" wp14:anchorId="0D9A8891" wp14:editId="62C7F872">
            <wp:extent cx="5699125" cy="2469515"/>
            <wp:effectExtent l="0" t="0" r="0" b="6985"/>
            <wp:docPr id="195240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07973" name=""/>
                    <pic:cNvPicPr/>
                  </pic:nvPicPr>
                  <pic:blipFill>
                    <a:blip r:embed="rId140"/>
                    <a:stretch>
                      <a:fillRect/>
                    </a:stretch>
                  </pic:blipFill>
                  <pic:spPr>
                    <a:xfrm>
                      <a:off x="0" y="0"/>
                      <a:ext cx="5699125" cy="2469515"/>
                    </a:xfrm>
                    <a:prstGeom prst="rect">
                      <a:avLst/>
                    </a:prstGeom>
                  </pic:spPr>
                </pic:pic>
              </a:graphicData>
            </a:graphic>
          </wp:inline>
        </w:drawing>
      </w:r>
    </w:p>
    <w:p w14:paraId="12F76F01" w14:textId="77777777" w:rsidR="00D62AA1" w:rsidRPr="004B217A" w:rsidRDefault="00D62AA1" w:rsidP="00D62AA1">
      <w:pPr>
        <w:pStyle w:val="ListParagraph"/>
        <w:ind w:left="540"/>
        <w:rPr>
          <w:rFonts w:ascii="Times New Roman" w:hAnsi="Times New Roman"/>
          <w:color w:val="000000"/>
          <w:sz w:val="28"/>
          <w:szCs w:val="28"/>
        </w:rPr>
      </w:pPr>
      <w:r w:rsidRPr="004B217A">
        <w:rPr>
          <w:rFonts w:ascii="Times New Roman" w:hAnsi="Times New Roman"/>
          <w:color w:val="000000"/>
          <w:sz w:val="28"/>
          <w:szCs w:val="28"/>
        </w:rPr>
        <w:t>Hiển thị màn hình như bên dưới</w:t>
      </w:r>
    </w:p>
    <w:p w14:paraId="396A28F2" w14:textId="77777777" w:rsidR="00D62AA1" w:rsidRPr="004B217A" w:rsidRDefault="00D62AA1" w:rsidP="00D62AA1">
      <w:pPr>
        <w:pStyle w:val="ListParagraph"/>
        <w:ind w:left="-90"/>
        <w:rPr>
          <w:rFonts w:ascii="Times New Roman" w:hAnsi="Times New Roman"/>
          <w:color w:val="000000"/>
          <w:sz w:val="28"/>
          <w:szCs w:val="28"/>
        </w:rPr>
      </w:pPr>
      <w:r w:rsidRPr="004B217A">
        <w:rPr>
          <w:noProof/>
          <w:sz w:val="28"/>
          <w:szCs w:val="28"/>
        </w:rPr>
        <w:lastRenderedPageBreak/>
        <w:drawing>
          <wp:inline distT="0" distB="0" distL="0" distR="0" wp14:anchorId="58C8B333" wp14:editId="268F94CE">
            <wp:extent cx="5699125" cy="2959735"/>
            <wp:effectExtent l="0" t="0" r="0" b="0"/>
            <wp:docPr id="130767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71328" name=""/>
                    <pic:cNvPicPr/>
                  </pic:nvPicPr>
                  <pic:blipFill>
                    <a:blip r:embed="rId141"/>
                    <a:stretch>
                      <a:fillRect/>
                    </a:stretch>
                  </pic:blipFill>
                  <pic:spPr>
                    <a:xfrm>
                      <a:off x="0" y="0"/>
                      <a:ext cx="5699125" cy="2959735"/>
                    </a:xfrm>
                    <a:prstGeom prst="rect">
                      <a:avLst/>
                    </a:prstGeom>
                  </pic:spPr>
                </pic:pic>
              </a:graphicData>
            </a:graphic>
          </wp:inline>
        </w:drawing>
      </w:r>
    </w:p>
    <w:p w14:paraId="38B18C81" w14:textId="77777777" w:rsidR="00D62AA1" w:rsidRPr="004B217A" w:rsidRDefault="00D62AA1" w:rsidP="00D62AA1">
      <w:pPr>
        <w:pStyle w:val="ListParagraph"/>
        <w:ind w:left="-90" w:firstLine="90"/>
        <w:rPr>
          <w:rFonts w:ascii="Times New Roman" w:hAnsi="Times New Roman"/>
          <w:color w:val="000000"/>
          <w:sz w:val="28"/>
          <w:szCs w:val="28"/>
        </w:rPr>
      </w:pPr>
      <w:r w:rsidRPr="004B217A">
        <w:rPr>
          <w:rFonts w:ascii="Times New Roman" w:hAnsi="Times New Roman"/>
          <w:i/>
          <w:color w:val="000000"/>
          <w:sz w:val="28"/>
          <w:szCs w:val="28"/>
          <w:u w:val="single"/>
        </w:rPr>
        <w:t>Lưu ý</w:t>
      </w:r>
      <w:r w:rsidRPr="004B217A">
        <w:rPr>
          <w:rFonts w:ascii="Times New Roman" w:hAnsi="Times New Roman"/>
          <w:color w:val="000000"/>
          <w:sz w:val="28"/>
          <w:szCs w:val="28"/>
        </w:rPr>
        <w:t>: TH chuyển văn bản ở màn hình này mặc định loại xử lý là “Nhận để biết” và không được chọn đổi</w:t>
      </w:r>
    </w:p>
    <w:p w14:paraId="0E67FA5F" w14:textId="77777777" w:rsidR="00D62AA1" w:rsidRPr="004B217A" w:rsidRDefault="00D62AA1" w:rsidP="00D62AA1">
      <w:pPr>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các thông tin rồi chọn nút </w:t>
      </w:r>
      <w:r w:rsidRPr="004B217A">
        <w:rPr>
          <w:rFonts w:cs="Times New Roman"/>
          <w:noProof/>
          <w:sz w:val="28"/>
          <w:szCs w:val="28"/>
        </w:rPr>
        <w:drawing>
          <wp:inline distT="0" distB="0" distL="0" distR="0" wp14:anchorId="6D4C5E2D" wp14:editId="25C5DF28">
            <wp:extent cx="1489710" cy="324491"/>
            <wp:effectExtent l="0" t="0" r="0" b="0"/>
            <wp:docPr id="86132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23333" name=""/>
                    <pic:cNvPicPr/>
                  </pic:nvPicPr>
                  <pic:blipFill>
                    <a:blip r:embed="rId142"/>
                    <a:stretch>
                      <a:fillRect/>
                    </a:stretch>
                  </pic:blipFill>
                  <pic:spPr>
                    <a:xfrm>
                      <a:off x="0" y="0"/>
                      <a:ext cx="1502739" cy="327329"/>
                    </a:xfrm>
                    <a:prstGeom prst="rect">
                      <a:avLst/>
                    </a:prstGeom>
                  </pic:spPr>
                </pic:pic>
              </a:graphicData>
            </a:graphic>
          </wp:inline>
        </w:drawing>
      </w:r>
      <w:r w:rsidRPr="004B217A">
        <w:rPr>
          <w:rFonts w:cs="Times New Roman"/>
          <w:sz w:val="28"/>
          <w:szCs w:val="28"/>
        </w:rPr>
        <w:t xml:space="preserve"> để gửi cho các đơn vị/cá nhân đã chọn =&gt; Văn bản được chuyển sang Tab Văn bản đã xử lý</w:t>
      </w:r>
    </w:p>
    <w:p w14:paraId="45FCC941" w14:textId="77777777" w:rsidR="00D62AA1" w:rsidRPr="004B217A" w:rsidRDefault="00D62AA1" w:rsidP="00D62AA1">
      <w:pPr>
        <w:rPr>
          <w:rFonts w:cs="Times New Roman"/>
          <w:sz w:val="28"/>
          <w:szCs w:val="28"/>
        </w:rPr>
      </w:pPr>
      <w:r w:rsidRPr="004B217A">
        <w:rPr>
          <w:rFonts w:cs="Times New Roman"/>
          <w:sz w:val="28"/>
          <w:szCs w:val="28"/>
        </w:rPr>
        <w:t xml:space="preserve">Hoặc chọn nút </w:t>
      </w:r>
      <w:r w:rsidRPr="004B217A">
        <w:rPr>
          <w:rFonts w:cs="Times New Roman"/>
          <w:noProof/>
          <w:sz w:val="28"/>
          <w:szCs w:val="28"/>
        </w:rPr>
        <w:drawing>
          <wp:inline distT="0" distB="0" distL="0" distR="0" wp14:anchorId="330ED048" wp14:editId="5A593053">
            <wp:extent cx="790476" cy="276190"/>
            <wp:effectExtent l="0" t="0" r="0" b="0"/>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90476" cy="276190"/>
                    </a:xfrm>
                    <a:prstGeom prst="rect">
                      <a:avLst/>
                    </a:prstGeom>
                  </pic:spPr>
                </pic:pic>
              </a:graphicData>
            </a:graphic>
          </wp:inline>
        </w:drawing>
      </w:r>
      <w:r w:rsidRPr="004B217A">
        <w:rPr>
          <w:rFonts w:cs="Times New Roman"/>
          <w:sz w:val="28"/>
          <w:szCs w:val="28"/>
        </w:rPr>
        <w:t xml:space="preserve"> để đóng màn hình quay về màn hình chi tiết</w:t>
      </w:r>
    </w:p>
    <w:p w14:paraId="0DC1AC0A" w14:textId="77777777" w:rsidR="00D62AA1" w:rsidRPr="004B217A" w:rsidRDefault="00D62AA1" w:rsidP="00D62AA1">
      <w:pPr>
        <w:pStyle w:val="Heading4"/>
        <w:rPr>
          <w:sz w:val="28"/>
          <w:szCs w:val="28"/>
        </w:rPr>
      </w:pPr>
      <w:bookmarkStart w:id="179" w:name="_Biểu_đồ_xử"/>
      <w:bookmarkStart w:id="180" w:name="_Toc200716690"/>
      <w:bookmarkStart w:id="181" w:name="_Toc205643979"/>
      <w:bookmarkStart w:id="182" w:name="_Toc211446216"/>
      <w:bookmarkEnd w:id="179"/>
      <w:r w:rsidRPr="004B217A">
        <w:rPr>
          <w:sz w:val="28"/>
          <w:szCs w:val="28"/>
        </w:rPr>
        <w:t>Biểu đồ xử lý</w:t>
      </w:r>
      <w:bookmarkEnd w:id="180"/>
      <w:bookmarkEnd w:id="181"/>
      <w:bookmarkEnd w:id="182"/>
    </w:p>
    <w:p w14:paraId="59F1C4E9" w14:textId="77777777" w:rsidR="00D62AA1" w:rsidRPr="004B217A" w:rsidRDefault="00D62AA1" w:rsidP="00D62AA1">
      <w:pPr>
        <w:pStyle w:val="NormalIndent"/>
        <w:rPr>
          <w:sz w:val="28"/>
          <w:szCs w:val="28"/>
        </w:rPr>
      </w:pPr>
      <w:r w:rsidRPr="004B217A">
        <w:rPr>
          <w:sz w:val="28"/>
          <w:szCs w:val="28"/>
        </w:rPr>
        <w:t>Chức năng giúp người dùng xem được luồng chuyển nhận văn bản</w:t>
      </w:r>
    </w:p>
    <w:p w14:paraId="2B1C1136" w14:textId="77777777" w:rsidR="00D62AA1" w:rsidRPr="004B217A" w:rsidRDefault="00D62AA1" w:rsidP="00D62AA1">
      <w:pPr>
        <w:rPr>
          <w:rFonts w:cs="Times New Roman"/>
          <w:sz w:val="28"/>
          <w:szCs w:val="28"/>
        </w:rPr>
      </w:pPr>
      <w:r w:rsidRPr="004B217A">
        <w:rPr>
          <w:rFonts w:cs="Times New Roman"/>
          <w:sz w:val="28"/>
          <w:szCs w:val="28"/>
          <w:u w:val="single"/>
        </w:rPr>
        <w:t>Bước 1</w:t>
      </w:r>
      <w:r w:rsidRPr="004B217A">
        <w:rPr>
          <w:rFonts w:cs="Times New Roman"/>
          <w:sz w:val="28"/>
          <w:szCs w:val="28"/>
        </w:rPr>
        <w:t xml:space="preserve">: </w:t>
      </w:r>
    </w:p>
    <w:p w14:paraId="6ECD140A" w14:textId="6DE51654" w:rsidR="00D62AA1" w:rsidRPr="004B217A" w:rsidRDefault="00D62AA1" w:rsidP="00D62AA1">
      <w:pPr>
        <w:pStyle w:val="ListParagraph"/>
        <w:numPr>
          <w:ilvl w:val="0"/>
          <w:numId w:val="10"/>
        </w:numPr>
        <w:ind w:left="540" w:hanging="450"/>
        <w:rPr>
          <w:rFonts w:ascii="Times New Roman" w:hAnsi="Times New Roman"/>
          <w:color w:val="000000"/>
          <w:sz w:val="28"/>
          <w:szCs w:val="28"/>
        </w:rPr>
      </w:pPr>
      <w:r w:rsidRPr="004B217A">
        <w:rPr>
          <w:rFonts w:ascii="Times New Roman" w:hAnsi="Times New Roman"/>
          <w:sz w:val="28"/>
          <w:szCs w:val="28"/>
        </w:rPr>
        <w:t>Cách 1: Tại màn hình Xem chi tiết chọn nút</w:t>
      </w:r>
      <w:r w:rsidRPr="004B217A">
        <w:rPr>
          <w:rFonts w:ascii="Times New Roman" w:hAnsi="Times New Roman"/>
          <w:color w:val="000000"/>
          <w:sz w:val="28"/>
          <w:szCs w:val="28"/>
        </w:rPr>
        <w:t xml:space="preserve"> </w:t>
      </w:r>
      <w:r w:rsidR="00D36C9D" w:rsidRPr="004B217A">
        <w:rPr>
          <w:noProof/>
          <w:sz w:val="28"/>
          <w:szCs w:val="28"/>
        </w:rPr>
        <w:drawing>
          <wp:inline distT="0" distB="0" distL="0" distR="0" wp14:anchorId="089690FA" wp14:editId="60E3CD5D">
            <wp:extent cx="1142999" cy="299041"/>
            <wp:effectExtent l="0" t="0" r="635" b="6350"/>
            <wp:docPr id="138369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91805" name=""/>
                    <pic:cNvPicPr/>
                  </pic:nvPicPr>
                  <pic:blipFill>
                    <a:blip r:embed="rId143"/>
                    <a:stretch>
                      <a:fillRect/>
                    </a:stretch>
                  </pic:blipFill>
                  <pic:spPr>
                    <a:xfrm>
                      <a:off x="0" y="0"/>
                      <a:ext cx="1155902" cy="302417"/>
                    </a:xfrm>
                    <a:prstGeom prst="rect">
                      <a:avLst/>
                    </a:prstGeom>
                  </pic:spPr>
                </pic:pic>
              </a:graphicData>
            </a:graphic>
          </wp:inline>
        </w:drawing>
      </w:r>
    </w:p>
    <w:p w14:paraId="4C86B227" w14:textId="77777777" w:rsidR="00D62AA1" w:rsidRPr="004B217A" w:rsidRDefault="00D62AA1" w:rsidP="00D62AA1">
      <w:pPr>
        <w:pStyle w:val="ListParagraph"/>
        <w:numPr>
          <w:ilvl w:val="0"/>
          <w:numId w:val="10"/>
        </w:numPr>
        <w:ind w:left="540" w:hanging="450"/>
        <w:rPr>
          <w:rFonts w:ascii="Times New Roman" w:hAnsi="Times New Roman"/>
          <w:color w:val="000000"/>
          <w:sz w:val="28"/>
          <w:szCs w:val="28"/>
        </w:rPr>
      </w:pPr>
      <w:r w:rsidRPr="004B217A">
        <w:rPr>
          <w:rFonts w:ascii="Times New Roman" w:hAnsi="Times New Roman"/>
          <w:color w:val="000000"/>
          <w:sz w:val="28"/>
          <w:szCs w:val="28"/>
        </w:rPr>
        <w:t xml:space="preserve">Cách 2: Tại màn hình </w:t>
      </w:r>
      <w:r w:rsidRPr="004B217A">
        <w:rPr>
          <w:rFonts w:ascii="Times New Roman" w:hAnsi="Times New Roman"/>
          <w:b/>
          <w:color w:val="000000"/>
          <w:sz w:val="28"/>
          <w:szCs w:val="28"/>
        </w:rPr>
        <w:t>Văn bản đến&gt;&gt;Văn bản nhận để biết</w:t>
      </w:r>
      <w:r w:rsidRPr="004B217A">
        <w:rPr>
          <w:rFonts w:ascii="Times New Roman" w:hAnsi="Times New Roman"/>
          <w:color w:val="000000"/>
          <w:sz w:val="28"/>
          <w:szCs w:val="28"/>
        </w:rPr>
        <w:t>: Chọn nút như ảnh bên dưới</w:t>
      </w:r>
    </w:p>
    <w:p w14:paraId="666D5902" w14:textId="54EF22D6" w:rsidR="00D62AA1" w:rsidRPr="004B217A" w:rsidRDefault="00F94E2C" w:rsidP="00D62AA1">
      <w:pPr>
        <w:keepNext w:val="0"/>
        <w:rPr>
          <w:rFonts w:cs="Times New Roman"/>
          <w:color w:val="000000"/>
          <w:sz w:val="28"/>
          <w:szCs w:val="28"/>
        </w:rPr>
      </w:pPr>
      <w:r w:rsidRPr="004B217A">
        <w:rPr>
          <w:noProof/>
          <w:sz w:val="28"/>
          <w:szCs w:val="28"/>
        </w:rPr>
        <w:lastRenderedPageBreak/>
        <w:drawing>
          <wp:inline distT="0" distB="0" distL="0" distR="0" wp14:anchorId="751851A4" wp14:editId="33541D72">
            <wp:extent cx="5699125" cy="2469515"/>
            <wp:effectExtent l="0" t="0" r="0" b="6985"/>
            <wp:docPr id="189402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21569" name=""/>
                    <pic:cNvPicPr/>
                  </pic:nvPicPr>
                  <pic:blipFill>
                    <a:blip r:embed="rId144"/>
                    <a:stretch>
                      <a:fillRect/>
                    </a:stretch>
                  </pic:blipFill>
                  <pic:spPr>
                    <a:xfrm>
                      <a:off x="0" y="0"/>
                      <a:ext cx="5699125" cy="2469515"/>
                    </a:xfrm>
                    <a:prstGeom prst="rect">
                      <a:avLst/>
                    </a:prstGeom>
                  </pic:spPr>
                </pic:pic>
              </a:graphicData>
            </a:graphic>
          </wp:inline>
        </w:drawing>
      </w:r>
    </w:p>
    <w:p w14:paraId="0BFC8F93" w14:textId="77777777" w:rsidR="00D62AA1" w:rsidRPr="004B217A" w:rsidRDefault="00D62AA1" w:rsidP="00D62AA1">
      <w:pPr>
        <w:keepNext w:val="0"/>
        <w:rPr>
          <w:rFonts w:cs="Times New Roman"/>
          <w:color w:val="000000"/>
          <w:sz w:val="28"/>
          <w:szCs w:val="28"/>
        </w:rPr>
      </w:pPr>
      <w:r w:rsidRPr="004B217A">
        <w:rPr>
          <w:rFonts w:cs="Times New Roman"/>
          <w:color w:val="000000"/>
          <w:sz w:val="28"/>
          <w:szCs w:val="28"/>
        </w:rPr>
        <w:t>Hiển thị màn hình như bên dưới</w:t>
      </w:r>
    </w:p>
    <w:p w14:paraId="731CB8D1" w14:textId="51C37FB4" w:rsidR="00D62AA1" w:rsidRPr="004B217A" w:rsidRDefault="00F94E2C" w:rsidP="00D62AA1">
      <w:pPr>
        <w:pStyle w:val="ListParagraph"/>
        <w:ind w:left="0"/>
        <w:rPr>
          <w:rFonts w:ascii="Times New Roman" w:hAnsi="Times New Roman"/>
          <w:color w:val="000000"/>
          <w:sz w:val="28"/>
          <w:szCs w:val="28"/>
        </w:rPr>
      </w:pPr>
      <w:r w:rsidRPr="004B217A">
        <w:rPr>
          <w:noProof/>
          <w:sz w:val="28"/>
          <w:szCs w:val="28"/>
        </w:rPr>
        <w:drawing>
          <wp:inline distT="0" distB="0" distL="0" distR="0" wp14:anchorId="5406FE79" wp14:editId="5FBBAA9F">
            <wp:extent cx="5699125" cy="2707005"/>
            <wp:effectExtent l="0" t="0" r="0" b="0"/>
            <wp:docPr id="93840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00037" name=""/>
                    <pic:cNvPicPr/>
                  </pic:nvPicPr>
                  <pic:blipFill>
                    <a:blip r:embed="rId145"/>
                    <a:stretch>
                      <a:fillRect/>
                    </a:stretch>
                  </pic:blipFill>
                  <pic:spPr>
                    <a:xfrm>
                      <a:off x="0" y="0"/>
                      <a:ext cx="5699125" cy="2707005"/>
                    </a:xfrm>
                    <a:prstGeom prst="rect">
                      <a:avLst/>
                    </a:prstGeom>
                  </pic:spPr>
                </pic:pic>
              </a:graphicData>
            </a:graphic>
          </wp:inline>
        </w:drawing>
      </w:r>
    </w:p>
    <w:p w14:paraId="2FEB0F88" w14:textId="77777777" w:rsidR="00D62AA1" w:rsidRPr="004B217A" w:rsidRDefault="00D62AA1" w:rsidP="00D62AA1">
      <w:pPr>
        <w:keepNext w:val="0"/>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có thể kéo thanh cuốn ngang như số 1 để xem hết luồng hoặc chọn dấu “X” để hệ thống quay về màn hình Xem chi tiết</w:t>
      </w:r>
    </w:p>
    <w:p w14:paraId="67BF9392" w14:textId="77777777" w:rsidR="00D62AA1" w:rsidRPr="004B217A" w:rsidRDefault="00D62AA1" w:rsidP="00D62AA1">
      <w:pPr>
        <w:keepNext w:val="0"/>
        <w:rPr>
          <w:rFonts w:cs="Times New Roman"/>
          <w:sz w:val="28"/>
          <w:szCs w:val="28"/>
        </w:rPr>
      </w:pPr>
      <w:r w:rsidRPr="004B217A">
        <w:rPr>
          <w:rFonts w:cs="Times New Roman"/>
          <w:sz w:val="28"/>
          <w:szCs w:val="28"/>
          <w:u w:val="single"/>
        </w:rPr>
        <w:t>Bước 3:</w:t>
      </w:r>
      <w:r w:rsidRPr="004B217A">
        <w:rPr>
          <w:rFonts w:cs="Times New Roman"/>
          <w:sz w:val="28"/>
          <w:szCs w:val="28"/>
        </w:rPr>
        <w:t xml:space="preserve"> Người dùng chọn nút số 1 để xem hiển thị thời gian nhận như ảnh dưới</w:t>
      </w:r>
    </w:p>
    <w:p w14:paraId="3B8D2699" w14:textId="05622DDF" w:rsidR="00D62AA1" w:rsidRPr="004B217A" w:rsidRDefault="00F94E2C" w:rsidP="00D62AA1">
      <w:pPr>
        <w:keepNext w:val="0"/>
        <w:rPr>
          <w:rFonts w:cs="Times New Roman"/>
          <w:sz w:val="28"/>
          <w:szCs w:val="28"/>
        </w:rPr>
      </w:pPr>
      <w:r w:rsidRPr="004B217A">
        <w:rPr>
          <w:noProof/>
          <w:sz w:val="28"/>
          <w:szCs w:val="28"/>
        </w:rPr>
        <w:lastRenderedPageBreak/>
        <w:drawing>
          <wp:inline distT="0" distB="0" distL="0" distR="0" wp14:anchorId="2286856D" wp14:editId="6184A5FE">
            <wp:extent cx="5699125" cy="2707005"/>
            <wp:effectExtent l="0" t="0" r="0" b="0"/>
            <wp:docPr id="138955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58461" name=""/>
                    <pic:cNvPicPr/>
                  </pic:nvPicPr>
                  <pic:blipFill>
                    <a:blip r:embed="rId146"/>
                    <a:stretch>
                      <a:fillRect/>
                    </a:stretch>
                  </pic:blipFill>
                  <pic:spPr>
                    <a:xfrm>
                      <a:off x="0" y="0"/>
                      <a:ext cx="5699125" cy="2707005"/>
                    </a:xfrm>
                    <a:prstGeom prst="rect">
                      <a:avLst/>
                    </a:prstGeom>
                  </pic:spPr>
                </pic:pic>
              </a:graphicData>
            </a:graphic>
          </wp:inline>
        </w:drawing>
      </w:r>
    </w:p>
    <w:p w14:paraId="310E9E44" w14:textId="77777777" w:rsidR="00D62AA1" w:rsidRPr="004B217A" w:rsidRDefault="00D62AA1" w:rsidP="00D62AA1">
      <w:pPr>
        <w:keepNext w:val="0"/>
        <w:rPr>
          <w:rFonts w:cs="Times New Roman"/>
          <w:noProof/>
          <w:sz w:val="28"/>
          <w:szCs w:val="28"/>
        </w:rPr>
      </w:pPr>
      <w:r w:rsidRPr="004B217A">
        <w:rPr>
          <w:rFonts w:cs="Times New Roman"/>
          <w:sz w:val="28"/>
          <w:szCs w:val="28"/>
          <w:u w:val="single"/>
        </w:rPr>
        <w:t xml:space="preserve">Bước 3: </w:t>
      </w:r>
      <w:r w:rsidRPr="004B217A">
        <w:rPr>
          <w:rFonts w:cs="Times New Roman"/>
          <w:sz w:val="28"/>
          <w:szCs w:val="28"/>
        </w:rPr>
        <w:t>Tại màn hình biểu đồ xử lý chọn nút</w:t>
      </w:r>
      <w:r w:rsidRPr="004B217A">
        <w:rPr>
          <w:rFonts w:cs="Times New Roman"/>
          <w:noProof/>
          <w:sz w:val="28"/>
          <w:szCs w:val="28"/>
        </w:rPr>
        <w:t xml:space="preserve"> </w:t>
      </w:r>
      <w:r w:rsidRPr="004B217A">
        <w:rPr>
          <w:rFonts w:cs="Times New Roman"/>
          <w:noProof/>
          <w:sz w:val="28"/>
          <w:szCs w:val="28"/>
        </w:rPr>
        <w:drawing>
          <wp:inline distT="0" distB="0" distL="0" distR="0" wp14:anchorId="74F0ABA1" wp14:editId="4FF527F0">
            <wp:extent cx="1828571" cy="266667"/>
            <wp:effectExtent l="0" t="0" r="635" b="635"/>
            <wp:docPr id="967303200" name="Picture 96730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28571" cy="266667"/>
                    </a:xfrm>
                    <a:prstGeom prst="rect">
                      <a:avLst/>
                    </a:prstGeom>
                  </pic:spPr>
                </pic:pic>
              </a:graphicData>
            </a:graphic>
          </wp:inline>
        </w:drawing>
      </w:r>
      <w:r w:rsidRPr="004B217A">
        <w:rPr>
          <w:rFonts w:cs="Times New Roman"/>
          <w:noProof/>
          <w:sz w:val="28"/>
          <w:szCs w:val="28"/>
        </w:rPr>
        <w:t>, màn hình chuyển chọn đến ô người xử lý tiếp theo có đánh dấu sao như ảnh bên dưới</w:t>
      </w:r>
    </w:p>
    <w:p w14:paraId="18DA52A6" w14:textId="41432B91" w:rsidR="00D62AA1" w:rsidRPr="004B217A" w:rsidRDefault="00F94E2C" w:rsidP="00D62AA1">
      <w:pPr>
        <w:keepNext w:val="0"/>
        <w:rPr>
          <w:rFonts w:cs="Times New Roman"/>
          <w:sz w:val="28"/>
          <w:szCs w:val="28"/>
        </w:rPr>
      </w:pPr>
      <w:r w:rsidRPr="004B217A">
        <w:rPr>
          <w:noProof/>
          <w:sz w:val="28"/>
          <w:szCs w:val="28"/>
        </w:rPr>
        <w:drawing>
          <wp:inline distT="0" distB="0" distL="0" distR="0" wp14:anchorId="48EB3337" wp14:editId="47F7CC7A">
            <wp:extent cx="5699125" cy="2707005"/>
            <wp:effectExtent l="0" t="0" r="0" b="0"/>
            <wp:docPr id="209906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67393" name=""/>
                    <pic:cNvPicPr/>
                  </pic:nvPicPr>
                  <pic:blipFill>
                    <a:blip r:embed="rId147"/>
                    <a:stretch>
                      <a:fillRect/>
                    </a:stretch>
                  </pic:blipFill>
                  <pic:spPr>
                    <a:xfrm>
                      <a:off x="0" y="0"/>
                      <a:ext cx="5699125" cy="2707005"/>
                    </a:xfrm>
                    <a:prstGeom prst="rect">
                      <a:avLst/>
                    </a:prstGeom>
                  </pic:spPr>
                </pic:pic>
              </a:graphicData>
            </a:graphic>
          </wp:inline>
        </w:drawing>
      </w:r>
    </w:p>
    <w:p w14:paraId="0AA169C6" w14:textId="77777777" w:rsidR="00D62AA1" w:rsidRPr="004B217A" w:rsidRDefault="00D62AA1" w:rsidP="00D62AA1">
      <w:pPr>
        <w:keepNext w:val="0"/>
        <w:rPr>
          <w:rFonts w:cs="Times New Roman"/>
          <w:sz w:val="28"/>
          <w:szCs w:val="28"/>
        </w:rPr>
      </w:pPr>
      <w:r w:rsidRPr="004B217A">
        <w:rPr>
          <w:rFonts w:cs="Times New Roman"/>
          <w:sz w:val="28"/>
          <w:szCs w:val="28"/>
        </w:rPr>
        <w:t>Bước 4: Nhấn vào “Danh sách” &gt;&gt; Hiển thị màn danh sách tương ứng với biểu đồ xử lý</w:t>
      </w:r>
    </w:p>
    <w:p w14:paraId="6D637EA2" w14:textId="2D729D50" w:rsidR="00D62AA1" w:rsidRPr="004B217A" w:rsidRDefault="001001BD" w:rsidP="00D62AA1">
      <w:pPr>
        <w:keepNext w:val="0"/>
        <w:rPr>
          <w:rFonts w:cs="Times New Roman"/>
          <w:sz w:val="28"/>
          <w:szCs w:val="28"/>
        </w:rPr>
      </w:pPr>
      <w:r w:rsidRPr="004B217A">
        <w:rPr>
          <w:noProof/>
          <w:sz w:val="28"/>
          <w:szCs w:val="28"/>
        </w:rPr>
        <w:lastRenderedPageBreak/>
        <w:drawing>
          <wp:inline distT="0" distB="0" distL="0" distR="0" wp14:anchorId="2109C7A1" wp14:editId="519F1205">
            <wp:extent cx="5699125" cy="2707005"/>
            <wp:effectExtent l="0" t="0" r="0" b="0"/>
            <wp:docPr id="212978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83891" name=""/>
                    <pic:cNvPicPr/>
                  </pic:nvPicPr>
                  <pic:blipFill>
                    <a:blip r:embed="rId148"/>
                    <a:stretch>
                      <a:fillRect/>
                    </a:stretch>
                  </pic:blipFill>
                  <pic:spPr>
                    <a:xfrm>
                      <a:off x="0" y="0"/>
                      <a:ext cx="5699125" cy="2707005"/>
                    </a:xfrm>
                    <a:prstGeom prst="rect">
                      <a:avLst/>
                    </a:prstGeom>
                  </pic:spPr>
                </pic:pic>
              </a:graphicData>
            </a:graphic>
          </wp:inline>
        </w:drawing>
      </w:r>
    </w:p>
    <w:p w14:paraId="1CFE056A" w14:textId="77777777" w:rsidR="00D62AA1" w:rsidRPr="004B217A" w:rsidRDefault="00D62AA1" w:rsidP="00D62AA1">
      <w:pPr>
        <w:keepNext w:val="0"/>
        <w:rPr>
          <w:rFonts w:cs="Times New Roman"/>
          <w:sz w:val="28"/>
          <w:szCs w:val="28"/>
        </w:rPr>
      </w:pPr>
      <w:r w:rsidRPr="004B217A">
        <w:rPr>
          <w:rFonts w:cs="Times New Roman"/>
          <w:sz w:val="28"/>
          <w:szCs w:val="28"/>
        </w:rPr>
        <w:t xml:space="preserve">Bước 5: Tại màn “Biểu đồ” nhấn vào tooltip </w:t>
      </w:r>
      <w:r w:rsidRPr="004B217A">
        <w:rPr>
          <w:noProof/>
          <w:sz w:val="28"/>
          <w:szCs w:val="28"/>
        </w:rPr>
        <w:drawing>
          <wp:inline distT="0" distB="0" distL="0" distR="0" wp14:anchorId="201CBD44" wp14:editId="0995A562">
            <wp:extent cx="228571" cy="238095"/>
            <wp:effectExtent l="0" t="0" r="635" b="0"/>
            <wp:docPr id="111658270" name="Picture 11165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8571" cy="238095"/>
                    </a:xfrm>
                    <a:prstGeom prst="rect">
                      <a:avLst/>
                    </a:prstGeom>
                  </pic:spPr>
                </pic:pic>
              </a:graphicData>
            </a:graphic>
          </wp:inline>
        </w:drawing>
      </w:r>
      <w:r w:rsidRPr="004B217A">
        <w:rPr>
          <w:rFonts w:cs="Times New Roman"/>
          <w:sz w:val="28"/>
          <w:szCs w:val="28"/>
        </w:rPr>
        <w:t xml:space="preserve"> &gt;&gt; Hiển thị màn hình nội dung ý kiến gồm có: ý kiến chỉ đạo, ý kiến hoàn thành và danh sách đã chuyển (đơn vị, cá nhân, nhóm)</w:t>
      </w:r>
    </w:p>
    <w:p w14:paraId="58227106" w14:textId="77777777" w:rsidR="00D62AA1" w:rsidRPr="004B217A" w:rsidRDefault="00D62AA1" w:rsidP="00D62AA1">
      <w:pPr>
        <w:keepNext w:val="0"/>
        <w:rPr>
          <w:rFonts w:cs="Times New Roman"/>
          <w:sz w:val="28"/>
          <w:szCs w:val="28"/>
        </w:rPr>
      </w:pPr>
      <w:r w:rsidRPr="004B217A">
        <w:rPr>
          <w:noProof/>
          <w:sz w:val="28"/>
          <w:szCs w:val="28"/>
        </w:rPr>
        <w:drawing>
          <wp:inline distT="0" distB="0" distL="0" distR="0" wp14:anchorId="4CF6659C" wp14:editId="23A4F6AD">
            <wp:extent cx="5699125" cy="4519295"/>
            <wp:effectExtent l="0" t="0" r="0" b="0"/>
            <wp:docPr id="1803338818" name="Picture 180333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699125" cy="4519295"/>
                    </a:xfrm>
                    <a:prstGeom prst="rect">
                      <a:avLst/>
                    </a:prstGeom>
                  </pic:spPr>
                </pic:pic>
              </a:graphicData>
            </a:graphic>
          </wp:inline>
        </w:drawing>
      </w:r>
    </w:p>
    <w:p w14:paraId="3C56D1E4" w14:textId="77777777" w:rsidR="00D62AA1" w:rsidRPr="004B217A" w:rsidRDefault="00D62AA1" w:rsidP="00D62AA1">
      <w:pPr>
        <w:keepNext w:val="0"/>
        <w:rPr>
          <w:rFonts w:cs="Times New Roman"/>
          <w:sz w:val="28"/>
          <w:szCs w:val="28"/>
        </w:rPr>
      </w:pPr>
      <w:r w:rsidRPr="004B217A">
        <w:rPr>
          <w:rFonts w:cs="Times New Roman"/>
          <w:sz w:val="28"/>
          <w:szCs w:val="28"/>
        </w:rPr>
        <w:t>Bước 6: Nhấn nút “Đóng” hoặc dấu “X” để quay lại màn biểu đồ xử lý</w:t>
      </w:r>
      <w:bookmarkStart w:id="183" w:name="_Toc200716691"/>
      <w:bookmarkStart w:id="184" w:name="_Toc205643980"/>
    </w:p>
    <w:p w14:paraId="69BEE214" w14:textId="77777777" w:rsidR="00D62AA1" w:rsidRPr="004B217A" w:rsidRDefault="00D62AA1" w:rsidP="00D62AA1">
      <w:pPr>
        <w:pStyle w:val="Heading4"/>
        <w:rPr>
          <w:sz w:val="28"/>
          <w:szCs w:val="28"/>
        </w:rPr>
      </w:pPr>
      <w:bookmarkStart w:id="185" w:name="_Toc211446217"/>
      <w:r w:rsidRPr="004B217A">
        <w:rPr>
          <w:sz w:val="28"/>
          <w:szCs w:val="28"/>
        </w:rPr>
        <w:lastRenderedPageBreak/>
        <w:t>Lưu tài liệu cá nhân</w:t>
      </w:r>
      <w:bookmarkEnd w:id="183"/>
      <w:bookmarkEnd w:id="184"/>
      <w:bookmarkEnd w:id="185"/>
    </w:p>
    <w:p w14:paraId="5AF419B1" w14:textId="77777777" w:rsidR="00D62AA1" w:rsidRPr="004B217A" w:rsidRDefault="00D62AA1" w:rsidP="00D62AA1">
      <w:pPr>
        <w:spacing w:line="276" w:lineRule="auto"/>
        <w:rPr>
          <w:sz w:val="28"/>
          <w:szCs w:val="28"/>
        </w:rPr>
      </w:pPr>
      <w:bookmarkStart w:id="186" w:name="_Toc200716692"/>
      <w:bookmarkStart w:id="187" w:name="_Toc205643981"/>
      <w:r w:rsidRPr="004B217A">
        <w:rPr>
          <w:sz w:val="28"/>
          <w:szCs w:val="28"/>
        </w:rPr>
        <w:t>Chức năng giúp người dùng thêm văn bản vào thư mục tài liệu của mình giúp người sử dụng dễ dàng tìm kiếm lại văn bản.</w:t>
      </w:r>
    </w:p>
    <w:p w14:paraId="618A81E0" w14:textId="77777777" w:rsidR="00D62AA1" w:rsidRPr="004B217A" w:rsidRDefault="00D62AA1" w:rsidP="00D62AA1">
      <w:pPr>
        <w:keepNext w:val="0"/>
        <w:spacing w:line="276" w:lineRule="auto"/>
        <w:rPr>
          <w:rFonts w:cs="Times New Roman"/>
          <w:color w:val="000000"/>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color w:val="000000"/>
          <w:sz w:val="28"/>
          <w:szCs w:val="28"/>
        </w:rPr>
        <w:t xml:space="preserve"> </w:t>
      </w:r>
      <w:r w:rsidRPr="004B217A">
        <w:rPr>
          <w:rFonts w:cs="Times New Roman"/>
          <w:noProof/>
          <w:sz w:val="28"/>
          <w:szCs w:val="28"/>
        </w:rPr>
        <w:drawing>
          <wp:inline distT="0" distB="0" distL="0" distR="0" wp14:anchorId="0A981EFF" wp14:editId="08E9CF71">
            <wp:extent cx="1704762" cy="285714"/>
            <wp:effectExtent l="0" t="0" r="0" b="635"/>
            <wp:docPr id="1812995907" name="Picture 181299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04762" cy="285714"/>
                    </a:xfrm>
                    <a:prstGeom prst="rect">
                      <a:avLst/>
                    </a:prstGeom>
                  </pic:spPr>
                </pic:pic>
              </a:graphicData>
            </a:graphic>
          </wp:inline>
        </w:drawing>
      </w:r>
      <w:r w:rsidRPr="004B217A">
        <w:rPr>
          <w:rFonts w:cs="Times New Roman"/>
          <w:color w:val="000000"/>
          <w:sz w:val="28"/>
          <w:szCs w:val="28"/>
        </w:rPr>
        <w:t>, hiển thị màn hình như bên dưới</w:t>
      </w:r>
    </w:p>
    <w:p w14:paraId="19A561C4" w14:textId="77777777" w:rsidR="00D62AA1" w:rsidRPr="004B217A" w:rsidRDefault="00D62AA1" w:rsidP="00D62AA1">
      <w:pPr>
        <w:pStyle w:val="BT"/>
        <w:ind w:left="0" w:firstLine="0"/>
        <w:rPr>
          <w:sz w:val="28"/>
          <w:szCs w:val="28"/>
        </w:rPr>
      </w:pPr>
      <w:r w:rsidRPr="004B217A">
        <w:rPr>
          <w:noProof/>
          <w:sz w:val="28"/>
          <w:szCs w:val="28"/>
        </w:rPr>
        <w:lastRenderedPageBreak/>
        <w:drawing>
          <wp:inline distT="0" distB="0" distL="0" distR="0" wp14:anchorId="0CC7DB60" wp14:editId="6A37A3A0">
            <wp:extent cx="5699125" cy="3881755"/>
            <wp:effectExtent l="0" t="0" r="0" b="4445"/>
            <wp:docPr id="1161695919" name="Picture 116169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99125" cy="3881755"/>
                    </a:xfrm>
                    <a:prstGeom prst="rect">
                      <a:avLst/>
                    </a:prstGeom>
                  </pic:spPr>
                </pic:pic>
              </a:graphicData>
            </a:graphic>
          </wp:inline>
        </w:drawing>
      </w:r>
    </w:p>
    <w:p w14:paraId="78A46B8D" w14:textId="77777777" w:rsidR="00D62AA1" w:rsidRPr="004B217A" w:rsidRDefault="00D62AA1" w:rsidP="00D62AA1">
      <w:pPr>
        <w:rPr>
          <w:rFonts w:cs="Times New Roman"/>
          <w:sz w:val="28"/>
          <w:szCs w:val="28"/>
        </w:rPr>
      </w:pPr>
      <w:r w:rsidRPr="004B217A">
        <w:rPr>
          <w:rFonts w:cs="Times New Roman"/>
          <w:sz w:val="28"/>
          <w:szCs w:val="28"/>
          <w:u w:val="single"/>
        </w:rPr>
        <w:t>Bước 2:</w:t>
      </w:r>
      <w:r w:rsidRPr="004B217A">
        <w:rPr>
          <w:rFonts w:cs="Times New Roman"/>
          <w:sz w:val="28"/>
          <w:szCs w:val="28"/>
        </w:rPr>
        <w:t xml:space="preserve"> Người dùng nhập các thông tin, chọn danh mục tài liệu và chọn nút Ghi lại như số 1 dưới ảnh để hoàn thành trả lại văn bản, hoặc chọn Đóng như ảnh số 2 để hệ thống quay về màn hình Xem chi tiết như ảnh bên dưới</w:t>
      </w:r>
    </w:p>
    <w:p w14:paraId="56BEE7C6" w14:textId="77777777" w:rsidR="00D62AA1" w:rsidRPr="004B217A" w:rsidRDefault="00D62AA1" w:rsidP="00D62AA1">
      <w:pPr>
        <w:pStyle w:val="BT"/>
        <w:ind w:left="0" w:firstLine="0"/>
        <w:rPr>
          <w:sz w:val="28"/>
          <w:szCs w:val="28"/>
        </w:rPr>
      </w:pPr>
      <w:r w:rsidRPr="004B217A">
        <w:rPr>
          <w:noProof/>
          <w:sz w:val="28"/>
          <w:szCs w:val="28"/>
        </w:rPr>
        <w:drawing>
          <wp:inline distT="0" distB="0" distL="0" distR="0" wp14:anchorId="738D2257" wp14:editId="086B4F0E">
            <wp:extent cx="5699125" cy="3881755"/>
            <wp:effectExtent l="0" t="0" r="0" b="4445"/>
            <wp:docPr id="1253545439" name="Picture 12535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99125" cy="3881755"/>
                    </a:xfrm>
                    <a:prstGeom prst="rect">
                      <a:avLst/>
                    </a:prstGeom>
                  </pic:spPr>
                </pic:pic>
              </a:graphicData>
            </a:graphic>
          </wp:inline>
        </w:drawing>
      </w:r>
    </w:p>
    <w:p w14:paraId="74CE71F7" w14:textId="77777777" w:rsidR="00D62AA1" w:rsidRPr="004B217A" w:rsidRDefault="00D62AA1" w:rsidP="00D62AA1">
      <w:pPr>
        <w:pStyle w:val="Heading4"/>
        <w:rPr>
          <w:sz w:val="28"/>
          <w:szCs w:val="28"/>
        </w:rPr>
      </w:pPr>
      <w:bookmarkStart w:id="188" w:name="_Toc211446218"/>
      <w:r w:rsidRPr="004B217A">
        <w:rPr>
          <w:sz w:val="28"/>
          <w:szCs w:val="28"/>
        </w:rPr>
        <w:lastRenderedPageBreak/>
        <w:t>Đọc và tải file</w:t>
      </w:r>
      <w:bookmarkEnd w:id="186"/>
      <w:bookmarkEnd w:id="187"/>
      <w:bookmarkEnd w:id="188"/>
    </w:p>
    <w:p w14:paraId="2EF7052C" w14:textId="77777777" w:rsidR="00D62AA1" w:rsidRPr="004B217A" w:rsidRDefault="00D62AA1" w:rsidP="00D62AA1">
      <w:pPr>
        <w:pStyle w:val="NormalIndent"/>
        <w:rPr>
          <w:sz w:val="28"/>
          <w:szCs w:val="28"/>
        </w:rPr>
      </w:pPr>
      <w:r w:rsidRPr="004B217A">
        <w:rPr>
          <w:sz w:val="28"/>
          <w:szCs w:val="28"/>
        </w:rPr>
        <w:t>Chức năng giúp người dùng đọc nội dung file văn bản đã đính kèm và tải dữ liệu về máy tính</w:t>
      </w:r>
    </w:p>
    <w:p w14:paraId="558E26F3" w14:textId="77777777" w:rsidR="00D62AA1" w:rsidRPr="004B217A" w:rsidRDefault="00D62AA1" w:rsidP="00D62AA1">
      <w:pPr>
        <w:rPr>
          <w:rFonts w:cs="Times New Roman"/>
          <w:sz w:val="28"/>
          <w:szCs w:val="28"/>
        </w:rPr>
      </w:pPr>
      <w:r w:rsidRPr="004B217A">
        <w:rPr>
          <w:rFonts w:cs="Times New Roman"/>
          <w:sz w:val="28"/>
          <w:szCs w:val="28"/>
          <w:u w:val="single"/>
        </w:rPr>
        <w:t>Bước 1</w:t>
      </w:r>
      <w:r w:rsidRPr="004B217A">
        <w:rPr>
          <w:rFonts w:cs="Times New Roman"/>
          <w:sz w:val="28"/>
          <w:szCs w:val="28"/>
        </w:rPr>
        <w:t>: Tại màn hình Xem chi tiết người dùng có thể nhấn vào các icon đánh dấu để thực hiện tải file xuống máy. Hoặc người dùng nhấn vào tên file để thực hiện đọc nội dung của file.</w:t>
      </w:r>
    </w:p>
    <w:p w14:paraId="49791A6F" w14:textId="77777777" w:rsidR="00D62AA1" w:rsidRPr="004B217A" w:rsidRDefault="00D62AA1" w:rsidP="00D62AA1">
      <w:pPr>
        <w:jc w:val="center"/>
        <w:rPr>
          <w:rFonts w:cs="Times New Roman"/>
          <w:color w:val="000000"/>
          <w:sz w:val="28"/>
          <w:szCs w:val="28"/>
        </w:rPr>
      </w:pPr>
      <w:r w:rsidRPr="004B217A">
        <w:rPr>
          <w:rFonts w:cs="Times New Roman"/>
          <w:noProof/>
          <w:sz w:val="28"/>
          <w:szCs w:val="28"/>
        </w:rPr>
        <w:drawing>
          <wp:inline distT="0" distB="0" distL="0" distR="0" wp14:anchorId="17C491D9" wp14:editId="6B1BE96D">
            <wp:extent cx="4340670" cy="3266506"/>
            <wp:effectExtent l="0" t="0" r="3175" b="0"/>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352915" cy="3275721"/>
                    </a:xfrm>
                    <a:prstGeom prst="rect">
                      <a:avLst/>
                    </a:prstGeom>
                  </pic:spPr>
                </pic:pic>
              </a:graphicData>
            </a:graphic>
          </wp:inline>
        </w:drawing>
      </w:r>
    </w:p>
    <w:p w14:paraId="45F7EC37" w14:textId="77777777" w:rsidR="00D62AA1" w:rsidRPr="004B217A" w:rsidRDefault="00D62AA1" w:rsidP="00D62AA1">
      <w:pPr>
        <w:pStyle w:val="Heading4"/>
        <w:rPr>
          <w:sz w:val="28"/>
          <w:szCs w:val="28"/>
        </w:rPr>
      </w:pPr>
      <w:bookmarkStart w:id="189" w:name="_Toc205643982"/>
      <w:bookmarkStart w:id="190" w:name="_Toc211446219"/>
      <w:r w:rsidRPr="004B217A">
        <w:rPr>
          <w:sz w:val="28"/>
          <w:szCs w:val="28"/>
        </w:rPr>
        <w:t>Tóm tắt văn bản</w:t>
      </w:r>
      <w:bookmarkEnd w:id="189"/>
      <w:bookmarkEnd w:id="190"/>
    </w:p>
    <w:p w14:paraId="532DD64B" w14:textId="77777777" w:rsidR="00D62AA1" w:rsidRPr="004B217A" w:rsidRDefault="00D62AA1" w:rsidP="00D62AA1">
      <w:pPr>
        <w:rPr>
          <w:rFonts w:cs="Times New Roman"/>
          <w:sz w:val="28"/>
          <w:szCs w:val="28"/>
        </w:rPr>
      </w:pPr>
      <w:r w:rsidRPr="004B217A">
        <w:rPr>
          <w:rFonts w:cs="Times New Roman"/>
          <w:sz w:val="28"/>
          <w:szCs w:val="28"/>
        </w:rPr>
        <w:t>Trên màn hình xem chi tiết văn bản, thực hiện nhấn vào tên file để đọc nội dung file. Sau đó nhấn icon tóm tắt văn bản</w:t>
      </w:r>
    </w:p>
    <w:p w14:paraId="2082CCB2" w14:textId="77777777" w:rsidR="00D62AA1" w:rsidRPr="004B217A" w:rsidRDefault="00D62AA1" w:rsidP="00D62AA1">
      <w:pPr>
        <w:rPr>
          <w:rFonts w:cs="Times New Roman"/>
          <w:sz w:val="28"/>
          <w:szCs w:val="28"/>
        </w:rPr>
      </w:pPr>
      <w:r w:rsidRPr="004B217A">
        <w:rPr>
          <w:noProof/>
          <w:sz w:val="28"/>
          <w:szCs w:val="28"/>
        </w:rPr>
        <w:lastRenderedPageBreak/>
        <w:drawing>
          <wp:inline distT="0" distB="0" distL="0" distR="0" wp14:anchorId="28D6F243" wp14:editId="5918AAF6">
            <wp:extent cx="5699125" cy="4524375"/>
            <wp:effectExtent l="0" t="0" r="0" b="9525"/>
            <wp:docPr id="35872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26665" name=""/>
                    <pic:cNvPicPr/>
                  </pic:nvPicPr>
                  <pic:blipFill>
                    <a:blip r:embed="rId151"/>
                    <a:stretch>
                      <a:fillRect/>
                    </a:stretch>
                  </pic:blipFill>
                  <pic:spPr>
                    <a:xfrm>
                      <a:off x="0" y="0"/>
                      <a:ext cx="5699125" cy="4524375"/>
                    </a:xfrm>
                    <a:prstGeom prst="rect">
                      <a:avLst/>
                    </a:prstGeom>
                  </pic:spPr>
                </pic:pic>
              </a:graphicData>
            </a:graphic>
          </wp:inline>
        </w:drawing>
      </w:r>
    </w:p>
    <w:p w14:paraId="54F38D26" w14:textId="77777777" w:rsidR="00D62AA1" w:rsidRPr="004B217A" w:rsidRDefault="00D62AA1" w:rsidP="00D62AA1">
      <w:pPr>
        <w:pStyle w:val="ListParagraph"/>
        <w:numPr>
          <w:ilvl w:val="0"/>
          <w:numId w:val="6"/>
        </w:numPr>
        <w:rPr>
          <w:rFonts w:ascii="Times New Roman" w:hAnsi="Times New Roman"/>
          <w:sz w:val="28"/>
          <w:szCs w:val="28"/>
        </w:rPr>
      </w:pPr>
      <w:r w:rsidRPr="004B217A">
        <w:rPr>
          <w:rFonts w:ascii="Times New Roman" w:hAnsi="Times New Roman"/>
          <w:sz w:val="28"/>
          <w:szCs w:val="28"/>
        </w:rPr>
        <w:t>Màn hình hiển thị thông tin tóm tắt của văn bản:</w:t>
      </w:r>
    </w:p>
    <w:p w14:paraId="1E7AC565" w14:textId="77777777" w:rsidR="00D62AA1" w:rsidRPr="004B217A" w:rsidRDefault="00D62AA1" w:rsidP="00D62AA1">
      <w:pPr>
        <w:pStyle w:val="ListParagraph"/>
        <w:ind w:left="360"/>
        <w:jc w:val="center"/>
        <w:rPr>
          <w:rFonts w:ascii="Times New Roman" w:hAnsi="Times New Roman"/>
          <w:sz w:val="28"/>
          <w:szCs w:val="28"/>
        </w:rPr>
      </w:pPr>
      <w:r w:rsidRPr="004B217A">
        <w:rPr>
          <w:rFonts w:ascii="Times New Roman" w:hAnsi="Times New Roman"/>
          <w:noProof/>
          <w:sz w:val="28"/>
          <w:szCs w:val="28"/>
        </w:rPr>
        <w:drawing>
          <wp:inline distT="0" distB="0" distL="0" distR="0" wp14:anchorId="2263892B" wp14:editId="5F91FC61">
            <wp:extent cx="5453444" cy="228710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490317" cy="2302569"/>
                    </a:xfrm>
                    <a:prstGeom prst="rect">
                      <a:avLst/>
                    </a:prstGeom>
                  </pic:spPr>
                </pic:pic>
              </a:graphicData>
            </a:graphic>
          </wp:inline>
        </w:drawing>
      </w:r>
    </w:p>
    <w:p w14:paraId="66F37E51" w14:textId="77777777" w:rsidR="00D62AA1" w:rsidRPr="004B217A" w:rsidRDefault="00D62AA1" w:rsidP="00D62AA1">
      <w:pPr>
        <w:pStyle w:val="Heading4"/>
        <w:rPr>
          <w:sz w:val="28"/>
          <w:szCs w:val="28"/>
        </w:rPr>
      </w:pPr>
      <w:bookmarkStart w:id="191" w:name="_Toc211446220"/>
      <w:r w:rsidRPr="004B217A">
        <w:rPr>
          <w:sz w:val="28"/>
          <w:szCs w:val="28"/>
        </w:rPr>
        <w:lastRenderedPageBreak/>
        <w:t>Lưu vào hồ sơ</w:t>
      </w:r>
      <w:bookmarkEnd w:id="191"/>
    </w:p>
    <w:p w14:paraId="2641E655" w14:textId="77777777" w:rsidR="00D62AA1" w:rsidRPr="004B217A" w:rsidRDefault="00D62AA1" w:rsidP="00D62AA1">
      <w:pPr>
        <w:pStyle w:val="NormalIndent"/>
        <w:rPr>
          <w:sz w:val="28"/>
          <w:szCs w:val="28"/>
        </w:rPr>
      </w:pPr>
      <w:r w:rsidRPr="004B217A">
        <w:rPr>
          <w:sz w:val="28"/>
          <w:szCs w:val="28"/>
        </w:rPr>
        <w:t>Chức năng hỗ trợ người dùng lưu văn bản vào hồ sơ</w:t>
      </w:r>
    </w:p>
    <w:p w14:paraId="492E1CDA" w14:textId="77777777" w:rsidR="00D62AA1" w:rsidRPr="004B217A" w:rsidRDefault="00D62AA1" w:rsidP="00D62AA1">
      <w:pPr>
        <w:rPr>
          <w:rFonts w:cs="Times New Roman"/>
          <w:sz w:val="28"/>
          <w:szCs w:val="28"/>
        </w:rPr>
      </w:pPr>
      <w:r w:rsidRPr="004B217A">
        <w:rPr>
          <w:rFonts w:cs="Times New Roman"/>
          <w:sz w:val="28"/>
          <w:szCs w:val="28"/>
          <w:u w:val="single"/>
        </w:rPr>
        <w:t>Bước 1</w:t>
      </w:r>
      <w:r w:rsidRPr="004B217A">
        <w:rPr>
          <w:rFonts w:cs="Times New Roman"/>
          <w:sz w:val="28"/>
          <w:szCs w:val="28"/>
        </w:rPr>
        <w:t>: Người dùng nhấn chọn button “Lưu vào hồ sơ”</w:t>
      </w:r>
    </w:p>
    <w:p w14:paraId="0915A619" w14:textId="77777777" w:rsidR="00D62AA1" w:rsidRPr="004B217A" w:rsidRDefault="00D62AA1" w:rsidP="00D62AA1">
      <w:pPr>
        <w:rPr>
          <w:rFonts w:cs="Times New Roman"/>
          <w:sz w:val="28"/>
          <w:szCs w:val="28"/>
        </w:rPr>
      </w:pPr>
      <w:r w:rsidRPr="004B217A">
        <w:rPr>
          <w:rFonts w:cs="Times New Roman"/>
          <w:sz w:val="28"/>
          <w:szCs w:val="28"/>
        </w:rPr>
        <w:t>Hệ thống hiển thị màn hình:</w:t>
      </w:r>
    </w:p>
    <w:p w14:paraId="1E91CAD3" w14:textId="77777777" w:rsidR="00D62AA1" w:rsidRPr="004B217A" w:rsidRDefault="00D62AA1" w:rsidP="00D62AA1">
      <w:pPr>
        <w:rPr>
          <w:rFonts w:cs="Times New Roman"/>
          <w:sz w:val="28"/>
          <w:szCs w:val="28"/>
          <w:u w:val="single"/>
        </w:rPr>
      </w:pPr>
      <w:r w:rsidRPr="004B217A">
        <w:rPr>
          <w:noProof/>
          <w:sz w:val="28"/>
          <w:szCs w:val="28"/>
        </w:rPr>
        <w:drawing>
          <wp:inline distT="0" distB="0" distL="0" distR="0" wp14:anchorId="7E8BF332" wp14:editId="59FDBCD3">
            <wp:extent cx="5699125" cy="4438650"/>
            <wp:effectExtent l="0" t="0" r="0" b="0"/>
            <wp:docPr id="1205356529" name="Picture 1205356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99125" cy="4438650"/>
                    </a:xfrm>
                    <a:prstGeom prst="rect">
                      <a:avLst/>
                    </a:prstGeom>
                  </pic:spPr>
                </pic:pic>
              </a:graphicData>
            </a:graphic>
          </wp:inline>
        </w:drawing>
      </w:r>
    </w:p>
    <w:p w14:paraId="5A1ECDE7" w14:textId="77777777" w:rsidR="00D62AA1" w:rsidRPr="004B217A" w:rsidRDefault="00D62AA1" w:rsidP="00D62AA1">
      <w:pPr>
        <w:rPr>
          <w:rFonts w:cs="Times New Roman"/>
          <w:sz w:val="28"/>
          <w:szCs w:val="28"/>
        </w:rPr>
      </w:pPr>
      <w:r w:rsidRPr="004B217A">
        <w:rPr>
          <w:rFonts w:cs="Times New Roman"/>
          <w:sz w:val="28"/>
          <w:szCs w:val="28"/>
          <w:u w:val="single"/>
        </w:rPr>
        <w:t>Bước 2</w:t>
      </w:r>
      <w:r w:rsidRPr="004B217A">
        <w:rPr>
          <w:rFonts w:cs="Times New Roman"/>
          <w:sz w:val="28"/>
          <w:szCs w:val="28"/>
        </w:rPr>
        <w:t>: Người dùng chọn loại hồ sơ ở ô số 1 cần lưu và bấm nút số 2 để hoàn thành thao tác chọn hồ sơ hoặc chọn nút số 3 để quay về màn hình danh sách</w:t>
      </w:r>
    </w:p>
    <w:p w14:paraId="6ACDFB2B" w14:textId="77777777" w:rsidR="00D62AA1" w:rsidRPr="004B217A" w:rsidRDefault="00D62AA1" w:rsidP="00D62AA1">
      <w:pPr>
        <w:rPr>
          <w:rFonts w:cs="Times New Roman"/>
          <w:sz w:val="28"/>
          <w:szCs w:val="28"/>
        </w:rPr>
      </w:pPr>
      <w:r w:rsidRPr="004B217A">
        <w:rPr>
          <w:noProof/>
          <w:sz w:val="28"/>
          <w:szCs w:val="28"/>
        </w:rPr>
        <w:lastRenderedPageBreak/>
        <w:drawing>
          <wp:inline distT="0" distB="0" distL="0" distR="0" wp14:anchorId="7641C7A3" wp14:editId="5494A203">
            <wp:extent cx="5699125" cy="3318510"/>
            <wp:effectExtent l="0" t="0" r="0" b="0"/>
            <wp:docPr id="1213786667" name="Picture 121378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699125" cy="3318510"/>
                    </a:xfrm>
                    <a:prstGeom prst="rect">
                      <a:avLst/>
                    </a:prstGeom>
                  </pic:spPr>
                </pic:pic>
              </a:graphicData>
            </a:graphic>
          </wp:inline>
        </w:drawing>
      </w:r>
    </w:p>
    <w:p w14:paraId="7B29A22B" w14:textId="77777777" w:rsidR="00D62AA1" w:rsidRPr="004B217A" w:rsidRDefault="00D62AA1" w:rsidP="00D62AA1">
      <w:pPr>
        <w:rPr>
          <w:rFonts w:cs="Times New Roman"/>
          <w:sz w:val="28"/>
          <w:szCs w:val="28"/>
        </w:rPr>
      </w:pPr>
      <w:r w:rsidRPr="004B217A">
        <w:rPr>
          <w:rFonts w:cs="Times New Roman"/>
          <w:b/>
          <w:sz w:val="28"/>
          <w:szCs w:val="28"/>
          <w:u w:val="single"/>
        </w:rPr>
        <w:t>Lưu ý</w:t>
      </w:r>
      <w:r w:rsidRPr="004B217A">
        <w:rPr>
          <w:rFonts w:cs="Times New Roman"/>
          <w:sz w:val="28"/>
          <w:szCs w:val="28"/>
        </w:rPr>
        <w:t xml:space="preserve">: Người dùng có thể nhập Tên hồ sơ/mã hồ sơ và bấm </w:t>
      </w:r>
      <w:r w:rsidRPr="004B217A">
        <w:rPr>
          <w:rFonts w:cs="Times New Roman"/>
          <w:noProof/>
          <w:sz w:val="28"/>
          <w:szCs w:val="28"/>
        </w:rPr>
        <w:drawing>
          <wp:inline distT="0" distB="0" distL="0" distR="0" wp14:anchorId="65183936" wp14:editId="6D57AA93">
            <wp:extent cx="942857" cy="285714"/>
            <wp:effectExtent l="0" t="0" r="0" b="635"/>
            <wp:docPr id="397153990" name="Picture 39715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942857" cy="285714"/>
                    </a:xfrm>
                    <a:prstGeom prst="rect">
                      <a:avLst/>
                    </a:prstGeom>
                  </pic:spPr>
                </pic:pic>
              </a:graphicData>
            </a:graphic>
          </wp:inline>
        </w:drawing>
      </w:r>
      <w:r w:rsidRPr="004B217A">
        <w:rPr>
          <w:rFonts w:cs="Times New Roman"/>
          <w:sz w:val="28"/>
          <w:szCs w:val="28"/>
        </w:rPr>
        <w:t xml:space="preserve"> để tìm kiếm nhanh hồ sơ</w:t>
      </w:r>
    </w:p>
    <w:p w14:paraId="073F4E13" w14:textId="77777777" w:rsidR="00D62AA1" w:rsidRPr="004B217A" w:rsidRDefault="00D62AA1" w:rsidP="00D62AA1">
      <w:pPr>
        <w:pStyle w:val="Heading4"/>
        <w:rPr>
          <w:sz w:val="28"/>
          <w:szCs w:val="28"/>
        </w:rPr>
      </w:pPr>
      <w:bookmarkStart w:id="192" w:name="_Toc211446221"/>
      <w:r w:rsidRPr="004B217A">
        <w:rPr>
          <w:sz w:val="28"/>
          <w:szCs w:val="28"/>
        </w:rPr>
        <w:t>Ghi chú</w:t>
      </w:r>
      <w:bookmarkEnd w:id="192"/>
    </w:p>
    <w:p w14:paraId="22A2EB85" w14:textId="77777777" w:rsidR="00D62AA1" w:rsidRPr="004B217A" w:rsidRDefault="00D62AA1" w:rsidP="00D62AA1">
      <w:pPr>
        <w:ind w:firstLine="720"/>
        <w:rPr>
          <w:rFonts w:cs="Times New Roman"/>
          <w:sz w:val="28"/>
          <w:szCs w:val="28"/>
        </w:rPr>
      </w:pPr>
      <w:r w:rsidRPr="004B217A">
        <w:rPr>
          <w:rFonts w:cs="Times New Roman"/>
          <w:sz w:val="28"/>
          <w:szCs w:val="28"/>
          <w:u w:val="single"/>
        </w:rPr>
        <w:t>Bước 1</w:t>
      </w:r>
      <w:r w:rsidRPr="004B217A">
        <w:rPr>
          <w:rFonts w:cs="Times New Roman"/>
          <w:sz w:val="28"/>
          <w:szCs w:val="28"/>
        </w:rPr>
        <w:t>: Tại màn hình Xem chi tiết chọn nút</w:t>
      </w:r>
      <w:r w:rsidRPr="004B217A">
        <w:rPr>
          <w:rFonts w:cs="Times New Roman"/>
          <w:noProof/>
          <w:sz w:val="28"/>
          <w:szCs w:val="28"/>
        </w:rPr>
        <w:t xml:space="preserve"> “Ghi chú”</w:t>
      </w:r>
      <w:r w:rsidRPr="004B217A">
        <w:rPr>
          <w:rFonts w:cs="Times New Roman"/>
          <w:sz w:val="28"/>
          <w:szCs w:val="28"/>
        </w:rPr>
        <w:t>, hiển thị màn hình như bên dưới</w:t>
      </w:r>
    </w:p>
    <w:p w14:paraId="5F322521" w14:textId="77777777" w:rsidR="00D62AA1" w:rsidRPr="004B217A" w:rsidRDefault="00D62AA1" w:rsidP="00D62AA1">
      <w:pPr>
        <w:rPr>
          <w:rFonts w:cs="Times New Roman"/>
          <w:sz w:val="28"/>
          <w:szCs w:val="28"/>
        </w:rPr>
      </w:pPr>
      <w:r w:rsidRPr="004B217A">
        <w:rPr>
          <w:noProof/>
          <w:sz w:val="28"/>
          <w:szCs w:val="28"/>
        </w:rPr>
        <w:drawing>
          <wp:inline distT="0" distB="0" distL="0" distR="0" wp14:anchorId="5737C110" wp14:editId="10F65FCD">
            <wp:extent cx="5699125" cy="3195955"/>
            <wp:effectExtent l="0" t="0" r="0" b="4445"/>
            <wp:docPr id="1205288752" name="Picture 120528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99125" cy="3195955"/>
                    </a:xfrm>
                    <a:prstGeom prst="rect">
                      <a:avLst/>
                    </a:prstGeom>
                  </pic:spPr>
                </pic:pic>
              </a:graphicData>
            </a:graphic>
          </wp:inline>
        </w:drawing>
      </w:r>
    </w:p>
    <w:p w14:paraId="21C75EB2" w14:textId="77777777" w:rsidR="00D62AA1" w:rsidRPr="004B217A" w:rsidRDefault="00D62AA1" w:rsidP="00D62AA1">
      <w:pPr>
        <w:ind w:firstLine="720"/>
        <w:rPr>
          <w:rFonts w:cs="Times New Roman"/>
          <w:sz w:val="28"/>
          <w:szCs w:val="28"/>
        </w:rPr>
      </w:pPr>
      <w:r w:rsidRPr="004B217A">
        <w:rPr>
          <w:rFonts w:cs="Times New Roman"/>
          <w:sz w:val="28"/>
          <w:szCs w:val="28"/>
          <w:u w:val="single"/>
        </w:rPr>
        <w:lastRenderedPageBreak/>
        <w:t>Bước 2:</w:t>
      </w:r>
      <w:r w:rsidRPr="004B217A">
        <w:rPr>
          <w:rFonts w:cs="Times New Roman"/>
          <w:sz w:val="28"/>
          <w:szCs w:val="28"/>
        </w:rPr>
        <w:t xml:space="preserve"> Người dùng Nhập nội dung ghi chú và nhấn nút “Gửi” &gt;&gt; Ghi chú sẽ hiển thị ở phần khoanh như ảnh dưới đây:</w:t>
      </w:r>
    </w:p>
    <w:p w14:paraId="7888A83B" w14:textId="77777777" w:rsidR="00D62AA1" w:rsidRPr="004B217A" w:rsidRDefault="00D62AA1" w:rsidP="00D62AA1">
      <w:pPr>
        <w:rPr>
          <w:rFonts w:cs="Times New Roman"/>
          <w:sz w:val="28"/>
          <w:szCs w:val="28"/>
        </w:rPr>
      </w:pPr>
      <w:r w:rsidRPr="004B217A">
        <w:rPr>
          <w:noProof/>
          <w:sz w:val="28"/>
          <w:szCs w:val="28"/>
        </w:rPr>
        <w:drawing>
          <wp:inline distT="0" distB="0" distL="0" distR="0" wp14:anchorId="56C5FEE8" wp14:editId="04D0F668">
            <wp:extent cx="5699125" cy="3094990"/>
            <wp:effectExtent l="0" t="0" r="0" b="0"/>
            <wp:docPr id="1661920282" name="Picture 166192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99125" cy="3094990"/>
                    </a:xfrm>
                    <a:prstGeom prst="rect">
                      <a:avLst/>
                    </a:prstGeom>
                  </pic:spPr>
                </pic:pic>
              </a:graphicData>
            </a:graphic>
          </wp:inline>
        </w:drawing>
      </w:r>
    </w:p>
    <w:p w14:paraId="670A4090" w14:textId="77777777" w:rsidR="001001BD" w:rsidRPr="004B217A" w:rsidRDefault="001001BD" w:rsidP="00D62AA1">
      <w:pPr>
        <w:rPr>
          <w:rFonts w:cs="Times New Roman"/>
          <w:sz w:val="28"/>
          <w:szCs w:val="28"/>
        </w:rPr>
      </w:pPr>
    </w:p>
    <w:p w14:paraId="1B6B65C6" w14:textId="77777777" w:rsidR="001001BD" w:rsidRPr="004B217A" w:rsidRDefault="001001BD" w:rsidP="00D62AA1">
      <w:pPr>
        <w:rPr>
          <w:rFonts w:cs="Times New Roman"/>
          <w:sz w:val="28"/>
          <w:szCs w:val="28"/>
        </w:rPr>
      </w:pPr>
    </w:p>
    <w:p w14:paraId="73F643FB" w14:textId="77777777" w:rsidR="001001BD" w:rsidRPr="004B217A" w:rsidRDefault="001001BD" w:rsidP="00D62AA1">
      <w:pPr>
        <w:rPr>
          <w:rFonts w:cs="Times New Roman"/>
          <w:sz w:val="28"/>
          <w:szCs w:val="28"/>
        </w:rPr>
      </w:pPr>
    </w:p>
    <w:p w14:paraId="54379556" w14:textId="77777777" w:rsidR="001001BD" w:rsidRPr="004B217A" w:rsidRDefault="001001BD" w:rsidP="00D62AA1">
      <w:pPr>
        <w:rPr>
          <w:rFonts w:cs="Times New Roman"/>
          <w:sz w:val="28"/>
          <w:szCs w:val="28"/>
        </w:rPr>
      </w:pPr>
    </w:p>
    <w:p w14:paraId="1850867C" w14:textId="77777777" w:rsidR="001001BD" w:rsidRPr="004B217A" w:rsidRDefault="001001BD" w:rsidP="00D62AA1">
      <w:pPr>
        <w:rPr>
          <w:rFonts w:cs="Times New Roman"/>
          <w:sz w:val="28"/>
          <w:szCs w:val="28"/>
        </w:rPr>
      </w:pPr>
    </w:p>
    <w:p w14:paraId="21E19B7D" w14:textId="77777777" w:rsidR="001001BD" w:rsidRPr="004B217A" w:rsidRDefault="001001BD" w:rsidP="00D62AA1">
      <w:pPr>
        <w:rPr>
          <w:rFonts w:cs="Times New Roman"/>
          <w:sz w:val="28"/>
          <w:szCs w:val="28"/>
        </w:rPr>
      </w:pPr>
    </w:p>
    <w:p w14:paraId="6EBEBC4A" w14:textId="77777777" w:rsidR="001001BD" w:rsidRPr="004B217A" w:rsidRDefault="001001BD" w:rsidP="00D62AA1">
      <w:pPr>
        <w:rPr>
          <w:rFonts w:cs="Times New Roman"/>
          <w:sz w:val="28"/>
          <w:szCs w:val="28"/>
        </w:rPr>
      </w:pPr>
    </w:p>
    <w:p w14:paraId="0CA02D93" w14:textId="77777777" w:rsidR="001001BD" w:rsidRPr="004B217A" w:rsidRDefault="001001BD" w:rsidP="00D62AA1">
      <w:pPr>
        <w:rPr>
          <w:rFonts w:cs="Times New Roman"/>
          <w:sz w:val="28"/>
          <w:szCs w:val="28"/>
        </w:rPr>
      </w:pPr>
    </w:p>
    <w:p w14:paraId="5B369DFD" w14:textId="77777777" w:rsidR="001001BD" w:rsidRPr="004B217A" w:rsidRDefault="001001BD" w:rsidP="00D62AA1">
      <w:pPr>
        <w:rPr>
          <w:rFonts w:cs="Times New Roman"/>
          <w:sz w:val="28"/>
          <w:szCs w:val="28"/>
        </w:rPr>
      </w:pPr>
    </w:p>
    <w:p w14:paraId="19E36194" w14:textId="77777777" w:rsidR="001001BD" w:rsidRPr="004B217A" w:rsidRDefault="001001BD" w:rsidP="00D62AA1">
      <w:pPr>
        <w:rPr>
          <w:rFonts w:cs="Times New Roman"/>
          <w:sz w:val="28"/>
          <w:szCs w:val="28"/>
        </w:rPr>
      </w:pPr>
    </w:p>
    <w:p w14:paraId="363D7755" w14:textId="77777777" w:rsidR="001001BD" w:rsidRPr="004B217A" w:rsidRDefault="001001BD" w:rsidP="00D62AA1">
      <w:pPr>
        <w:rPr>
          <w:rFonts w:cs="Times New Roman"/>
          <w:sz w:val="28"/>
          <w:szCs w:val="28"/>
        </w:rPr>
      </w:pPr>
    </w:p>
    <w:p w14:paraId="7FA193D7" w14:textId="77777777" w:rsidR="001001BD" w:rsidRPr="004B217A" w:rsidRDefault="001001BD" w:rsidP="00D62AA1">
      <w:pPr>
        <w:rPr>
          <w:rFonts w:cs="Times New Roman"/>
          <w:sz w:val="28"/>
          <w:szCs w:val="28"/>
        </w:rPr>
      </w:pPr>
    </w:p>
    <w:p w14:paraId="5CC6709E" w14:textId="77777777" w:rsidR="001001BD" w:rsidRPr="004B217A" w:rsidRDefault="001001BD" w:rsidP="00D62AA1">
      <w:pPr>
        <w:rPr>
          <w:rFonts w:cs="Times New Roman"/>
          <w:sz w:val="28"/>
          <w:szCs w:val="28"/>
        </w:rPr>
      </w:pPr>
    </w:p>
    <w:p w14:paraId="5830B1A8" w14:textId="2AD65AF6" w:rsidR="00382984" w:rsidRDefault="00382984" w:rsidP="002845F2">
      <w:pPr>
        <w:pStyle w:val="Heading1"/>
        <w:rPr>
          <w:sz w:val="28"/>
          <w:szCs w:val="28"/>
        </w:rPr>
      </w:pPr>
      <w:bookmarkStart w:id="193" w:name="_Toc211446222"/>
      <w:r w:rsidRPr="004B217A">
        <w:rPr>
          <w:sz w:val="28"/>
          <w:szCs w:val="28"/>
        </w:rPr>
        <w:lastRenderedPageBreak/>
        <w:t>PHỤ LỤC</w:t>
      </w:r>
      <w:bookmarkEnd w:id="193"/>
    </w:p>
    <w:p w14:paraId="0B76B347" w14:textId="69A1ABED" w:rsidR="004B217A" w:rsidRPr="004B217A" w:rsidRDefault="004B217A" w:rsidP="004B217A">
      <w:pPr>
        <w:pStyle w:val="Heading2"/>
      </w:pPr>
      <w:bookmarkStart w:id="194" w:name="_Toc211446223"/>
      <w:r w:rsidRPr="004B217A">
        <w:t>N/A</w:t>
      </w:r>
      <w:bookmarkEnd w:id="194"/>
    </w:p>
    <w:p w14:paraId="4AEF090D" w14:textId="249DB24A" w:rsidR="00BE0BE8" w:rsidRPr="004B217A" w:rsidRDefault="00BE0BE8" w:rsidP="00BC47A2">
      <w:pPr>
        <w:pStyle w:val="NormalIndent"/>
        <w:rPr>
          <w:sz w:val="28"/>
          <w:szCs w:val="28"/>
        </w:rPr>
      </w:pPr>
    </w:p>
    <w:sectPr w:rsidR="00BE0BE8" w:rsidRPr="004B217A" w:rsidSect="002845F2">
      <w:headerReference w:type="even" r:id="rId154"/>
      <w:headerReference w:type="default" r:id="rId155"/>
      <w:footerReference w:type="default" r:id="rId156"/>
      <w:pgSz w:w="11909" w:h="16834" w:code="9"/>
      <w:pgMar w:top="1134" w:right="1134" w:bottom="1134" w:left="1800" w:header="568" w:footer="348" w:gutter="0"/>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32160" w14:textId="77777777" w:rsidR="00F222FE" w:rsidRDefault="00F222FE" w:rsidP="00B53F07">
      <w:r>
        <w:separator/>
      </w:r>
    </w:p>
    <w:p w14:paraId="5C644A6C" w14:textId="77777777" w:rsidR="00F222FE" w:rsidRDefault="00F222FE" w:rsidP="00B53F07"/>
    <w:p w14:paraId="0E87F651" w14:textId="77777777" w:rsidR="00F222FE" w:rsidRDefault="00F222FE"/>
    <w:p w14:paraId="1101362E" w14:textId="77777777" w:rsidR="00F222FE" w:rsidRDefault="00F222FE"/>
    <w:p w14:paraId="76883163" w14:textId="77777777" w:rsidR="00F222FE" w:rsidRDefault="00F222FE"/>
    <w:p w14:paraId="61DBA962" w14:textId="77777777" w:rsidR="00F222FE" w:rsidRDefault="00F222FE"/>
    <w:p w14:paraId="42FE0FB5" w14:textId="77777777" w:rsidR="00F222FE" w:rsidRDefault="00F222FE"/>
    <w:p w14:paraId="27AD7D4E" w14:textId="77777777" w:rsidR="00F222FE" w:rsidRDefault="00F222FE"/>
  </w:endnote>
  <w:endnote w:type="continuationSeparator" w:id="0">
    <w:p w14:paraId="12E945D7" w14:textId="77777777" w:rsidR="00F222FE" w:rsidRDefault="00F222FE" w:rsidP="00B53F07">
      <w:r>
        <w:continuationSeparator/>
      </w:r>
    </w:p>
    <w:p w14:paraId="1A28F7CA" w14:textId="77777777" w:rsidR="00F222FE" w:rsidRDefault="00F222FE" w:rsidP="00B53F07"/>
    <w:p w14:paraId="30B6BA14" w14:textId="77777777" w:rsidR="00F222FE" w:rsidRDefault="00F222FE"/>
    <w:p w14:paraId="6D0D65DB" w14:textId="77777777" w:rsidR="00F222FE" w:rsidRDefault="00F222FE"/>
    <w:p w14:paraId="36098589" w14:textId="77777777" w:rsidR="00F222FE" w:rsidRDefault="00F222FE"/>
    <w:p w14:paraId="26549FBB" w14:textId="77777777" w:rsidR="00F222FE" w:rsidRDefault="00F222FE"/>
    <w:p w14:paraId="17807CF0" w14:textId="77777777" w:rsidR="00F222FE" w:rsidRDefault="00F222FE"/>
    <w:p w14:paraId="3745B8E9" w14:textId="77777777" w:rsidR="00F222FE" w:rsidRDefault="00F222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Courier New"/>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7" w:usb1="00000000" w:usb2="00000000" w:usb3="00000000" w:csb0="00000013" w:csb1="00000000"/>
  </w:font>
  <w:font w:name=".VnArialH">
    <w:altName w:val="Courier New"/>
    <w:charset w:val="00"/>
    <w:family w:val="swiss"/>
    <w:pitch w:val="variable"/>
    <w:sig w:usb0="00000007" w:usb1="00000000" w:usb2="00000000" w:usb3="00000000" w:csb0="00000003" w:csb1="00000000"/>
  </w:font>
  <w:font w:name=".VnArial">
    <w:altName w:val="Calibri"/>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wis721 BlkEx BT">
    <w:panose1 w:val="020B0907040502030204"/>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9E0A" w14:textId="6564F88C" w:rsidR="00D9578A" w:rsidRPr="005302EF" w:rsidRDefault="00D9578A" w:rsidP="00BC47A2">
    <w:pPr>
      <w:pStyle w:val="Footer1"/>
    </w:pPr>
    <w:r w:rsidRPr="005302EF">
      <w:tab/>
    </w:r>
    <w:r>
      <w:fldChar w:fldCharType="begin"/>
    </w:r>
    <w:r>
      <w:instrText xml:space="preserve"> PAGE </w:instrText>
    </w:r>
    <w:r>
      <w:fldChar w:fldCharType="separate"/>
    </w:r>
    <w:r w:rsidR="003D5209">
      <w:rPr>
        <w:noProof/>
      </w:rPr>
      <w:t>2</w:t>
    </w:r>
    <w:r>
      <w:rPr>
        <w:noProof/>
      </w:rPr>
      <w:fldChar w:fldCharType="end"/>
    </w:r>
    <w:r w:rsidRPr="005302EF">
      <w:t>/</w:t>
    </w:r>
    <w:r>
      <w:rPr>
        <w:noProof/>
      </w:rPr>
      <w:fldChar w:fldCharType="begin"/>
    </w:r>
    <w:r>
      <w:rPr>
        <w:noProof/>
      </w:rPr>
      <w:instrText xml:space="preserve"> NUMPAGES </w:instrText>
    </w:r>
    <w:r>
      <w:rPr>
        <w:noProof/>
      </w:rPr>
      <w:fldChar w:fldCharType="separate"/>
    </w:r>
    <w:r w:rsidR="003D5209">
      <w:rPr>
        <w:noProof/>
      </w:rPr>
      <w:t>149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06014" w14:textId="77777777" w:rsidR="00F222FE" w:rsidRDefault="00F222FE" w:rsidP="00B53F07">
      <w:r>
        <w:separator/>
      </w:r>
    </w:p>
    <w:p w14:paraId="1032A7A6" w14:textId="77777777" w:rsidR="00F222FE" w:rsidRDefault="00F222FE" w:rsidP="00B53F07"/>
    <w:p w14:paraId="0256509E" w14:textId="77777777" w:rsidR="00F222FE" w:rsidRDefault="00F222FE"/>
    <w:p w14:paraId="445F718C" w14:textId="77777777" w:rsidR="00F222FE" w:rsidRDefault="00F222FE"/>
    <w:p w14:paraId="1C93F1E3" w14:textId="77777777" w:rsidR="00F222FE" w:rsidRDefault="00F222FE"/>
    <w:p w14:paraId="72B35CC4" w14:textId="77777777" w:rsidR="00F222FE" w:rsidRDefault="00F222FE"/>
    <w:p w14:paraId="65FABA18" w14:textId="77777777" w:rsidR="00F222FE" w:rsidRDefault="00F222FE"/>
    <w:p w14:paraId="5EC22453" w14:textId="77777777" w:rsidR="00F222FE" w:rsidRDefault="00F222FE"/>
  </w:footnote>
  <w:footnote w:type="continuationSeparator" w:id="0">
    <w:p w14:paraId="4FD815CB" w14:textId="77777777" w:rsidR="00F222FE" w:rsidRDefault="00F222FE" w:rsidP="00B53F07">
      <w:r>
        <w:continuationSeparator/>
      </w:r>
    </w:p>
    <w:p w14:paraId="2FC8E05E" w14:textId="77777777" w:rsidR="00F222FE" w:rsidRDefault="00F222FE" w:rsidP="00B53F07"/>
    <w:p w14:paraId="485444E6" w14:textId="77777777" w:rsidR="00F222FE" w:rsidRDefault="00F222FE"/>
    <w:p w14:paraId="63E401B8" w14:textId="77777777" w:rsidR="00F222FE" w:rsidRDefault="00F222FE"/>
    <w:p w14:paraId="3D22EBB3" w14:textId="77777777" w:rsidR="00F222FE" w:rsidRDefault="00F222FE"/>
    <w:p w14:paraId="7FB91587" w14:textId="77777777" w:rsidR="00F222FE" w:rsidRDefault="00F222FE"/>
    <w:p w14:paraId="7A7BE4A2" w14:textId="77777777" w:rsidR="00F222FE" w:rsidRDefault="00F222FE"/>
    <w:p w14:paraId="7DFF2025" w14:textId="77777777" w:rsidR="00F222FE" w:rsidRDefault="00F222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3DC78" w14:textId="77777777" w:rsidR="00D9578A" w:rsidRDefault="00D9578A"/>
  <w:p w14:paraId="5DFDE16D" w14:textId="77777777" w:rsidR="00D9578A" w:rsidRDefault="00D9578A"/>
  <w:p w14:paraId="6FBDF9C5" w14:textId="77777777" w:rsidR="00D9578A" w:rsidRDefault="00D9578A" w:rsidP="00E6020D"/>
  <w:p w14:paraId="6623FF56" w14:textId="77777777" w:rsidR="00D9578A" w:rsidRDefault="00D9578A" w:rsidP="006C26F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A1DE1" w14:textId="75180F96" w:rsidR="00D9578A" w:rsidRPr="007C0F6E" w:rsidRDefault="00D9578A" w:rsidP="00BC47A2">
    <w:pPr>
      <w:pStyle w:val="Header"/>
    </w:pPr>
    <w:r w:rsidRPr="00321E3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3" type="#_x0000_t75" style="width:11.4pt;height:11.4pt;visibility:visible;mso-wrap-style:square" o:bullet="t">
        <v:imagedata r:id="rId1" o:title=""/>
      </v:shape>
    </w:pict>
  </w:numPicBullet>
  <w:numPicBullet w:numPicBulletId="1">
    <w:pict>
      <v:shape id="_x0000_i1384" type="#_x0000_t75" style="width:11.4pt;height:11.4pt;visibility:visible;mso-wrap-style:square" o:bullet="t">
        <v:imagedata r:id="rId2" o:title=""/>
      </v:shape>
    </w:pict>
  </w:numPicBullet>
  <w:abstractNum w:abstractNumId="0" w15:restartNumberingAfterBreak="0">
    <w:nsid w:val="FFFFFF88"/>
    <w:multiLevelType w:val="singleLevel"/>
    <w:tmpl w:val="6A9C7F4C"/>
    <w:lvl w:ilvl="0">
      <w:start w:val="1"/>
      <w:numFmt w:val="decimal"/>
      <w:pStyle w:val="ListNumber"/>
      <w:lvlText w:val="%1."/>
      <w:lvlJc w:val="left"/>
      <w:pPr>
        <w:tabs>
          <w:tab w:val="num" w:pos="360"/>
        </w:tabs>
        <w:ind w:left="360" w:hanging="360"/>
      </w:pPr>
    </w:lvl>
  </w:abstractNum>
  <w:abstractNum w:abstractNumId="1"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2"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3" w15:restartNumberingAfterBreak="0">
    <w:nsid w:val="0A673890"/>
    <w:multiLevelType w:val="hybridMultilevel"/>
    <w:tmpl w:val="5E60F9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5" w15:restartNumberingAfterBreak="0">
    <w:nsid w:val="1041325D"/>
    <w:multiLevelType w:val="multilevel"/>
    <w:tmpl w:val="0D18A6F4"/>
    <w:lvl w:ilvl="0">
      <w:start w:val="1"/>
      <w:numFmt w:val="decimal"/>
      <w:lvlText w:val="%1."/>
      <w:lvlJc w:val="left"/>
      <w:pPr>
        <w:tabs>
          <w:tab w:val="num" w:pos="360"/>
        </w:tabs>
        <w:ind w:left="360" w:hanging="360"/>
      </w:pPr>
    </w:lvl>
    <w:lvl w:ilvl="1">
      <w:start w:val="1"/>
      <w:numFmt w:val="decimal"/>
      <w:lvlText w:val="%1.%2."/>
      <w:lvlJc w:val="left"/>
      <w:pPr>
        <w:tabs>
          <w:tab w:val="num" w:pos="657"/>
        </w:tabs>
        <w:ind w:left="657" w:hanging="567"/>
      </w:pPr>
    </w:lvl>
    <w:lvl w:ilvl="2">
      <w:start w:val="1"/>
      <w:numFmt w:val="decimal"/>
      <w:lvlText w:val="%1.%2.%3."/>
      <w:lvlJc w:val="left"/>
      <w:pPr>
        <w:tabs>
          <w:tab w:val="num" w:pos="1764"/>
        </w:tabs>
        <w:ind w:left="1764" w:hanging="504"/>
      </w:pPr>
      <w:rPr>
        <w:color w:val="auto"/>
      </w:rPr>
    </w:lvl>
    <w:lvl w:ilvl="3">
      <w:start w:val="1"/>
      <w:numFmt w:val="decimal"/>
      <w:lvlText w:val="%1.%2.%3.%4."/>
      <w:lvlJc w:val="left"/>
      <w:pPr>
        <w:tabs>
          <w:tab w:val="num" w:pos="828"/>
        </w:tabs>
        <w:ind w:left="828" w:hanging="64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tabs>
          <w:tab w:val="num" w:pos="2592"/>
        </w:tabs>
        <w:ind w:left="259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6" w15:restartNumberingAfterBreak="0">
    <w:nsid w:val="12092427"/>
    <w:multiLevelType w:val="multilevel"/>
    <w:tmpl w:val="27D0DB78"/>
    <w:lvl w:ilvl="0">
      <w:start w:val="4"/>
      <w:numFmt w:val="decimal"/>
      <w:lvlText w:val="%1."/>
      <w:lvlJc w:val="left"/>
      <w:pPr>
        <w:ind w:left="540" w:hanging="540"/>
      </w:pPr>
      <w:rPr>
        <w:rFonts w:hint="default"/>
      </w:rPr>
    </w:lvl>
    <w:lvl w:ilvl="1">
      <w:start w:val="6"/>
      <w:numFmt w:val="decimal"/>
      <w:lvlText w:val="%1.%2."/>
      <w:lvlJc w:val="left"/>
      <w:pPr>
        <w:ind w:left="972" w:hanging="54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7" w15:restartNumberingAfterBreak="0">
    <w:nsid w:val="123654BE"/>
    <w:multiLevelType w:val="hybridMultilevel"/>
    <w:tmpl w:val="1A8A86BA"/>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8" w15:restartNumberingAfterBreak="0">
    <w:nsid w:val="16E806FC"/>
    <w:multiLevelType w:val="multilevel"/>
    <w:tmpl w:val="31224E2E"/>
    <w:lvl w:ilvl="0">
      <w:start w:val="1"/>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9"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10"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1" w15:restartNumberingAfterBreak="0">
    <w:nsid w:val="1B6C3271"/>
    <w:multiLevelType w:val="multilevel"/>
    <w:tmpl w:val="140EAE92"/>
    <w:lvl w:ilvl="0">
      <w:start w:val="1"/>
      <w:numFmt w:val="decimal"/>
      <w:pStyle w:val="Heading1"/>
      <w:lvlText w:val="%1."/>
      <w:lvlJc w:val="left"/>
      <w:pPr>
        <w:tabs>
          <w:tab w:val="num" w:pos="432"/>
        </w:tabs>
        <w:ind w:left="432" w:hanging="432"/>
      </w:pPr>
      <w:rPr>
        <w:rFonts w:ascii="Times New Roman" w:eastAsia="Times New Roman" w:hAnsi="Times New Roman" w:cs="Times New Roman"/>
      </w:r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810"/>
        </w:tabs>
        <w:ind w:left="810" w:hanging="720"/>
      </w:pPr>
    </w:lvl>
    <w:lvl w:ilvl="3">
      <w:start w:val="1"/>
      <w:numFmt w:val="decimal"/>
      <w:pStyle w:val="Heading4"/>
      <w:lvlText w:val="%1.%2.%3.%4"/>
      <w:lvlJc w:val="left"/>
      <w:pPr>
        <w:tabs>
          <w:tab w:val="num" w:pos="1857"/>
        </w:tabs>
        <w:ind w:left="1857" w:hanging="864"/>
      </w:pPr>
    </w:lvl>
    <w:lvl w:ilvl="4">
      <w:start w:val="1"/>
      <w:numFmt w:val="decimal"/>
      <w:lvlText w:val="%1.%2.%3.%4.%5"/>
      <w:lvlJc w:val="left"/>
      <w:pPr>
        <w:tabs>
          <w:tab w:val="num" w:pos="1008"/>
        </w:tabs>
        <w:ind w:left="1008" w:hanging="1008"/>
      </w:pPr>
      <w:rPr>
        <w:b/>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F3B5370"/>
    <w:multiLevelType w:val="hybridMultilevel"/>
    <w:tmpl w:val="45728402"/>
    <w:lvl w:ilvl="0" w:tplc="4694EB34">
      <w:numFmt w:val="bullet"/>
      <w:pStyle w:val="MyNormal"/>
      <w:lvlText w:val="-"/>
      <w:lvlJc w:val="left"/>
      <w:pPr>
        <w:tabs>
          <w:tab w:val="num" w:pos="360"/>
        </w:tabs>
        <w:ind w:left="360" w:hanging="360"/>
      </w:pPr>
      <w:rPr>
        <w:rFonts w:ascii="Times New Roman" w:eastAsia="Times New Roman" w:hAnsi="Times New Roman" w:cs="Times New Roman" w:hint="default"/>
      </w:rPr>
    </w:lvl>
    <w:lvl w:ilvl="1" w:tplc="E3BA1C40">
      <w:start w:val="1"/>
      <w:numFmt w:val="bullet"/>
      <w:lvlText w:val="o"/>
      <w:lvlJc w:val="left"/>
      <w:pPr>
        <w:tabs>
          <w:tab w:val="num" w:pos="1780"/>
        </w:tabs>
        <w:ind w:left="1780" w:hanging="360"/>
      </w:pPr>
      <w:rPr>
        <w:rFonts w:ascii="Courier New" w:hAnsi="Courier New" w:cs="Courier New" w:hint="default"/>
      </w:rPr>
    </w:lvl>
    <w:lvl w:ilvl="2" w:tplc="180E46E6">
      <w:start w:val="1"/>
      <w:numFmt w:val="bullet"/>
      <w:lvlText w:val=""/>
      <w:lvlPicBulletId w:val="0"/>
      <w:lvlJc w:val="left"/>
      <w:pPr>
        <w:tabs>
          <w:tab w:val="num" w:pos="2500"/>
        </w:tabs>
        <w:ind w:left="2500" w:hanging="360"/>
      </w:pPr>
      <w:rPr>
        <w:rFonts w:ascii="Symbol" w:hAnsi="Symbol" w:hint="default"/>
      </w:rPr>
    </w:lvl>
    <w:lvl w:ilvl="3" w:tplc="5692AEF2">
      <w:start w:val="1"/>
      <w:numFmt w:val="bullet"/>
      <w:lvlText w:val=""/>
      <w:lvlJc w:val="left"/>
      <w:pPr>
        <w:tabs>
          <w:tab w:val="num" w:pos="3220"/>
        </w:tabs>
        <w:ind w:left="3220" w:hanging="360"/>
      </w:pPr>
      <w:rPr>
        <w:rFonts w:ascii="Symbol" w:hAnsi="Symbol" w:hint="default"/>
      </w:rPr>
    </w:lvl>
    <w:lvl w:ilvl="4" w:tplc="187E2212">
      <w:start w:val="1"/>
      <w:numFmt w:val="bullet"/>
      <w:lvlText w:val="o"/>
      <w:lvlJc w:val="left"/>
      <w:pPr>
        <w:tabs>
          <w:tab w:val="num" w:pos="3940"/>
        </w:tabs>
        <w:ind w:left="3940" w:hanging="360"/>
      </w:pPr>
      <w:rPr>
        <w:rFonts w:ascii="Courier New" w:hAnsi="Courier New" w:cs="Courier New" w:hint="default"/>
      </w:rPr>
    </w:lvl>
    <w:lvl w:ilvl="5" w:tplc="58006C48">
      <w:start w:val="1"/>
      <w:numFmt w:val="bullet"/>
      <w:lvlText w:val=""/>
      <w:lvlJc w:val="left"/>
      <w:pPr>
        <w:tabs>
          <w:tab w:val="num" w:pos="4660"/>
        </w:tabs>
        <w:ind w:left="4660" w:hanging="360"/>
      </w:pPr>
      <w:rPr>
        <w:rFonts w:ascii="Wingdings" w:hAnsi="Wingdings" w:hint="default"/>
      </w:rPr>
    </w:lvl>
    <w:lvl w:ilvl="6" w:tplc="A346220E" w:tentative="1">
      <w:start w:val="1"/>
      <w:numFmt w:val="bullet"/>
      <w:lvlText w:val=""/>
      <w:lvlJc w:val="left"/>
      <w:pPr>
        <w:tabs>
          <w:tab w:val="num" w:pos="5380"/>
        </w:tabs>
        <w:ind w:left="5380" w:hanging="360"/>
      </w:pPr>
      <w:rPr>
        <w:rFonts w:ascii="Symbol" w:hAnsi="Symbol" w:hint="default"/>
      </w:rPr>
    </w:lvl>
    <w:lvl w:ilvl="7" w:tplc="B3E4BC2E" w:tentative="1">
      <w:start w:val="1"/>
      <w:numFmt w:val="bullet"/>
      <w:lvlText w:val="o"/>
      <w:lvlJc w:val="left"/>
      <w:pPr>
        <w:tabs>
          <w:tab w:val="num" w:pos="6100"/>
        </w:tabs>
        <w:ind w:left="6100" w:hanging="360"/>
      </w:pPr>
      <w:rPr>
        <w:rFonts w:ascii="Courier New" w:hAnsi="Courier New" w:cs="Courier New" w:hint="default"/>
      </w:rPr>
    </w:lvl>
    <w:lvl w:ilvl="8" w:tplc="E1DA2B2E" w:tentative="1">
      <w:start w:val="1"/>
      <w:numFmt w:val="bullet"/>
      <w:lvlText w:val=""/>
      <w:lvlJc w:val="left"/>
      <w:pPr>
        <w:tabs>
          <w:tab w:val="num" w:pos="6820"/>
        </w:tabs>
        <w:ind w:left="6820" w:hanging="360"/>
      </w:pPr>
      <w:rPr>
        <w:rFonts w:ascii="Wingdings" w:hAnsi="Wingdings" w:hint="default"/>
      </w:rPr>
    </w:lvl>
  </w:abstractNum>
  <w:abstractNum w:abstractNumId="13" w15:restartNumberingAfterBreak="0">
    <w:nsid w:val="1FED70DE"/>
    <w:multiLevelType w:val="multilevel"/>
    <w:tmpl w:val="655CF446"/>
    <w:lvl w:ilvl="0">
      <w:start w:val="4"/>
      <w:numFmt w:val="decimal"/>
      <w:lvlText w:val="%1."/>
      <w:lvlJc w:val="left"/>
      <w:pPr>
        <w:ind w:left="705" w:hanging="705"/>
      </w:pPr>
      <w:rPr>
        <w:rFonts w:hint="default"/>
      </w:rPr>
    </w:lvl>
    <w:lvl w:ilvl="1">
      <w:start w:val="7"/>
      <w:numFmt w:val="decimal"/>
      <w:lvlText w:val="%1.%2."/>
      <w:lvlJc w:val="left"/>
      <w:pPr>
        <w:ind w:left="1005" w:hanging="705"/>
      </w:pPr>
      <w:rPr>
        <w:rFonts w:hint="default"/>
      </w:rPr>
    </w:lvl>
    <w:lvl w:ilvl="2">
      <w:start w:val="3"/>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4" w15:restartNumberingAfterBreak="0">
    <w:nsid w:val="2C305CE0"/>
    <w:multiLevelType w:val="singleLevel"/>
    <w:tmpl w:val="C930AA2E"/>
    <w:lvl w:ilvl="0">
      <w:start w:val="1"/>
      <w:numFmt w:val="bullet"/>
      <w:pStyle w:val="ListBullet"/>
      <w:lvlText w:val=""/>
      <w:lvlJc w:val="left"/>
      <w:pPr>
        <w:tabs>
          <w:tab w:val="num" w:pos="0"/>
        </w:tabs>
        <w:ind w:left="992" w:hanging="283"/>
      </w:pPr>
      <w:rPr>
        <w:rFonts w:ascii="Symbol" w:hAnsi="Symbol" w:cs="Times New Roman" w:hint="default"/>
      </w:rPr>
    </w:lvl>
  </w:abstractNum>
  <w:abstractNum w:abstractNumId="15" w15:restartNumberingAfterBreak="0">
    <w:nsid w:val="32B3407D"/>
    <w:multiLevelType w:val="hybridMultilevel"/>
    <w:tmpl w:val="E5CA139A"/>
    <w:name w:val="52222222222"/>
    <w:lvl w:ilvl="0" w:tplc="AB6CE726">
      <w:start w:val="4"/>
      <w:numFmt w:val="bullet"/>
      <w:lvlText w:val="-"/>
      <w:lvlJc w:val="left"/>
      <w:pPr>
        <w:ind w:left="1440" w:hanging="360"/>
      </w:pPr>
      <w:rPr>
        <w:rFonts w:ascii="Times New Roman" w:eastAsia="Times New Roman" w:hAnsi="Times New Roman" w:cs="Times New Roman" w:hint="default"/>
      </w:rPr>
    </w:lvl>
    <w:lvl w:ilvl="1" w:tplc="61FC709A">
      <w:start w:val="4"/>
      <w:numFmt w:val="bullet"/>
      <w:lvlText w:val="+"/>
      <w:lvlJc w:val="left"/>
      <w:pPr>
        <w:ind w:left="1800" w:hanging="360"/>
      </w:pPr>
      <w:rPr>
        <w:rFonts w:ascii="Times New Roman" w:eastAsia="Times New Roman" w:hAnsi="Times New Roman" w:cs="Times New Roman" w:hint="default"/>
      </w:rPr>
    </w:lvl>
    <w:lvl w:ilvl="2" w:tplc="37E0D89E">
      <w:start w:val="1"/>
      <w:numFmt w:val="bullet"/>
      <w:lvlText w:val="o"/>
      <w:lvlJc w:val="left"/>
      <w:pPr>
        <w:ind w:left="2520" w:hanging="360"/>
      </w:pPr>
      <w:rPr>
        <w:rFonts w:ascii="Courier New" w:hAnsi="Courier New" w:cs="Courier New" w:hint="default"/>
      </w:rPr>
    </w:lvl>
    <w:lvl w:ilvl="3" w:tplc="DEE4751E" w:tentative="1">
      <w:start w:val="1"/>
      <w:numFmt w:val="bullet"/>
      <w:lvlText w:val=""/>
      <w:lvlJc w:val="left"/>
      <w:pPr>
        <w:ind w:left="3240" w:hanging="360"/>
      </w:pPr>
      <w:rPr>
        <w:rFonts w:ascii="Symbol" w:hAnsi="Symbol" w:hint="default"/>
      </w:rPr>
    </w:lvl>
    <w:lvl w:ilvl="4" w:tplc="93941CF6" w:tentative="1">
      <w:start w:val="1"/>
      <w:numFmt w:val="bullet"/>
      <w:lvlText w:val="o"/>
      <w:lvlJc w:val="left"/>
      <w:pPr>
        <w:ind w:left="3960" w:hanging="360"/>
      </w:pPr>
      <w:rPr>
        <w:rFonts w:ascii="Courier New" w:hAnsi="Courier New" w:cs="Courier New" w:hint="default"/>
      </w:rPr>
    </w:lvl>
    <w:lvl w:ilvl="5" w:tplc="560A17E4" w:tentative="1">
      <w:start w:val="1"/>
      <w:numFmt w:val="bullet"/>
      <w:lvlText w:val=""/>
      <w:lvlJc w:val="left"/>
      <w:pPr>
        <w:ind w:left="4680" w:hanging="360"/>
      </w:pPr>
      <w:rPr>
        <w:rFonts w:ascii="Wingdings" w:hAnsi="Wingdings" w:hint="default"/>
      </w:rPr>
    </w:lvl>
    <w:lvl w:ilvl="6" w:tplc="EDB6055A" w:tentative="1">
      <w:start w:val="1"/>
      <w:numFmt w:val="bullet"/>
      <w:lvlText w:val=""/>
      <w:lvlJc w:val="left"/>
      <w:pPr>
        <w:ind w:left="5400" w:hanging="360"/>
      </w:pPr>
      <w:rPr>
        <w:rFonts w:ascii="Symbol" w:hAnsi="Symbol" w:hint="default"/>
      </w:rPr>
    </w:lvl>
    <w:lvl w:ilvl="7" w:tplc="877E6B54" w:tentative="1">
      <w:start w:val="1"/>
      <w:numFmt w:val="bullet"/>
      <w:lvlText w:val="o"/>
      <w:lvlJc w:val="left"/>
      <w:pPr>
        <w:ind w:left="6120" w:hanging="360"/>
      </w:pPr>
      <w:rPr>
        <w:rFonts w:ascii="Courier New" w:hAnsi="Courier New" w:cs="Courier New" w:hint="default"/>
      </w:rPr>
    </w:lvl>
    <w:lvl w:ilvl="8" w:tplc="FF04C4B6" w:tentative="1">
      <w:start w:val="1"/>
      <w:numFmt w:val="bullet"/>
      <w:lvlText w:val=""/>
      <w:lvlJc w:val="left"/>
      <w:pPr>
        <w:ind w:left="6840" w:hanging="360"/>
      </w:pPr>
      <w:rPr>
        <w:rFonts w:ascii="Wingdings" w:hAnsi="Wingdings" w:hint="default"/>
      </w:rPr>
    </w:lvl>
  </w:abstractNum>
  <w:abstractNum w:abstractNumId="16" w15:restartNumberingAfterBreak="0">
    <w:nsid w:val="33D82F99"/>
    <w:multiLevelType w:val="multilevel"/>
    <w:tmpl w:val="622EFDD4"/>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7" w15:restartNumberingAfterBreak="0">
    <w:nsid w:val="35F11E26"/>
    <w:multiLevelType w:val="multilevel"/>
    <w:tmpl w:val="EEEA4020"/>
    <w:lvl w:ilvl="0">
      <w:start w:val="4"/>
      <w:numFmt w:val="decimal"/>
      <w:lvlText w:val="%1"/>
      <w:lvlJc w:val="left"/>
      <w:pPr>
        <w:ind w:left="1110" w:hanging="1110"/>
      </w:pPr>
      <w:rPr>
        <w:rFonts w:hint="default"/>
      </w:rPr>
    </w:lvl>
    <w:lvl w:ilvl="1">
      <w:start w:val="5"/>
      <w:numFmt w:val="decimal"/>
      <w:lvlText w:val="%1.%2"/>
      <w:lvlJc w:val="left"/>
      <w:pPr>
        <w:ind w:left="1326" w:hanging="1110"/>
      </w:pPr>
      <w:rPr>
        <w:rFonts w:hint="default"/>
      </w:rPr>
    </w:lvl>
    <w:lvl w:ilvl="2">
      <w:start w:val="2"/>
      <w:numFmt w:val="decimal"/>
      <w:lvlText w:val="%1.%2.%3"/>
      <w:lvlJc w:val="left"/>
      <w:pPr>
        <w:ind w:left="1542" w:hanging="1110"/>
      </w:pPr>
      <w:rPr>
        <w:rFonts w:hint="default"/>
      </w:rPr>
    </w:lvl>
    <w:lvl w:ilvl="3">
      <w:start w:val="3"/>
      <w:numFmt w:val="decimal"/>
      <w:lvlText w:val="%1.%2.%3.%4"/>
      <w:lvlJc w:val="left"/>
      <w:pPr>
        <w:ind w:left="1758" w:hanging="1110"/>
      </w:pPr>
      <w:rPr>
        <w:rFonts w:hint="default"/>
      </w:rPr>
    </w:lvl>
    <w:lvl w:ilvl="4">
      <w:start w:val="1"/>
      <w:numFmt w:val="decimal"/>
      <w:lvlText w:val="%1.%2.%3.%4.%5"/>
      <w:lvlJc w:val="left"/>
      <w:pPr>
        <w:ind w:left="1974" w:hanging="1110"/>
      </w:pPr>
      <w:rPr>
        <w:rFonts w:hint="default"/>
      </w:rPr>
    </w:lvl>
    <w:lvl w:ilvl="5">
      <w:start w:val="1"/>
      <w:numFmt w:val="decimal"/>
      <w:pStyle w:val="h6"/>
      <w:lvlText w:val="%1.%2.%3.%4.%5.%6"/>
      <w:lvlJc w:val="left"/>
      <w:pPr>
        <w:ind w:left="2520" w:hanging="144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3312" w:hanging="1800"/>
      </w:pPr>
      <w:rPr>
        <w:rFonts w:hint="default"/>
      </w:rPr>
    </w:lvl>
    <w:lvl w:ilvl="8">
      <w:start w:val="1"/>
      <w:numFmt w:val="decimal"/>
      <w:lvlText w:val="%1.%2.%3.%4.%5.%6.%7.%8.%9"/>
      <w:lvlJc w:val="left"/>
      <w:pPr>
        <w:ind w:left="3528" w:hanging="1800"/>
      </w:pPr>
      <w:rPr>
        <w:rFonts w:hint="default"/>
      </w:rPr>
    </w:lvl>
  </w:abstractNum>
  <w:abstractNum w:abstractNumId="18" w15:restartNumberingAfterBreak="0">
    <w:nsid w:val="452272E9"/>
    <w:multiLevelType w:val="hybridMultilevel"/>
    <w:tmpl w:val="A7003D94"/>
    <w:lvl w:ilvl="0" w:tplc="B988361C">
      <w:start w:val="1"/>
      <w:numFmt w:val="bullet"/>
      <w:pStyle w:val="tvNote"/>
      <w:lvlText w:val="o"/>
      <w:lvlJc w:val="left"/>
      <w:pPr>
        <w:ind w:left="1152" w:hanging="360"/>
      </w:pPr>
      <w:rPr>
        <w:rFonts w:ascii="Courier New" w:hAnsi="Courier New" w:cs="Courier New"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19" w15:restartNumberingAfterBreak="0">
    <w:nsid w:val="466976D7"/>
    <w:multiLevelType w:val="hybridMultilevel"/>
    <w:tmpl w:val="025CD160"/>
    <w:name w:val="522222222"/>
    <w:lvl w:ilvl="0" w:tplc="77520A12">
      <w:start w:val="1"/>
      <w:numFmt w:val="decimal"/>
      <w:lvlText w:val="%1"/>
      <w:lvlJc w:val="center"/>
      <w:pPr>
        <w:tabs>
          <w:tab w:val="num" w:pos="284"/>
        </w:tabs>
        <w:ind w:left="284" w:hanging="171"/>
      </w:pPr>
      <w:rPr>
        <w:rFonts w:hint="default"/>
      </w:rPr>
    </w:lvl>
    <w:lvl w:ilvl="1" w:tplc="DA048702" w:tentative="1">
      <w:start w:val="1"/>
      <w:numFmt w:val="lowerLetter"/>
      <w:lvlText w:val="%2."/>
      <w:lvlJc w:val="left"/>
      <w:pPr>
        <w:tabs>
          <w:tab w:val="num" w:pos="1440"/>
        </w:tabs>
        <w:ind w:left="1440" w:hanging="360"/>
      </w:pPr>
    </w:lvl>
    <w:lvl w:ilvl="2" w:tplc="00C6F16C" w:tentative="1">
      <w:start w:val="1"/>
      <w:numFmt w:val="lowerRoman"/>
      <w:lvlText w:val="%3."/>
      <w:lvlJc w:val="right"/>
      <w:pPr>
        <w:tabs>
          <w:tab w:val="num" w:pos="2160"/>
        </w:tabs>
        <w:ind w:left="2160" w:hanging="180"/>
      </w:pPr>
    </w:lvl>
    <w:lvl w:ilvl="3" w:tplc="4E347A50">
      <w:start w:val="1"/>
      <w:numFmt w:val="decimal"/>
      <w:lvlText w:val="%4."/>
      <w:lvlJc w:val="left"/>
      <w:pPr>
        <w:tabs>
          <w:tab w:val="num" w:pos="2880"/>
        </w:tabs>
        <w:ind w:left="2880" w:hanging="360"/>
      </w:pPr>
    </w:lvl>
    <w:lvl w:ilvl="4" w:tplc="DD103DF4" w:tentative="1">
      <w:start w:val="1"/>
      <w:numFmt w:val="lowerLetter"/>
      <w:lvlText w:val="%5."/>
      <w:lvlJc w:val="left"/>
      <w:pPr>
        <w:tabs>
          <w:tab w:val="num" w:pos="3600"/>
        </w:tabs>
        <w:ind w:left="3600" w:hanging="360"/>
      </w:pPr>
    </w:lvl>
    <w:lvl w:ilvl="5" w:tplc="2E0015D6" w:tentative="1">
      <w:start w:val="1"/>
      <w:numFmt w:val="lowerRoman"/>
      <w:lvlText w:val="%6."/>
      <w:lvlJc w:val="right"/>
      <w:pPr>
        <w:tabs>
          <w:tab w:val="num" w:pos="4320"/>
        </w:tabs>
        <w:ind w:left="4320" w:hanging="180"/>
      </w:pPr>
    </w:lvl>
    <w:lvl w:ilvl="6" w:tplc="F982A0C2" w:tentative="1">
      <w:start w:val="1"/>
      <w:numFmt w:val="decimal"/>
      <w:lvlText w:val="%7."/>
      <w:lvlJc w:val="left"/>
      <w:pPr>
        <w:tabs>
          <w:tab w:val="num" w:pos="5040"/>
        </w:tabs>
        <w:ind w:left="5040" w:hanging="360"/>
      </w:pPr>
    </w:lvl>
    <w:lvl w:ilvl="7" w:tplc="B9F2023C" w:tentative="1">
      <w:start w:val="1"/>
      <w:numFmt w:val="lowerLetter"/>
      <w:lvlText w:val="%8."/>
      <w:lvlJc w:val="left"/>
      <w:pPr>
        <w:tabs>
          <w:tab w:val="num" w:pos="5760"/>
        </w:tabs>
        <w:ind w:left="5760" w:hanging="360"/>
      </w:pPr>
    </w:lvl>
    <w:lvl w:ilvl="8" w:tplc="3A94AC64" w:tentative="1">
      <w:start w:val="1"/>
      <w:numFmt w:val="lowerRoman"/>
      <w:lvlText w:val="%9."/>
      <w:lvlJc w:val="right"/>
      <w:pPr>
        <w:tabs>
          <w:tab w:val="num" w:pos="6480"/>
        </w:tabs>
        <w:ind w:left="6480" w:hanging="180"/>
      </w:pPr>
    </w:lvl>
  </w:abstractNum>
  <w:abstractNum w:abstractNumId="20" w15:restartNumberingAfterBreak="0">
    <w:nsid w:val="4A5F7624"/>
    <w:multiLevelType w:val="hybridMultilevel"/>
    <w:tmpl w:val="353ED72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7A5FD9"/>
    <w:multiLevelType w:val="hybridMultilevel"/>
    <w:tmpl w:val="025CD160"/>
    <w:name w:val="5222222222222"/>
    <w:lvl w:ilvl="0" w:tplc="1E389FA8">
      <w:start w:val="1"/>
      <w:numFmt w:val="decimal"/>
      <w:lvlText w:val="%1"/>
      <w:lvlJc w:val="center"/>
      <w:pPr>
        <w:tabs>
          <w:tab w:val="num" w:pos="284"/>
        </w:tabs>
        <w:ind w:left="284" w:hanging="171"/>
      </w:pPr>
      <w:rPr>
        <w:rFonts w:hint="default"/>
      </w:rPr>
    </w:lvl>
    <w:lvl w:ilvl="1" w:tplc="63261984" w:tentative="1">
      <w:start w:val="1"/>
      <w:numFmt w:val="lowerLetter"/>
      <w:lvlText w:val="%2."/>
      <w:lvlJc w:val="left"/>
      <w:pPr>
        <w:tabs>
          <w:tab w:val="num" w:pos="1440"/>
        </w:tabs>
        <w:ind w:left="1440" w:hanging="360"/>
      </w:pPr>
    </w:lvl>
    <w:lvl w:ilvl="2" w:tplc="27D8DAAC" w:tentative="1">
      <w:start w:val="1"/>
      <w:numFmt w:val="lowerRoman"/>
      <w:lvlText w:val="%3."/>
      <w:lvlJc w:val="right"/>
      <w:pPr>
        <w:tabs>
          <w:tab w:val="num" w:pos="2160"/>
        </w:tabs>
        <w:ind w:left="2160" w:hanging="180"/>
      </w:pPr>
    </w:lvl>
    <w:lvl w:ilvl="3" w:tplc="72105206">
      <w:start w:val="1"/>
      <w:numFmt w:val="decimal"/>
      <w:lvlText w:val="%4."/>
      <w:lvlJc w:val="left"/>
      <w:pPr>
        <w:tabs>
          <w:tab w:val="num" w:pos="2880"/>
        </w:tabs>
        <w:ind w:left="2880" w:hanging="360"/>
      </w:pPr>
    </w:lvl>
    <w:lvl w:ilvl="4" w:tplc="316C4784" w:tentative="1">
      <w:start w:val="1"/>
      <w:numFmt w:val="lowerLetter"/>
      <w:lvlText w:val="%5."/>
      <w:lvlJc w:val="left"/>
      <w:pPr>
        <w:tabs>
          <w:tab w:val="num" w:pos="3600"/>
        </w:tabs>
        <w:ind w:left="3600" w:hanging="360"/>
      </w:pPr>
    </w:lvl>
    <w:lvl w:ilvl="5" w:tplc="2064E3AC" w:tentative="1">
      <w:start w:val="1"/>
      <w:numFmt w:val="lowerRoman"/>
      <w:lvlText w:val="%6."/>
      <w:lvlJc w:val="right"/>
      <w:pPr>
        <w:tabs>
          <w:tab w:val="num" w:pos="4320"/>
        </w:tabs>
        <w:ind w:left="4320" w:hanging="180"/>
      </w:pPr>
    </w:lvl>
    <w:lvl w:ilvl="6" w:tplc="F5DCC196" w:tentative="1">
      <w:start w:val="1"/>
      <w:numFmt w:val="decimal"/>
      <w:lvlText w:val="%7."/>
      <w:lvlJc w:val="left"/>
      <w:pPr>
        <w:tabs>
          <w:tab w:val="num" w:pos="5040"/>
        </w:tabs>
        <w:ind w:left="5040" w:hanging="360"/>
      </w:pPr>
    </w:lvl>
    <w:lvl w:ilvl="7" w:tplc="3E5471AE" w:tentative="1">
      <w:start w:val="1"/>
      <w:numFmt w:val="lowerLetter"/>
      <w:lvlText w:val="%8."/>
      <w:lvlJc w:val="left"/>
      <w:pPr>
        <w:tabs>
          <w:tab w:val="num" w:pos="5760"/>
        </w:tabs>
        <w:ind w:left="5760" w:hanging="360"/>
      </w:pPr>
    </w:lvl>
    <w:lvl w:ilvl="8" w:tplc="BA2A5B06" w:tentative="1">
      <w:start w:val="1"/>
      <w:numFmt w:val="lowerRoman"/>
      <w:lvlText w:val="%9."/>
      <w:lvlJc w:val="right"/>
      <w:pPr>
        <w:tabs>
          <w:tab w:val="num" w:pos="6480"/>
        </w:tabs>
        <w:ind w:left="6480" w:hanging="180"/>
      </w:pPr>
    </w:lvl>
  </w:abstractNum>
  <w:abstractNum w:abstractNumId="22" w15:restartNumberingAfterBreak="0">
    <w:nsid w:val="62ED64EE"/>
    <w:multiLevelType w:val="multilevel"/>
    <w:tmpl w:val="A450FF74"/>
    <w:lvl w:ilvl="0">
      <w:start w:val="4"/>
      <w:numFmt w:val="decimal"/>
      <w:lvlText w:val="%1."/>
      <w:lvlJc w:val="left"/>
      <w:pPr>
        <w:ind w:left="540" w:hanging="540"/>
      </w:pPr>
      <w:rPr>
        <w:rFonts w:hint="default"/>
      </w:rPr>
    </w:lvl>
    <w:lvl w:ilvl="1">
      <w:start w:val="3"/>
      <w:numFmt w:val="decimal"/>
      <w:lvlText w:val="%1.%2."/>
      <w:lvlJc w:val="left"/>
      <w:pPr>
        <w:ind w:left="972" w:hanging="54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23" w15:restartNumberingAfterBreak="0">
    <w:nsid w:val="65233028"/>
    <w:multiLevelType w:val="hybridMultilevel"/>
    <w:tmpl w:val="F24AC79E"/>
    <w:lvl w:ilvl="0" w:tplc="0409000B">
      <w:start w:val="7"/>
      <w:numFmt w:val="bullet"/>
      <w:lvlText w:val="-"/>
      <w:lvlJc w:val="left"/>
      <w:pPr>
        <w:ind w:left="720" w:hanging="360"/>
      </w:pPr>
      <w:rPr>
        <w:rFonts w:ascii="Times New Roman" w:eastAsia="Times New Roman" w:hAnsi="Times New Roman" w:cs="Times New Roman" w:hint="default"/>
        <w:color w:val="auto"/>
        <w:u w:val="none"/>
      </w:rPr>
    </w:lvl>
    <w:lvl w:ilvl="1" w:tplc="04090003">
      <w:start w:val="1"/>
      <w:numFmt w:val="bullet"/>
      <w:lvlText w:val="+"/>
      <w:lvlJc w:val="left"/>
      <w:pPr>
        <w:ind w:left="1440" w:hanging="360"/>
      </w:pPr>
      <w:rPr>
        <w:rFonts w:ascii="Courier New" w:hAnsi="Courier New" w:hint="default"/>
        <w:i w:val="0"/>
        <w:color w:val="auto"/>
        <w:sz w:val="24"/>
        <w:szCs w:val="24"/>
      </w:rPr>
    </w:lvl>
    <w:lvl w:ilvl="2" w:tplc="04090005">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6676D8"/>
    <w:multiLevelType w:val="hybridMultilevel"/>
    <w:tmpl w:val="797635B6"/>
    <w:name w:val="522222"/>
    <w:lvl w:ilvl="0" w:tplc="FFFFFFFF">
      <w:start w:val="1"/>
      <w:numFmt w:val="upperRoman"/>
      <w:lvlText w:val="%1."/>
      <w:lvlJc w:val="left"/>
      <w:pPr>
        <w:ind w:left="1267" w:hanging="720"/>
      </w:pPr>
      <w:rPr>
        <w:rFonts w:hint="default"/>
        <w:b/>
      </w:rPr>
    </w:lvl>
    <w:lvl w:ilvl="1" w:tplc="FFFFFFFF" w:tentative="1">
      <w:start w:val="1"/>
      <w:numFmt w:val="lowerLetter"/>
      <w:lvlText w:val="%2."/>
      <w:lvlJc w:val="left"/>
      <w:pPr>
        <w:ind w:left="1627" w:hanging="360"/>
      </w:pPr>
    </w:lvl>
    <w:lvl w:ilvl="2" w:tplc="FFFFFFFF" w:tentative="1">
      <w:start w:val="1"/>
      <w:numFmt w:val="lowerRoman"/>
      <w:lvlText w:val="%3."/>
      <w:lvlJc w:val="right"/>
      <w:pPr>
        <w:ind w:left="2347" w:hanging="180"/>
      </w:pPr>
    </w:lvl>
    <w:lvl w:ilvl="3" w:tplc="FFFFFFFF" w:tentative="1">
      <w:start w:val="1"/>
      <w:numFmt w:val="decimal"/>
      <w:lvlText w:val="%4."/>
      <w:lvlJc w:val="left"/>
      <w:pPr>
        <w:ind w:left="3067" w:hanging="360"/>
      </w:pPr>
    </w:lvl>
    <w:lvl w:ilvl="4" w:tplc="FFFFFFFF" w:tentative="1">
      <w:start w:val="1"/>
      <w:numFmt w:val="lowerLetter"/>
      <w:lvlText w:val="%5."/>
      <w:lvlJc w:val="left"/>
      <w:pPr>
        <w:ind w:left="3787" w:hanging="360"/>
      </w:pPr>
    </w:lvl>
    <w:lvl w:ilvl="5" w:tplc="FFFFFFFF" w:tentative="1">
      <w:start w:val="1"/>
      <w:numFmt w:val="lowerRoman"/>
      <w:lvlText w:val="%6."/>
      <w:lvlJc w:val="right"/>
      <w:pPr>
        <w:ind w:left="4507" w:hanging="180"/>
      </w:pPr>
    </w:lvl>
    <w:lvl w:ilvl="6" w:tplc="FFFFFFFF" w:tentative="1">
      <w:start w:val="1"/>
      <w:numFmt w:val="decimal"/>
      <w:lvlText w:val="%7."/>
      <w:lvlJc w:val="left"/>
      <w:pPr>
        <w:ind w:left="5227" w:hanging="360"/>
      </w:pPr>
    </w:lvl>
    <w:lvl w:ilvl="7" w:tplc="FFFFFFFF" w:tentative="1">
      <w:start w:val="1"/>
      <w:numFmt w:val="lowerLetter"/>
      <w:lvlText w:val="%8."/>
      <w:lvlJc w:val="left"/>
      <w:pPr>
        <w:ind w:left="5947" w:hanging="360"/>
      </w:pPr>
    </w:lvl>
    <w:lvl w:ilvl="8" w:tplc="FFFFFFFF" w:tentative="1">
      <w:start w:val="1"/>
      <w:numFmt w:val="lowerRoman"/>
      <w:lvlText w:val="%9."/>
      <w:lvlJc w:val="right"/>
      <w:pPr>
        <w:ind w:left="6667" w:hanging="180"/>
      </w:pPr>
    </w:lvl>
  </w:abstractNum>
  <w:abstractNum w:abstractNumId="25" w15:restartNumberingAfterBreak="0">
    <w:nsid w:val="6FBD07CE"/>
    <w:multiLevelType w:val="hybridMultilevel"/>
    <w:tmpl w:val="1CC29088"/>
    <w:name w:val="52222222222222"/>
    <w:lvl w:ilvl="0" w:tplc="954ACA7A">
      <w:start w:val="24"/>
      <w:numFmt w:val="bullet"/>
      <w:lvlText w:val="-"/>
      <w:lvlJc w:val="left"/>
      <w:pPr>
        <w:ind w:left="1440" w:hanging="360"/>
      </w:pPr>
      <w:rPr>
        <w:rFonts w:ascii="Times New Roman" w:eastAsia="MS Mincho" w:hAnsi="Times New Roman" w:cs="Times New Roman" w:hint="default"/>
        <w:i/>
        <w:color w:val="auto"/>
      </w:rPr>
    </w:lvl>
    <w:lvl w:ilvl="1" w:tplc="25DCBB32" w:tentative="1">
      <w:start w:val="1"/>
      <w:numFmt w:val="bullet"/>
      <w:lvlText w:val="o"/>
      <w:lvlJc w:val="left"/>
      <w:pPr>
        <w:ind w:left="2160" w:hanging="360"/>
      </w:pPr>
      <w:rPr>
        <w:rFonts w:ascii="Courier New" w:hAnsi="Courier New" w:cs="Courier New" w:hint="default"/>
      </w:rPr>
    </w:lvl>
    <w:lvl w:ilvl="2" w:tplc="E3247AA6" w:tentative="1">
      <w:start w:val="1"/>
      <w:numFmt w:val="bullet"/>
      <w:lvlText w:val=""/>
      <w:lvlJc w:val="left"/>
      <w:pPr>
        <w:ind w:left="2880" w:hanging="360"/>
      </w:pPr>
      <w:rPr>
        <w:rFonts w:ascii="Wingdings" w:hAnsi="Wingdings" w:hint="default"/>
      </w:rPr>
    </w:lvl>
    <w:lvl w:ilvl="3" w:tplc="A3DCBC8E" w:tentative="1">
      <w:start w:val="1"/>
      <w:numFmt w:val="bullet"/>
      <w:lvlText w:val=""/>
      <w:lvlJc w:val="left"/>
      <w:pPr>
        <w:ind w:left="3600" w:hanging="360"/>
      </w:pPr>
      <w:rPr>
        <w:rFonts w:ascii="Symbol" w:hAnsi="Symbol" w:hint="default"/>
      </w:rPr>
    </w:lvl>
    <w:lvl w:ilvl="4" w:tplc="088C5434" w:tentative="1">
      <w:start w:val="1"/>
      <w:numFmt w:val="bullet"/>
      <w:lvlText w:val="o"/>
      <w:lvlJc w:val="left"/>
      <w:pPr>
        <w:ind w:left="4320" w:hanging="360"/>
      </w:pPr>
      <w:rPr>
        <w:rFonts w:ascii="Courier New" w:hAnsi="Courier New" w:cs="Courier New" w:hint="default"/>
      </w:rPr>
    </w:lvl>
    <w:lvl w:ilvl="5" w:tplc="B8869DFE" w:tentative="1">
      <w:start w:val="1"/>
      <w:numFmt w:val="bullet"/>
      <w:lvlText w:val=""/>
      <w:lvlJc w:val="left"/>
      <w:pPr>
        <w:ind w:left="5040" w:hanging="360"/>
      </w:pPr>
      <w:rPr>
        <w:rFonts w:ascii="Wingdings" w:hAnsi="Wingdings" w:hint="default"/>
      </w:rPr>
    </w:lvl>
    <w:lvl w:ilvl="6" w:tplc="833C0FE0" w:tentative="1">
      <w:start w:val="1"/>
      <w:numFmt w:val="bullet"/>
      <w:lvlText w:val=""/>
      <w:lvlJc w:val="left"/>
      <w:pPr>
        <w:ind w:left="5760" w:hanging="360"/>
      </w:pPr>
      <w:rPr>
        <w:rFonts w:ascii="Symbol" w:hAnsi="Symbol" w:hint="default"/>
      </w:rPr>
    </w:lvl>
    <w:lvl w:ilvl="7" w:tplc="4650C088" w:tentative="1">
      <w:start w:val="1"/>
      <w:numFmt w:val="bullet"/>
      <w:lvlText w:val="o"/>
      <w:lvlJc w:val="left"/>
      <w:pPr>
        <w:ind w:left="6480" w:hanging="360"/>
      </w:pPr>
      <w:rPr>
        <w:rFonts w:ascii="Courier New" w:hAnsi="Courier New" w:cs="Courier New" w:hint="default"/>
      </w:rPr>
    </w:lvl>
    <w:lvl w:ilvl="8" w:tplc="A614FE0A" w:tentative="1">
      <w:start w:val="1"/>
      <w:numFmt w:val="bullet"/>
      <w:lvlText w:val=""/>
      <w:lvlJc w:val="left"/>
      <w:pPr>
        <w:ind w:left="7200" w:hanging="360"/>
      </w:pPr>
      <w:rPr>
        <w:rFonts w:ascii="Wingdings" w:hAnsi="Wingdings" w:hint="default"/>
      </w:rPr>
    </w:lvl>
  </w:abstractNum>
  <w:abstractNum w:abstractNumId="26" w15:restartNumberingAfterBreak="0">
    <w:nsid w:val="71081B1B"/>
    <w:multiLevelType w:val="hybridMultilevel"/>
    <w:tmpl w:val="10366A94"/>
    <w:lvl w:ilvl="0" w:tplc="AABA37C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1BB7563"/>
    <w:multiLevelType w:val="singleLevel"/>
    <w:tmpl w:val="876EF2CC"/>
    <w:name w:val="52222222222222222"/>
    <w:lvl w:ilvl="0">
      <w:start w:val="1"/>
      <w:numFmt w:val="decimal"/>
      <w:lvlText w:val="B¶ng %1:"/>
      <w:lvlJc w:val="left"/>
      <w:pPr>
        <w:tabs>
          <w:tab w:val="num" w:pos="1080"/>
        </w:tabs>
      </w:pPr>
    </w:lvl>
  </w:abstractNum>
  <w:abstractNum w:abstractNumId="28" w15:restartNumberingAfterBreak="0">
    <w:nsid w:val="71BD2349"/>
    <w:multiLevelType w:val="hybridMultilevel"/>
    <w:tmpl w:val="F65235FA"/>
    <w:name w:val="5"/>
    <w:lvl w:ilvl="0" w:tplc="FFFFFFFF">
      <w:start w:val="1"/>
      <w:numFmt w:val="decimal"/>
      <w:lvlText w:val="%1"/>
      <w:lvlJc w:val="center"/>
      <w:pPr>
        <w:tabs>
          <w:tab w:val="num" w:pos="284"/>
        </w:tabs>
        <w:ind w:left="284" w:hanging="171"/>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7A9040DA"/>
    <w:multiLevelType w:val="hybridMultilevel"/>
    <w:tmpl w:val="EFF88DC4"/>
    <w:lvl w:ilvl="0" w:tplc="D4EACE8A">
      <w:start w:val="1"/>
      <w:numFmt w:val="bullet"/>
      <w:pStyle w:val="emrule1"/>
      <w:lvlText w:val=""/>
      <w:lvlJc w:val="left"/>
      <w:pPr>
        <w:tabs>
          <w:tab w:val="num" w:pos="1211"/>
        </w:tabs>
        <w:ind w:left="1191" w:hanging="340"/>
      </w:pPr>
      <w:rPr>
        <w:rFonts w:ascii="Symbol" w:hAnsi="Symbol" w:hint="default"/>
      </w:rPr>
    </w:lvl>
    <w:lvl w:ilvl="1" w:tplc="06066FC6">
      <w:start w:val="1"/>
      <w:numFmt w:val="decimal"/>
      <w:lvlText w:val="%2."/>
      <w:lvlJc w:val="left"/>
      <w:pPr>
        <w:tabs>
          <w:tab w:val="num" w:pos="2007"/>
        </w:tabs>
        <w:ind w:left="2007" w:hanging="360"/>
      </w:pPr>
    </w:lvl>
    <w:lvl w:ilvl="2" w:tplc="5C7424CE" w:tentative="1">
      <w:start w:val="1"/>
      <w:numFmt w:val="bullet"/>
      <w:lvlText w:val=""/>
      <w:lvlJc w:val="left"/>
      <w:pPr>
        <w:tabs>
          <w:tab w:val="num" w:pos="2727"/>
        </w:tabs>
        <w:ind w:left="2727" w:hanging="360"/>
      </w:pPr>
      <w:rPr>
        <w:rFonts w:ascii="Wingdings" w:hAnsi="Wingdings" w:hint="default"/>
      </w:rPr>
    </w:lvl>
    <w:lvl w:ilvl="3" w:tplc="7390E69C" w:tentative="1">
      <w:start w:val="1"/>
      <w:numFmt w:val="bullet"/>
      <w:lvlText w:val=""/>
      <w:lvlJc w:val="left"/>
      <w:pPr>
        <w:tabs>
          <w:tab w:val="num" w:pos="3447"/>
        </w:tabs>
        <w:ind w:left="3447" w:hanging="360"/>
      </w:pPr>
      <w:rPr>
        <w:rFonts w:ascii="Symbol" w:hAnsi="Symbol" w:hint="default"/>
      </w:rPr>
    </w:lvl>
    <w:lvl w:ilvl="4" w:tplc="83D2AE8C" w:tentative="1">
      <w:start w:val="1"/>
      <w:numFmt w:val="bullet"/>
      <w:lvlText w:val="o"/>
      <w:lvlJc w:val="left"/>
      <w:pPr>
        <w:tabs>
          <w:tab w:val="num" w:pos="4167"/>
        </w:tabs>
        <w:ind w:left="4167" w:hanging="360"/>
      </w:pPr>
      <w:rPr>
        <w:rFonts w:ascii="Courier New" w:hAnsi="Courier New" w:hint="default"/>
      </w:rPr>
    </w:lvl>
    <w:lvl w:ilvl="5" w:tplc="A37410D6" w:tentative="1">
      <w:start w:val="1"/>
      <w:numFmt w:val="bullet"/>
      <w:lvlText w:val=""/>
      <w:lvlJc w:val="left"/>
      <w:pPr>
        <w:tabs>
          <w:tab w:val="num" w:pos="4887"/>
        </w:tabs>
        <w:ind w:left="4887" w:hanging="360"/>
      </w:pPr>
      <w:rPr>
        <w:rFonts w:ascii="Wingdings" w:hAnsi="Wingdings" w:hint="default"/>
      </w:rPr>
    </w:lvl>
    <w:lvl w:ilvl="6" w:tplc="5B648572" w:tentative="1">
      <w:start w:val="1"/>
      <w:numFmt w:val="bullet"/>
      <w:lvlText w:val=""/>
      <w:lvlJc w:val="left"/>
      <w:pPr>
        <w:tabs>
          <w:tab w:val="num" w:pos="5607"/>
        </w:tabs>
        <w:ind w:left="5607" w:hanging="360"/>
      </w:pPr>
      <w:rPr>
        <w:rFonts w:ascii="Symbol" w:hAnsi="Symbol" w:hint="default"/>
      </w:rPr>
    </w:lvl>
    <w:lvl w:ilvl="7" w:tplc="E9668D1A" w:tentative="1">
      <w:start w:val="1"/>
      <w:numFmt w:val="bullet"/>
      <w:lvlText w:val="o"/>
      <w:lvlJc w:val="left"/>
      <w:pPr>
        <w:tabs>
          <w:tab w:val="num" w:pos="6327"/>
        </w:tabs>
        <w:ind w:left="6327" w:hanging="360"/>
      </w:pPr>
      <w:rPr>
        <w:rFonts w:ascii="Courier New" w:hAnsi="Courier New" w:hint="default"/>
      </w:rPr>
    </w:lvl>
    <w:lvl w:ilvl="8" w:tplc="BCA6E6D4"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7C872A25"/>
    <w:multiLevelType w:val="hybridMultilevel"/>
    <w:tmpl w:val="2C0E666E"/>
    <w:name w:val="5222222222"/>
    <w:lvl w:ilvl="0" w:tplc="FD2626DA">
      <w:start w:val="1"/>
      <w:numFmt w:val="decimal"/>
      <w:lvlText w:val="%1"/>
      <w:lvlJc w:val="center"/>
      <w:pPr>
        <w:tabs>
          <w:tab w:val="num" w:pos="284"/>
        </w:tabs>
        <w:ind w:left="284" w:hanging="171"/>
      </w:pPr>
      <w:rPr>
        <w:rFonts w:hint="default"/>
      </w:rPr>
    </w:lvl>
    <w:lvl w:ilvl="1" w:tplc="D6181820" w:tentative="1">
      <w:start w:val="1"/>
      <w:numFmt w:val="lowerLetter"/>
      <w:lvlText w:val="%2."/>
      <w:lvlJc w:val="left"/>
      <w:pPr>
        <w:tabs>
          <w:tab w:val="num" w:pos="1440"/>
        </w:tabs>
        <w:ind w:left="1440" w:hanging="360"/>
      </w:pPr>
    </w:lvl>
    <w:lvl w:ilvl="2" w:tplc="DB32B74A" w:tentative="1">
      <w:start w:val="1"/>
      <w:numFmt w:val="lowerRoman"/>
      <w:lvlText w:val="%3."/>
      <w:lvlJc w:val="right"/>
      <w:pPr>
        <w:tabs>
          <w:tab w:val="num" w:pos="2160"/>
        </w:tabs>
        <w:ind w:left="2160" w:hanging="180"/>
      </w:pPr>
    </w:lvl>
    <w:lvl w:ilvl="3" w:tplc="085850B0">
      <w:start w:val="1"/>
      <w:numFmt w:val="decimal"/>
      <w:lvlText w:val="%4."/>
      <w:lvlJc w:val="left"/>
      <w:pPr>
        <w:tabs>
          <w:tab w:val="num" w:pos="2880"/>
        </w:tabs>
        <w:ind w:left="2880" w:hanging="360"/>
      </w:pPr>
    </w:lvl>
    <w:lvl w:ilvl="4" w:tplc="0A1E6C54" w:tentative="1">
      <w:start w:val="1"/>
      <w:numFmt w:val="lowerLetter"/>
      <w:lvlText w:val="%5."/>
      <w:lvlJc w:val="left"/>
      <w:pPr>
        <w:tabs>
          <w:tab w:val="num" w:pos="3600"/>
        </w:tabs>
        <w:ind w:left="3600" w:hanging="360"/>
      </w:pPr>
    </w:lvl>
    <w:lvl w:ilvl="5" w:tplc="72B63D36" w:tentative="1">
      <w:start w:val="1"/>
      <w:numFmt w:val="lowerRoman"/>
      <w:lvlText w:val="%6."/>
      <w:lvlJc w:val="right"/>
      <w:pPr>
        <w:tabs>
          <w:tab w:val="num" w:pos="4320"/>
        </w:tabs>
        <w:ind w:left="4320" w:hanging="180"/>
      </w:pPr>
    </w:lvl>
    <w:lvl w:ilvl="6" w:tplc="A7C6E746" w:tentative="1">
      <w:start w:val="1"/>
      <w:numFmt w:val="decimal"/>
      <w:lvlText w:val="%7."/>
      <w:lvlJc w:val="left"/>
      <w:pPr>
        <w:tabs>
          <w:tab w:val="num" w:pos="5040"/>
        </w:tabs>
        <w:ind w:left="5040" w:hanging="360"/>
      </w:pPr>
    </w:lvl>
    <w:lvl w:ilvl="7" w:tplc="293EAA52" w:tentative="1">
      <w:start w:val="1"/>
      <w:numFmt w:val="lowerLetter"/>
      <w:lvlText w:val="%8."/>
      <w:lvlJc w:val="left"/>
      <w:pPr>
        <w:tabs>
          <w:tab w:val="num" w:pos="5760"/>
        </w:tabs>
        <w:ind w:left="5760" w:hanging="360"/>
      </w:pPr>
    </w:lvl>
    <w:lvl w:ilvl="8" w:tplc="B6904D04" w:tentative="1">
      <w:start w:val="1"/>
      <w:numFmt w:val="lowerRoman"/>
      <w:lvlText w:val="%9."/>
      <w:lvlJc w:val="right"/>
      <w:pPr>
        <w:tabs>
          <w:tab w:val="num" w:pos="6480"/>
        </w:tabs>
        <w:ind w:left="6480" w:hanging="180"/>
      </w:pPr>
    </w:lvl>
  </w:abstractNum>
  <w:abstractNum w:abstractNumId="31" w15:restartNumberingAfterBreak="0">
    <w:nsid w:val="7CEE1A6E"/>
    <w:multiLevelType w:val="multilevel"/>
    <w:tmpl w:val="6DA4A788"/>
    <w:lvl w:ilvl="0">
      <w:start w:val="4"/>
      <w:numFmt w:val="decimal"/>
      <w:lvlText w:val="%1."/>
      <w:lvlJc w:val="left"/>
      <w:pPr>
        <w:ind w:left="540" w:hanging="540"/>
      </w:pPr>
      <w:rPr>
        <w:rFonts w:hint="default"/>
      </w:rPr>
    </w:lvl>
    <w:lvl w:ilvl="1">
      <w:start w:val="4"/>
      <w:numFmt w:val="decimal"/>
      <w:lvlText w:val="%1.%2."/>
      <w:lvlJc w:val="left"/>
      <w:pPr>
        <w:ind w:left="972" w:hanging="54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32" w15:restartNumberingAfterBreak="0">
    <w:nsid w:val="7DF56BCC"/>
    <w:multiLevelType w:val="hybridMultilevel"/>
    <w:tmpl w:val="A0402092"/>
    <w:name w:val="522222222222222222"/>
    <w:lvl w:ilvl="0" w:tplc="81C252FE">
      <w:numFmt w:val="bullet"/>
      <w:lvlText w:val="-"/>
      <w:lvlJc w:val="left"/>
      <w:pPr>
        <w:ind w:left="1080" w:hanging="360"/>
      </w:pPr>
      <w:rPr>
        <w:rFonts w:ascii="Times New Roman" w:eastAsia="Times New Roman" w:hAnsi="Times New Roman" w:cs="Times New Roman" w:hint="default"/>
      </w:rPr>
    </w:lvl>
    <w:lvl w:ilvl="1" w:tplc="43DCBE16">
      <w:start w:val="1"/>
      <w:numFmt w:val="bullet"/>
      <w:lvlText w:val="+"/>
      <w:lvlJc w:val="left"/>
      <w:pPr>
        <w:ind w:left="1800" w:hanging="360"/>
      </w:pPr>
      <w:rPr>
        <w:rFonts w:ascii="Courier New" w:hAnsi="Courier New" w:hint="default"/>
      </w:rPr>
    </w:lvl>
    <w:lvl w:ilvl="2" w:tplc="DFEE40EE">
      <w:start w:val="1"/>
      <w:numFmt w:val="bullet"/>
      <w:lvlText w:val=""/>
      <w:lvlJc w:val="left"/>
      <w:pPr>
        <w:ind w:left="2520" w:hanging="360"/>
      </w:pPr>
      <w:rPr>
        <w:rFonts w:ascii="Wingdings" w:hAnsi="Wingdings" w:hint="default"/>
      </w:rPr>
    </w:lvl>
    <w:lvl w:ilvl="3" w:tplc="6EFAC7AC" w:tentative="1">
      <w:start w:val="1"/>
      <w:numFmt w:val="bullet"/>
      <w:lvlText w:val=""/>
      <w:lvlJc w:val="left"/>
      <w:pPr>
        <w:ind w:left="3240" w:hanging="360"/>
      </w:pPr>
      <w:rPr>
        <w:rFonts w:ascii="Symbol" w:hAnsi="Symbol" w:hint="default"/>
      </w:rPr>
    </w:lvl>
    <w:lvl w:ilvl="4" w:tplc="B8702C7E" w:tentative="1">
      <w:start w:val="1"/>
      <w:numFmt w:val="bullet"/>
      <w:lvlText w:val="o"/>
      <w:lvlJc w:val="left"/>
      <w:pPr>
        <w:ind w:left="3960" w:hanging="360"/>
      </w:pPr>
      <w:rPr>
        <w:rFonts w:ascii="Courier New" w:hAnsi="Courier New" w:cs="Courier New" w:hint="default"/>
      </w:rPr>
    </w:lvl>
    <w:lvl w:ilvl="5" w:tplc="5B6A5E12" w:tentative="1">
      <w:start w:val="1"/>
      <w:numFmt w:val="bullet"/>
      <w:lvlText w:val=""/>
      <w:lvlJc w:val="left"/>
      <w:pPr>
        <w:ind w:left="4680" w:hanging="360"/>
      </w:pPr>
      <w:rPr>
        <w:rFonts w:ascii="Wingdings" w:hAnsi="Wingdings" w:hint="default"/>
      </w:rPr>
    </w:lvl>
    <w:lvl w:ilvl="6" w:tplc="310E4668" w:tentative="1">
      <w:start w:val="1"/>
      <w:numFmt w:val="bullet"/>
      <w:lvlText w:val=""/>
      <w:lvlJc w:val="left"/>
      <w:pPr>
        <w:ind w:left="5400" w:hanging="360"/>
      </w:pPr>
      <w:rPr>
        <w:rFonts w:ascii="Symbol" w:hAnsi="Symbol" w:hint="default"/>
      </w:rPr>
    </w:lvl>
    <w:lvl w:ilvl="7" w:tplc="58DA26F8" w:tentative="1">
      <w:start w:val="1"/>
      <w:numFmt w:val="bullet"/>
      <w:lvlText w:val="o"/>
      <w:lvlJc w:val="left"/>
      <w:pPr>
        <w:ind w:left="6120" w:hanging="360"/>
      </w:pPr>
      <w:rPr>
        <w:rFonts w:ascii="Courier New" w:hAnsi="Courier New" w:cs="Courier New" w:hint="default"/>
      </w:rPr>
    </w:lvl>
    <w:lvl w:ilvl="8" w:tplc="56185924" w:tentative="1">
      <w:start w:val="1"/>
      <w:numFmt w:val="bullet"/>
      <w:lvlText w:val=""/>
      <w:lvlJc w:val="left"/>
      <w:pPr>
        <w:ind w:left="6840" w:hanging="360"/>
      </w:pPr>
      <w:rPr>
        <w:rFonts w:ascii="Wingdings" w:hAnsi="Wingdings" w:hint="default"/>
      </w:rPr>
    </w:lvl>
  </w:abstractNum>
  <w:abstractNum w:abstractNumId="33" w15:restartNumberingAfterBreak="0">
    <w:nsid w:val="7F9A0FEE"/>
    <w:multiLevelType w:val="hybridMultilevel"/>
    <w:tmpl w:val="F288D80C"/>
    <w:name w:val="5222222222222222"/>
    <w:lvl w:ilvl="0" w:tplc="25F0D99A">
      <w:start w:val="1"/>
      <w:numFmt w:val="upperRoman"/>
      <w:lvlText w:val="%1."/>
      <w:lvlJc w:val="left"/>
      <w:pPr>
        <w:ind w:left="1080" w:hanging="720"/>
      </w:pPr>
      <w:rPr>
        <w:rFonts w:hint="default"/>
        <w:b/>
      </w:rPr>
    </w:lvl>
    <w:lvl w:ilvl="1" w:tplc="6FBE6EC2" w:tentative="1">
      <w:start w:val="1"/>
      <w:numFmt w:val="lowerLetter"/>
      <w:lvlText w:val="%2."/>
      <w:lvlJc w:val="left"/>
      <w:pPr>
        <w:ind w:left="1440" w:hanging="360"/>
      </w:pPr>
    </w:lvl>
    <w:lvl w:ilvl="2" w:tplc="80D620A2" w:tentative="1">
      <w:start w:val="1"/>
      <w:numFmt w:val="lowerRoman"/>
      <w:lvlText w:val="%3."/>
      <w:lvlJc w:val="right"/>
      <w:pPr>
        <w:ind w:left="2160" w:hanging="180"/>
      </w:pPr>
    </w:lvl>
    <w:lvl w:ilvl="3" w:tplc="6F5C7E6C" w:tentative="1">
      <w:start w:val="1"/>
      <w:numFmt w:val="decimal"/>
      <w:lvlText w:val="%4."/>
      <w:lvlJc w:val="left"/>
      <w:pPr>
        <w:ind w:left="2880" w:hanging="360"/>
      </w:pPr>
    </w:lvl>
    <w:lvl w:ilvl="4" w:tplc="87868948" w:tentative="1">
      <w:start w:val="1"/>
      <w:numFmt w:val="lowerLetter"/>
      <w:lvlText w:val="%5."/>
      <w:lvlJc w:val="left"/>
      <w:pPr>
        <w:ind w:left="3600" w:hanging="360"/>
      </w:pPr>
    </w:lvl>
    <w:lvl w:ilvl="5" w:tplc="05480400" w:tentative="1">
      <w:start w:val="1"/>
      <w:numFmt w:val="lowerRoman"/>
      <w:lvlText w:val="%6."/>
      <w:lvlJc w:val="right"/>
      <w:pPr>
        <w:ind w:left="4320" w:hanging="180"/>
      </w:pPr>
    </w:lvl>
    <w:lvl w:ilvl="6" w:tplc="E898D494" w:tentative="1">
      <w:start w:val="1"/>
      <w:numFmt w:val="decimal"/>
      <w:lvlText w:val="%7."/>
      <w:lvlJc w:val="left"/>
      <w:pPr>
        <w:ind w:left="5040" w:hanging="360"/>
      </w:pPr>
    </w:lvl>
    <w:lvl w:ilvl="7" w:tplc="AA7E122A" w:tentative="1">
      <w:start w:val="1"/>
      <w:numFmt w:val="lowerLetter"/>
      <w:lvlText w:val="%8."/>
      <w:lvlJc w:val="left"/>
      <w:pPr>
        <w:ind w:left="5760" w:hanging="360"/>
      </w:pPr>
    </w:lvl>
    <w:lvl w:ilvl="8" w:tplc="5C906594" w:tentative="1">
      <w:start w:val="1"/>
      <w:numFmt w:val="lowerRoman"/>
      <w:lvlText w:val="%9."/>
      <w:lvlJc w:val="right"/>
      <w:pPr>
        <w:ind w:left="6480" w:hanging="180"/>
      </w:pPr>
    </w:lvl>
  </w:abstractNum>
  <w:num w:numId="1" w16cid:durableId="1476919465">
    <w:abstractNumId w:val="5"/>
  </w:num>
  <w:num w:numId="2" w16cid:durableId="544676702">
    <w:abstractNumId w:val="0"/>
  </w:num>
  <w:num w:numId="3" w16cid:durableId="216480662">
    <w:abstractNumId w:val="14"/>
  </w:num>
  <w:num w:numId="4" w16cid:durableId="456611397">
    <w:abstractNumId w:val="29"/>
  </w:num>
  <w:num w:numId="5" w16cid:durableId="869951128">
    <w:abstractNumId w:val="12"/>
  </w:num>
  <w:num w:numId="6" w16cid:durableId="1521123158">
    <w:abstractNumId w:val="23"/>
  </w:num>
  <w:num w:numId="7" w16cid:durableId="1224178393">
    <w:abstractNumId w:val="17"/>
  </w:num>
  <w:num w:numId="8" w16cid:durableId="1642687393">
    <w:abstractNumId w:val="11"/>
  </w:num>
  <w:num w:numId="9" w16cid:durableId="894706799">
    <w:abstractNumId w:val="28"/>
  </w:num>
  <w:num w:numId="10" w16cid:durableId="498891151">
    <w:abstractNumId w:val="20"/>
  </w:num>
  <w:num w:numId="11" w16cid:durableId="14454214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7967283">
    <w:abstractNumId w:val="13"/>
  </w:num>
  <w:num w:numId="13" w16cid:durableId="673533150">
    <w:abstractNumId w:val="3"/>
  </w:num>
  <w:num w:numId="14" w16cid:durableId="461003878">
    <w:abstractNumId w:val="22"/>
  </w:num>
  <w:num w:numId="15" w16cid:durableId="768353728">
    <w:abstractNumId w:val="31"/>
  </w:num>
  <w:num w:numId="16" w16cid:durableId="299847398">
    <w:abstractNumId w:val="6"/>
  </w:num>
  <w:num w:numId="17" w16cid:durableId="146673931">
    <w:abstractNumId w:val="11"/>
  </w:num>
  <w:num w:numId="18" w16cid:durableId="571816767">
    <w:abstractNumId w:val="11"/>
  </w:num>
  <w:num w:numId="19" w16cid:durableId="18315590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085011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796048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3328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52197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39665170">
    <w:abstractNumId w:val="26"/>
  </w:num>
  <w:num w:numId="25" w16cid:durableId="1532839271">
    <w:abstractNumId w:val="18"/>
  </w:num>
  <w:num w:numId="26" w16cid:durableId="1284771980">
    <w:abstractNumId w:val="7"/>
  </w:num>
  <w:num w:numId="27" w16cid:durableId="1603999032">
    <w:abstractNumId w:val="8"/>
  </w:num>
  <w:num w:numId="28" w16cid:durableId="862018577">
    <w:abstractNumId w:val="16"/>
  </w:num>
  <w:num w:numId="29" w16cid:durableId="18219262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23D"/>
    <w:rsid w:val="000003CC"/>
    <w:rsid w:val="000004F5"/>
    <w:rsid w:val="00000B80"/>
    <w:rsid w:val="00000F3E"/>
    <w:rsid w:val="00001094"/>
    <w:rsid w:val="000015A4"/>
    <w:rsid w:val="0000249F"/>
    <w:rsid w:val="00002B57"/>
    <w:rsid w:val="00002BB2"/>
    <w:rsid w:val="000036EB"/>
    <w:rsid w:val="000041CA"/>
    <w:rsid w:val="000041E1"/>
    <w:rsid w:val="000042F3"/>
    <w:rsid w:val="00005AEC"/>
    <w:rsid w:val="00006428"/>
    <w:rsid w:val="00006939"/>
    <w:rsid w:val="00007124"/>
    <w:rsid w:val="00007699"/>
    <w:rsid w:val="00007886"/>
    <w:rsid w:val="000078CD"/>
    <w:rsid w:val="00007FAC"/>
    <w:rsid w:val="00010D97"/>
    <w:rsid w:val="000112E5"/>
    <w:rsid w:val="00011323"/>
    <w:rsid w:val="00011B64"/>
    <w:rsid w:val="00012211"/>
    <w:rsid w:val="000122DC"/>
    <w:rsid w:val="0001280D"/>
    <w:rsid w:val="00013079"/>
    <w:rsid w:val="000134BC"/>
    <w:rsid w:val="0001485C"/>
    <w:rsid w:val="00014DCD"/>
    <w:rsid w:val="000155B3"/>
    <w:rsid w:val="000156FB"/>
    <w:rsid w:val="00015B85"/>
    <w:rsid w:val="00015DE5"/>
    <w:rsid w:val="000162D6"/>
    <w:rsid w:val="000173BE"/>
    <w:rsid w:val="000175A4"/>
    <w:rsid w:val="00017B25"/>
    <w:rsid w:val="0002020C"/>
    <w:rsid w:val="0002054F"/>
    <w:rsid w:val="000207A4"/>
    <w:rsid w:val="00020A90"/>
    <w:rsid w:val="00020D31"/>
    <w:rsid w:val="00022182"/>
    <w:rsid w:val="00022C75"/>
    <w:rsid w:val="000235AD"/>
    <w:rsid w:val="00023936"/>
    <w:rsid w:val="00023B25"/>
    <w:rsid w:val="00023F57"/>
    <w:rsid w:val="00023FE5"/>
    <w:rsid w:val="000243D5"/>
    <w:rsid w:val="000250F2"/>
    <w:rsid w:val="000257A9"/>
    <w:rsid w:val="00025B70"/>
    <w:rsid w:val="00025DC0"/>
    <w:rsid w:val="00025F96"/>
    <w:rsid w:val="00026490"/>
    <w:rsid w:val="00026D5A"/>
    <w:rsid w:val="00027182"/>
    <w:rsid w:val="00027739"/>
    <w:rsid w:val="000279D9"/>
    <w:rsid w:val="00027E7B"/>
    <w:rsid w:val="00030807"/>
    <w:rsid w:val="00031009"/>
    <w:rsid w:val="00031D77"/>
    <w:rsid w:val="00031FAB"/>
    <w:rsid w:val="0003200B"/>
    <w:rsid w:val="000323EF"/>
    <w:rsid w:val="00032F38"/>
    <w:rsid w:val="00033338"/>
    <w:rsid w:val="00033E87"/>
    <w:rsid w:val="00033FF2"/>
    <w:rsid w:val="00034AED"/>
    <w:rsid w:val="00034B7D"/>
    <w:rsid w:val="00034CB1"/>
    <w:rsid w:val="00035028"/>
    <w:rsid w:val="00035C39"/>
    <w:rsid w:val="0003674C"/>
    <w:rsid w:val="00036AE9"/>
    <w:rsid w:val="00036AFE"/>
    <w:rsid w:val="00036D5A"/>
    <w:rsid w:val="00036D94"/>
    <w:rsid w:val="00040019"/>
    <w:rsid w:val="00040161"/>
    <w:rsid w:val="00040A27"/>
    <w:rsid w:val="00040B5D"/>
    <w:rsid w:val="00040D5F"/>
    <w:rsid w:val="0004178A"/>
    <w:rsid w:val="00041DE2"/>
    <w:rsid w:val="0004207B"/>
    <w:rsid w:val="00042243"/>
    <w:rsid w:val="00043E7C"/>
    <w:rsid w:val="0004423D"/>
    <w:rsid w:val="0004495C"/>
    <w:rsid w:val="000449C3"/>
    <w:rsid w:val="00044FFD"/>
    <w:rsid w:val="00045B12"/>
    <w:rsid w:val="00046148"/>
    <w:rsid w:val="000463E2"/>
    <w:rsid w:val="00046B10"/>
    <w:rsid w:val="00047254"/>
    <w:rsid w:val="000475F9"/>
    <w:rsid w:val="00047719"/>
    <w:rsid w:val="0005048F"/>
    <w:rsid w:val="00050DDB"/>
    <w:rsid w:val="00050E06"/>
    <w:rsid w:val="00051050"/>
    <w:rsid w:val="000511FF"/>
    <w:rsid w:val="00051393"/>
    <w:rsid w:val="00052283"/>
    <w:rsid w:val="000525BE"/>
    <w:rsid w:val="00052A97"/>
    <w:rsid w:val="00052CDA"/>
    <w:rsid w:val="000536C9"/>
    <w:rsid w:val="00053736"/>
    <w:rsid w:val="00053AB8"/>
    <w:rsid w:val="00053C8E"/>
    <w:rsid w:val="00053C91"/>
    <w:rsid w:val="00054569"/>
    <w:rsid w:val="00054B34"/>
    <w:rsid w:val="00054D9C"/>
    <w:rsid w:val="00054EF3"/>
    <w:rsid w:val="000550BE"/>
    <w:rsid w:val="0005562C"/>
    <w:rsid w:val="000556B2"/>
    <w:rsid w:val="00055AF2"/>
    <w:rsid w:val="00055B86"/>
    <w:rsid w:val="00055CAE"/>
    <w:rsid w:val="000560E8"/>
    <w:rsid w:val="00056430"/>
    <w:rsid w:val="00056A40"/>
    <w:rsid w:val="00056DA8"/>
    <w:rsid w:val="00057788"/>
    <w:rsid w:val="00057AA8"/>
    <w:rsid w:val="000603B6"/>
    <w:rsid w:val="00061676"/>
    <w:rsid w:val="00061D7C"/>
    <w:rsid w:val="00061EA6"/>
    <w:rsid w:val="000636BC"/>
    <w:rsid w:val="00063DD2"/>
    <w:rsid w:val="00064435"/>
    <w:rsid w:val="00064985"/>
    <w:rsid w:val="00064E54"/>
    <w:rsid w:val="000662A3"/>
    <w:rsid w:val="00066CF6"/>
    <w:rsid w:val="00070265"/>
    <w:rsid w:val="00070818"/>
    <w:rsid w:val="00071803"/>
    <w:rsid w:val="000721F7"/>
    <w:rsid w:val="000722F5"/>
    <w:rsid w:val="0007233F"/>
    <w:rsid w:val="000729D6"/>
    <w:rsid w:val="00072B07"/>
    <w:rsid w:val="00072CC2"/>
    <w:rsid w:val="0007372B"/>
    <w:rsid w:val="00074071"/>
    <w:rsid w:val="000747A0"/>
    <w:rsid w:val="00074886"/>
    <w:rsid w:val="00074FC7"/>
    <w:rsid w:val="0007539B"/>
    <w:rsid w:val="000757B5"/>
    <w:rsid w:val="000764C5"/>
    <w:rsid w:val="0007722E"/>
    <w:rsid w:val="00077302"/>
    <w:rsid w:val="000778A1"/>
    <w:rsid w:val="00077C92"/>
    <w:rsid w:val="00077D40"/>
    <w:rsid w:val="000803F6"/>
    <w:rsid w:val="0008085C"/>
    <w:rsid w:val="00080910"/>
    <w:rsid w:val="00080A0F"/>
    <w:rsid w:val="00080D5A"/>
    <w:rsid w:val="00081180"/>
    <w:rsid w:val="00081696"/>
    <w:rsid w:val="00082229"/>
    <w:rsid w:val="00082359"/>
    <w:rsid w:val="000824FC"/>
    <w:rsid w:val="00082965"/>
    <w:rsid w:val="00084139"/>
    <w:rsid w:val="00084FBA"/>
    <w:rsid w:val="00085597"/>
    <w:rsid w:val="00085FE3"/>
    <w:rsid w:val="0008663A"/>
    <w:rsid w:val="000867D5"/>
    <w:rsid w:val="00086818"/>
    <w:rsid w:val="00086EE9"/>
    <w:rsid w:val="00087692"/>
    <w:rsid w:val="00087709"/>
    <w:rsid w:val="00087D59"/>
    <w:rsid w:val="00087E5E"/>
    <w:rsid w:val="00087F31"/>
    <w:rsid w:val="0009065C"/>
    <w:rsid w:val="00090970"/>
    <w:rsid w:val="00090AFE"/>
    <w:rsid w:val="00090F65"/>
    <w:rsid w:val="000916E5"/>
    <w:rsid w:val="00091885"/>
    <w:rsid w:val="00093A20"/>
    <w:rsid w:val="000943CB"/>
    <w:rsid w:val="000947FB"/>
    <w:rsid w:val="00095073"/>
    <w:rsid w:val="00095D0B"/>
    <w:rsid w:val="00095D1B"/>
    <w:rsid w:val="00095D30"/>
    <w:rsid w:val="00097EB7"/>
    <w:rsid w:val="000A0654"/>
    <w:rsid w:val="000A0999"/>
    <w:rsid w:val="000A0C55"/>
    <w:rsid w:val="000A0C5F"/>
    <w:rsid w:val="000A0FA7"/>
    <w:rsid w:val="000A104B"/>
    <w:rsid w:val="000A1261"/>
    <w:rsid w:val="000A1BAF"/>
    <w:rsid w:val="000A1D3A"/>
    <w:rsid w:val="000A217B"/>
    <w:rsid w:val="000A3D9C"/>
    <w:rsid w:val="000A3FBA"/>
    <w:rsid w:val="000A4573"/>
    <w:rsid w:val="000A645B"/>
    <w:rsid w:val="000A670C"/>
    <w:rsid w:val="000A68F1"/>
    <w:rsid w:val="000A6EF6"/>
    <w:rsid w:val="000B064B"/>
    <w:rsid w:val="000B09E5"/>
    <w:rsid w:val="000B1EF6"/>
    <w:rsid w:val="000B252A"/>
    <w:rsid w:val="000B2A25"/>
    <w:rsid w:val="000B2CC0"/>
    <w:rsid w:val="000B3501"/>
    <w:rsid w:val="000B36E4"/>
    <w:rsid w:val="000B3E01"/>
    <w:rsid w:val="000B3EDD"/>
    <w:rsid w:val="000B4416"/>
    <w:rsid w:val="000B4855"/>
    <w:rsid w:val="000B4CCB"/>
    <w:rsid w:val="000B4F5F"/>
    <w:rsid w:val="000B6037"/>
    <w:rsid w:val="000B60A9"/>
    <w:rsid w:val="000B66DE"/>
    <w:rsid w:val="000B690A"/>
    <w:rsid w:val="000B6A5B"/>
    <w:rsid w:val="000B723E"/>
    <w:rsid w:val="000B7DB0"/>
    <w:rsid w:val="000B7EDF"/>
    <w:rsid w:val="000C01C6"/>
    <w:rsid w:val="000C054A"/>
    <w:rsid w:val="000C1AF1"/>
    <w:rsid w:val="000C3AFC"/>
    <w:rsid w:val="000C3CD4"/>
    <w:rsid w:val="000C462A"/>
    <w:rsid w:val="000C4C21"/>
    <w:rsid w:val="000C51C8"/>
    <w:rsid w:val="000C568F"/>
    <w:rsid w:val="000C57D6"/>
    <w:rsid w:val="000C5C89"/>
    <w:rsid w:val="000C6993"/>
    <w:rsid w:val="000C6D61"/>
    <w:rsid w:val="000C73D9"/>
    <w:rsid w:val="000C778A"/>
    <w:rsid w:val="000D0289"/>
    <w:rsid w:val="000D16A0"/>
    <w:rsid w:val="000D1712"/>
    <w:rsid w:val="000D17FE"/>
    <w:rsid w:val="000D2221"/>
    <w:rsid w:val="000D24D8"/>
    <w:rsid w:val="000D2C22"/>
    <w:rsid w:val="000D3864"/>
    <w:rsid w:val="000D3968"/>
    <w:rsid w:val="000D3CC1"/>
    <w:rsid w:val="000D3E40"/>
    <w:rsid w:val="000D3E7E"/>
    <w:rsid w:val="000D4006"/>
    <w:rsid w:val="000D475B"/>
    <w:rsid w:val="000D525A"/>
    <w:rsid w:val="000D5E7D"/>
    <w:rsid w:val="000D5EFE"/>
    <w:rsid w:val="000D64FD"/>
    <w:rsid w:val="000D6946"/>
    <w:rsid w:val="000D7A58"/>
    <w:rsid w:val="000D7C1E"/>
    <w:rsid w:val="000E0822"/>
    <w:rsid w:val="000E0916"/>
    <w:rsid w:val="000E0E46"/>
    <w:rsid w:val="000E0F9A"/>
    <w:rsid w:val="000E13D3"/>
    <w:rsid w:val="000E1538"/>
    <w:rsid w:val="000E17CE"/>
    <w:rsid w:val="000E1E27"/>
    <w:rsid w:val="000E21F2"/>
    <w:rsid w:val="000E2425"/>
    <w:rsid w:val="000E2594"/>
    <w:rsid w:val="000E267C"/>
    <w:rsid w:val="000E2D4C"/>
    <w:rsid w:val="000E3400"/>
    <w:rsid w:val="000E38AF"/>
    <w:rsid w:val="000E3CF7"/>
    <w:rsid w:val="000E3F2C"/>
    <w:rsid w:val="000E4768"/>
    <w:rsid w:val="000E4C67"/>
    <w:rsid w:val="000E5715"/>
    <w:rsid w:val="000E5838"/>
    <w:rsid w:val="000E5DE3"/>
    <w:rsid w:val="000E67D0"/>
    <w:rsid w:val="000E6809"/>
    <w:rsid w:val="000E6FB2"/>
    <w:rsid w:val="000E7453"/>
    <w:rsid w:val="000E7458"/>
    <w:rsid w:val="000F02C2"/>
    <w:rsid w:val="000F03E6"/>
    <w:rsid w:val="000F061B"/>
    <w:rsid w:val="000F0995"/>
    <w:rsid w:val="000F10C9"/>
    <w:rsid w:val="000F1DED"/>
    <w:rsid w:val="000F1F80"/>
    <w:rsid w:val="000F30F8"/>
    <w:rsid w:val="000F3E06"/>
    <w:rsid w:val="000F3ED1"/>
    <w:rsid w:val="000F4178"/>
    <w:rsid w:val="000F4EEE"/>
    <w:rsid w:val="000F5409"/>
    <w:rsid w:val="000F56E1"/>
    <w:rsid w:val="000F5F97"/>
    <w:rsid w:val="000F63A6"/>
    <w:rsid w:val="000F69E9"/>
    <w:rsid w:val="000F6BA9"/>
    <w:rsid w:val="000F7118"/>
    <w:rsid w:val="000F7B6D"/>
    <w:rsid w:val="001001BD"/>
    <w:rsid w:val="00101177"/>
    <w:rsid w:val="00101234"/>
    <w:rsid w:val="00101313"/>
    <w:rsid w:val="00101F1B"/>
    <w:rsid w:val="00102239"/>
    <w:rsid w:val="0010237C"/>
    <w:rsid w:val="00102398"/>
    <w:rsid w:val="001024C7"/>
    <w:rsid w:val="0010280D"/>
    <w:rsid w:val="001028E3"/>
    <w:rsid w:val="00102C15"/>
    <w:rsid w:val="0010322C"/>
    <w:rsid w:val="00103A4C"/>
    <w:rsid w:val="00105C98"/>
    <w:rsid w:val="00106E9F"/>
    <w:rsid w:val="001077A0"/>
    <w:rsid w:val="00107BD2"/>
    <w:rsid w:val="00107E1F"/>
    <w:rsid w:val="00107EE1"/>
    <w:rsid w:val="00110CC2"/>
    <w:rsid w:val="00111232"/>
    <w:rsid w:val="00111F43"/>
    <w:rsid w:val="00112AC4"/>
    <w:rsid w:val="00113503"/>
    <w:rsid w:val="00113688"/>
    <w:rsid w:val="00113FAA"/>
    <w:rsid w:val="00113FDF"/>
    <w:rsid w:val="001140FE"/>
    <w:rsid w:val="001145FC"/>
    <w:rsid w:val="00114AEF"/>
    <w:rsid w:val="00115010"/>
    <w:rsid w:val="00115599"/>
    <w:rsid w:val="001166FC"/>
    <w:rsid w:val="00116A8F"/>
    <w:rsid w:val="00116E30"/>
    <w:rsid w:val="00120166"/>
    <w:rsid w:val="00120B4D"/>
    <w:rsid w:val="00120D0C"/>
    <w:rsid w:val="00120D88"/>
    <w:rsid w:val="00120F3D"/>
    <w:rsid w:val="00121D6B"/>
    <w:rsid w:val="00121E2B"/>
    <w:rsid w:val="0012210E"/>
    <w:rsid w:val="0012227A"/>
    <w:rsid w:val="0012237C"/>
    <w:rsid w:val="001227FD"/>
    <w:rsid w:val="00122FE7"/>
    <w:rsid w:val="001237F4"/>
    <w:rsid w:val="001238B9"/>
    <w:rsid w:val="00124B0F"/>
    <w:rsid w:val="00125D23"/>
    <w:rsid w:val="001260EE"/>
    <w:rsid w:val="00126256"/>
    <w:rsid w:val="001267A1"/>
    <w:rsid w:val="001268AA"/>
    <w:rsid w:val="00126FF5"/>
    <w:rsid w:val="00127203"/>
    <w:rsid w:val="001274DA"/>
    <w:rsid w:val="001303B7"/>
    <w:rsid w:val="00130989"/>
    <w:rsid w:val="00130FB4"/>
    <w:rsid w:val="001310A1"/>
    <w:rsid w:val="00131375"/>
    <w:rsid w:val="001326D6"/>
    <w:rsid w:val="001329AE"/>
    <w:rsid w:val="00133E0D"/>
    <w:rsid w:val="001341B9"/>
    <w:rsid w:val="001348FC"/>
    <w:rsid w:val="00134D1E"/>
    <w:rsid w:val="00134D9B"/>
    <w:rsid w:val="00134E2F"/>
    <w:rsid w:val="001353B4"/>
    <w:rsid w:val="00135B56"/>
    <w:rsid w:val="00135B60"/>
    <w:rsid w:val="00136527"/>
    <w:rsid w:val="00136A59"/>
    <w:rsid w:val="00136D4C"/>
    <w:rsid w:val="00136F96"/>
    <w:rsid w:val="00137B9E"/>
    <w:rsid w:val="00137DF3"/>
    <w:rsid w:val="001401EE"/>
    <w:rsid w:val="001403A4"/>
    <w:rsid w:val="00140738"/>
    <w:rsid w:val="00140F21"/>
    <w:rsid w:val="001411CB"/>
    <w:rsid w:val="00141334"/>
    <w:rsid w:val="00141B55"/>
    <w:rsid w:val="0014233D"/>
    <w:rsid w:val="00143215"/>
    <w:rsid w:val="00143331"/>
    <w:rsid w:val="0014381D"/>
    <w:rsid w:val="00144217"/>
    <w:rsid w:val="00144797"/>
    <w:rsid w:val="001448EC"/>
    <w:rsid w:val="00145066"/>
    <w:rsid w:val="00145E7D"/>
    <w:rsid w:val="00145FB1"/>
    <w:rsid w:val="001469EB"/>
    <w:rsid w:val="00146CDF"/>
    <w:rsid w:val="001471BE"/>
    <w:rsid w:val="001473B0"/>
    <w:rsid w:val="00147863"/>
    <w:rsid w:val="001500D7"/>
    <w:rsid w:val="00150A39"/>
    <w:rsid w:val="00150EB5"/>
    <w:rsid w:val="0015128D"/>
    <w:rsid w:val="001512E6"/>
    <w:rsid w:val="001513AC"/>
    <w:rsid w:val="00151A3C"/>
    <w:rsid w:val="00151B3F"/>
    <w:rsid w:val="00153AAE"/>
    <w:rsid w:val="00154470"/>
    <w:rsid w:val="001547E4"/>
    <w:rsid w:val="00154B0B"/>
    <w:rsid w:val="0015502C"/>
    <w:rsid w:val="001550B8"/>
    <w:rsid w:val="00155B6D"/>
    <w:rsid w:val="00155E2A"/>
    <w:rsid w:val="00156752"/>
    <w:rsid w:val="00156B98"/>
    <w:rsid w:val="001570B8"/>
    <w:rsid w:val="00157B46"/>
    <w:rsid w:val="00157FF2"/>
    <w:rsid w:val="001600B5"/>
    <w:rsid w:val="001608D4"/>
    <w:rsid w:val="00160D27"/>
    <w:rsid w:val="00160F1B"/>
    <w:rsid w:val="00161728"/>
    <w:rsid w:val="00161879"/>
    <w:rsid w:val="001628C9"/>
    <w:rsid w:val="00162A18"/>
    <w:rsid w:val="00162F78"/>
    <w:rsid w:val="0016320E"/>
    <w:rsid w:val="001636CB"/>
    <w:rsid w:val="00164262"/>
    <w:rsid w:val="0016492E"/>
    <w:rsid w:val="00165109"/>
    <w:rsid w:val="00165252"/>
    <w:rsid w:val="00165BFA"/>
    <w:rsid w:val="00165CAB"/>
    <w:rsid w:val="00165D2F"/>
    <w:rsid w:val="00165F23"/>
    <w:rsid w:val="00165FFC"/>
    <w:rsid w:val="001675E2"/>
    <w:rsid w:val="00167A53"/>
    <w:rsid w:val="00167D6F"/>
    <w:rsid w:val="00170619"/>
    <w:rsid w:val="001707B3"/>
    <w:rsid w:val="001710B9"/>
    <w:rsid w:val="0017157E"/>
    <w:rsid w:val="001715C9"/>
    <w:rsid w:val="00171812"/>
    <w:rsid w:val="0017181C"/>
    <w:rsid w:val="00171A44"/>
    <w:rsid w:val="0017209E"/>
    <w:rsid w:val="0017285A"/>
    <w:rsid w:val="00172A9B"/>
    <w:rsid w:val="00172FD2"/>
    <w:rsid w:val="00174918"/>
    <w:rsid w:val="00175585"/>
    <w:rsid w:val="0017612E"/>
    <w:rsid w:val="00177302"/>
    <w:rsid w:val="001803D1"/>
    <w:rsid w:val="0018045A"/>
    <w:rsid w:val="0018126A"/>
    <w:rsid w:val="001825A1"/>
    <w:rsid w:val="0018263E"/>
    <w:rsid w:val="001831CE"/>
    <w:rsid w:val="001834E6"/>
    <w:rsid w:val="001840D6"/>
    <w:rsid w:val="00184517"/>
    <w:rsid w:val="00184725"/>
    <w:rsid w:val="00185255"/>
    <w:rsid w:val="0018577A"/>
    <w:rsid w:val="00185A26"/>
    <w:rsid w:val="001868FC"/>
    <w:rsid w:val="00186B4F"/>
    <w:rsid w:val="0018771F"/>
    <w:rsid w:val="0019137F"/>
    <w:rsid w:val="001916D8"/>
    <w:rsid w:val="001917D6"/>
    <w:rsid w:val="001919F6"/>
    <w:rsid w:val="00192285"/>
    <w:rsid w:val="00192B38"/>
    <w:rsid w:val="001934AD"/>
    <w:rsid w:val="0019366D"/>
    <w:rsid w:val="00193FB0"/>
    <w:rsid w:val="00194242"/>
    <w:rsid w:val="00194458"/>
    <w:rsid w:val="00194481"/>
    <w:rsid w:val="00194A45"/>
    <w:rsid w:val="00195144"/>
    <w:rsid w:val="00195278"/>
    <w:rsid w:val="001956E7"/>
    <w:rsid w:val="001967BF"/>
    <w:rsid w:val="001969B4"/>
    <w:rsid w:val="0019725E"/>
    <w:rsid w:val="00197376"/>
    <w:rsid w:val="001975C7"/>
    <w:rsid w:val="001A0451"/>
    <w:rsid w:val="001A08C6"/>
    <w:rsid w:val="001A0C9D"/>
    <w:rsid w:val="001A1007"/>
    <w:rsid w:val="001A1193"/>
    <w:rsid w:val="001A11C0"/>
    <w:rsid w:val="001A1913"/>
    <w:rsid w:val="001A24DA"/>
    <w:rsid w:val="001A2BB0"/>
    <w:rsid w:val="001A2EEC"/>
    <w:rsid w:val="001A3319"/>
    <w:rsid w:val="001A3C49"/>
    <w:rsid w:val="001A3C7E"/>
    <w:rsid w:val="001A44A4"/>
    <w:rsid w:val="001A4743"/>
    <w:rsid w:val="001A47A6"/>
    <w:rsid w:val="001A4E0B"/>
    <w:rsid w:val="001A4F05"/>
    <w:rsid w:val="001A526C"/>
    <w:rsid w:val="001A56FB"/>
    <w:rsid w:val="001A5E02"/>
    <w:rsid w:val="001A6465"/>
    <w:rsid w:val="001A6BFD"/>
    <w:rsid w:val="001A7270"/>
    <w:rsid w:val="001A7603"/>
    <w:rsid w:val="001A77E4"/>
    <w:rsid w:val="001A7CD2"/>
    <w:rsid w:val="001A7DBB"/>
    <w:rsid w:val="001A7EED"/>
    <w:rsid w:val="001B02CC"/>
    <w:rsid w:val="001B04F9"/>
    <w:rsid w:val="001B0DC1"/>
    <w:rsid w:val="001B10E3"/>
    <w:rsid w:val="001B1304"/>
    <w:rsid w:val="001B1A8D"/>
    <w:rsid w:val="001B1CAE"/>
    <w:rsid w:val="001B1DFB"/>
    <w:rsid w:val="001B2524"/>
    <w:rsid w:val="001B25CA"/>
    <w:rsid w:val="001B2E54"/>
    <w:rsid w:val="001B2F41"/>
    <w:rsid w:val="001B3A76"/>
    <w:rsid w:val="001B3FF2"/>
    <w:rsid w:val="001B542C"/>
    <w:rsid w:val="001B5B2B"/>
    <w:rsid w:val="001B6152"/>
    <w:rsid w:val="001B6B6A"/>
    <w:rsid w:val="001B6D6B"/>
    <w:rsid w:val="001B7A9B"/>
    <w:rsid w:val="001B7D19"/>
    <w:rsid w:val="001C09D1"/>
    <w:rsid w:val="001C216A"/>
    <w:rsid w:val="001C223D"/>
    <w:rsid w:val="001C22C1"/>
    <w:rsid w:val="001C2338"/>
    <w:rsid w:val="001C24EF"/>
    <w:rsid w:val="001C2AD0"/>
    <w:rsid w:val="001C2B47"/>
    <w:rsid w:val="001C33F5"/>
    <w:rsid w:val="001C3588"/>
    <w:rsid w:val="001C4C29"/>
    <w:rsid w:val="001C51B8"/>
    <w:rsid w:val="001C5D4D"/>
    <w:rsid w:val="001C5DBB"/>
    <w:rsid w:val="001C641F"/>
    <w:rsid w:val="001C64D6"/>
    <w:rsid w:val="001C65BF"/>
    <w:rsid w:val="001C6CD0"/>
    <w:rsid w:val="001C6D57"/>
    <w:rsid w:val="001C6F9D"/>
    <w:rsid w:val="001C70E7"/>
    <w:rsid w:val="001C74E9"/>
    <w:rsid w:val="001C7520"/>
    <w:rsid w:val="001C7592"/>
    <w:rsid w:val="001D0D67"/>
    <w:rsid w:val="001D0EB7"/>
    <w:rsid w:val="001D0F34"/>
    <w:rsid w:val="001D0FA0"/>
    <w:rsid w:val="001D1F63"/>
    <w:rsid w:val="001D221E"/>
    <w:rsid w:val="001D23A4"/>
    <w:rsid w:val="001D23F5"/>
    <w:rsid w:val="001D2797"/>
    <w:rsid w:val="001D27AD"/>
    <w:rsid w:val="001D348D"/>
    <w:rsid w:val="001D3817"/>
    <w:rsid w:val="001D4020"/>
    <w:rsid w:val="001D40BD"/>
    <w:rsid w:val="001D49CA"/>
    <w:rsid w:val="001D5B81"/>
    <w:rsid w:val="001D5ECB"/>
    <w:rsid w:val="001D617F"/>
    <w:rsid w:val="001D6245"/>
    <w:rsid w:val="001D6BBC"/>
    <w:rsid w:val="001D789F"/>
    <w:rsid w:val="001E004B"/>
    <w:rsid w:val="001E0586"/>
    <w:rsid w:val="001E0946"/>
    <w:rsid w:val="001E0B50"/>
    <w:rsid w:val="001E1C03"/>
    <w:rsid w:val="001E2389"/>
    <w:rsid w:val="001E39DF"/>
    <w:rsid w:val="001E3C9F"/>
    <w:rsid w:val="001E3FE8"/>
    <w:rsid w:val="001E420F"/>
    <w:rsid w:val="001E43BA"/>
    <w:rsid w:val="001E4946"/>
    <w:rsid w:val="001E5517"/>
    <w:rsid w:val="001E5596"/>
    <w:rsid w:val="001E5F3A"/>
    <w:rsid w:val="001E5F99"/>
    <w:rsid w:val="001E6904"/>
    <w:rsid w:val="001E6C63"/>
    <w:rsid w:val="001E6D80"/>
    <w:rsid w:val="001E73AD"/>
    <w:rsid w:val="001E7630"/>
    <w:rsid w:val="001E7995"/>
    <w:rsid w:val="001E7A5A"/>
    <w:rsid w:val="001E7CE5"/>
    <w:rsid w:val="001F02DE"/>
    <w:rsid w:val="001F04A4"/>
    <w:rsid w:val="001F0990"/>
    <w:rsid w:val="001F0A10"/>
    <w:rsid w:val="001F0BD6"/>
    <w:rsid w:val="001F2220"/>
    <w:rsid w:val="001F2E24"/>
    <w:rsid w:val="001F2E78"/>
    <w:rsid w:val="001F2ECE"/>
    <w:rsid w:val="001F38D4"/>
    <w:rsid w:val="001F3EBE"/>
    <w:rsid w:val="001F420F"/>
    <w:rsid w:val="001F42D3"/>
    <w:rsid w:val="001F4EED"/>
    <w:rsid w:val="001F6BD5"/>
    <w:rsid w:val="001F6DBD"/>
    <w:rsid w:val="001F6E42"/>
    <w:rsid w:val="001F7B7A"/>
    <w:rsid w:val="00200E10"/>
    <w:rsid w:val="00201245"/>
    <w:rsid w:val="0020201D"/>
    <w:rsid w:val="00202573"/>
    <w:rsid w:val="00202884"/>
    <w:rsid w:val="00202D9A"/>
    <w:rsid w:val="00203DC8"/>
    <w:rsid w:val="00203FB5"/>
    <w:rsid w:val="00204449"/>
    <w:rsid w:val="00204BD0"/>
    <w:rsid w:val="0020517B"/>
    <w:rsid w:val="00205884"/>
    <w:rsid w:val="002058FA"/>
    <w:rsid w:val="00206198"/>
    <w:rsid w:val="002063EF"/>
    <w:rsid w:val="00206B66"/>
    <w:rsid w:val="0020789F"/>
    <w:rsid w:val="00207D8D"/>
    <w:rsid w:val="00207E34"/>
    <w:rsid w:val="00210491"/>
    <w:rsid w:val="00210857"/>
    <w:rsid w:val="00210A97"/>
    <w:rsid w:val="0021112D"/>
    <w:rsid w:val="002112F8"/>
    <w:rsid w:val="002120A9"/>
    <w:rsid w:val="002120E5"/>
    <w:rsid w:val="0021247B"/>
    <w:rsid w:val="00212486"/>
    <w:rsid w:val="00213B69"/>
    <w:rsid w:val="00213EFD"/>
    <w:rsid w:val="00214BDF"/>
    <w:rsid w:val="00214CEE"/>
    <w:rsid w:val="00214E7E"/>
    <w:rsid w:val="002151AA"/>
    <w:rsid w:val="002158C7"/>
    <w:rsid w:val="00215F50"/>
    <w:rsid w:val="00216094"/>
    <w:rsid w:val="002166BA"/>
    <w:rsid w:val="00217241"/>
    <w:rsid w:val="00217294"/>
    <w:rsid w:val="00217DB8"/>
    <w:rsid w:val="00220061"/>
    <w:rsid w:val="002201AD"/>
    <w:rsid w:val="00220648"/>
    <w:rsid w:val="0022118A"/>
    <w:rsid w:val="002211D5"/>
    <w:rsid w:val="002215C9"/>
    <w:rsid w:val="0022208F"/>
    <w:rsid w:val="002220D1"/>
    <w:rsid w:val="002230AB"/>
    <w:rsid w:val="00223E18"/>
    <w:rsid w:val="002244B5"/>
    <w:rsid w:val="002249DC"/>
    <w:rsid w:val="00224C57"/>
    <w:rsid w:val="00224C74"/>
    <w:rsid w:val="00224F95"/>
    <w:rsid w:val="00225042"/>
    <w:rsid w:val="002252E8"/>
    <w:rsid w:val="00225831"/>
    <w:rsid w:val="0022594D"/>
    <w:rsid w:val="00225C6C"/>
    <w:rsid w:val="00225F58"/>
    <w:rsid w:val="00226857"/>
    <w:rsid w:val="0022724E"/>
    <w:rsid w:val="0022733E"/>
    <w:rsid w:val="0022787A"/>
    <w:rsid w:val="002300C4"/>
    <w:rsid w:val="00230BBA"/>
    <w:rsid w:val="00230ED5"/>
    <w:rsid w:val="002313ED"/>
    <w:rsid w:val="00231DB2"/>
    <w:rsid w:val="00232107"/>
    <w:rsid w:val="00232D97"/>
    <w:rsid w:val="00233000"/>
    <w:rsid w:val="00233D49"/>
    <w:rsid w:val="00233FD6"/>
    <w:rsid w:val="002341D3"/>
    <w:rsid w:val="00234E89"/>
    <w:rsid w:val="002351EB"/>
    <w:rsid w:val="0023545D"/>
    <w:rsid w:val="00235AE8"/>
    <w:rsid w:val="00235D24"/>
    <w:rsid w:val="00235E9C"/>
    <w:rsid w:val="002362B6"/>
    <w:rsid w:val="00236EA0"/>
    <w:rsid w:val="00237C05"/>
    <w:rsid w:val="0024006D"/>
    <w:rsid w:val="00240752"/>
    <w:rsid w:val="00240EA8"/>
    <w:rsid w:val="00241F3B"/>
    <w:rsid w:val="00242247"/>
    <w:rsid w:val="002426D1"/>
    <w:rsid w:val="002427A0"/>
    <w:rsid w:val="00242F31"/>
    <w:rsid w:val="002438AA"/>
    <w:rsid w:val="00243E56"/>
    <w:rsid w:val="0024409B"/>
    <w:rsid w:val="0024490B"/>
    <w:rsid w:val="002451FA"/>
    <w:rsid w:val="00245B45"/>
    <w:rsid w:val="002460B6"/>
    <w:rsid w:val="00246393"/>
    <w:rsid w:val="00246409"/>
    <w:rsid w:val="00246BA4"/>
    <w:rsid w:val="00246FE9"/>
    <w:rsid w:val="002470A8"/>
    <w:rsid w:val="00247121"/>
    <w:rsid w:val="00250734"/>
    <w:rsid w:val="002518CA"/>
    <w:rsid w:val="00251DF5"/>
    <w:rsid w:val="00251FAA"/>
    <w:rsid w:val="002526AE"/>
    <w:rsid w:val="00252FFD"/>
    <w:rsid w:val="00253012"/>
    <w:rsid w:val="00253446"/>
    <w:rsid w:val="00253EC8"/>
    <w:rsid w:val="0025412B"/>
    <w:rsid w:val="00254549"/>
    <w:rsid w:val="002556D0"/>
    <w:rsid w:val="002559A6"/>
    <w:rsid w:val="00255AFE"/>
    <w:rsid w:val="002562D3"/>
    <w:rsid w:val="0025634F"/>
    <w:rsid w:val="0025667C"/>
    <w:rsid w:val="00256B18"/>
    <w:rsid w:val="002572A5"/>
    <w:rsid w:val="0025771B"/>
    <w:rsid w:val="00257955"/>
    <w:rsid w:val="0026003D"/>
    <w:rsid w:val="00260207"/>
    <w:rsid w:val="00260AD3"/>
    <w:rsid w:val="00260E66"/>
    <w:rsid w:val="0026124A"/>
    <w:rsid w:val="002614B9"/>
    <w:rsid w:val="00261669"/>
    <w:rsid w:val="002616F2"/>
    <w:rsid w:val="00262208"/>
    <w:rsid w:val="00262A69"/>
    <w:rsid w:val="00262DD6"/>
    <w:rsid w:val="00263D32"/>
    <w:rsid w:val="00264223"/>
    <w:rsid w:val="00264337"/>
    <w:rsid w:val="0026473A"/>
    <w:rsid w:val="0026496C"/>
    <w:rsid w:val="002655C2"/>
    <w:rsid w:val="00265D57"/>
    <w:rsid w:val="00265FF9"/>
    <w:rsid w:val="00266567"/>
    <w:rsid w:val="00267FB9"/>
    <w:rsid w:val="002705F9"/>
    <w:rsid w:val="00270EEF"/>
    <w:rsid w:val="00271DBC"/>
    <w:rsid w:val="0027225A"/>
    <w:rsid w:val="002724E2"/>
    <w:rsid w:val="00272D8A"/>
    <w:rsid w:val="00272E30"/>
    <w:rsid w:val="0027348B"/>
    <w:rsid w:val="00273938"/>
    <w:rsid w:val="0027438D"/>
    <w:rsid w:val="00274AB2"/>
    <w:rsid w:val="002757BC"/>
    <w:rsid w:val="002757D2"/>
    <w:rsid w:val="002763F1"/>
    <w:rsid w:val="002769C0"/>
    <w:rsid w:val="00276C15"/>
    <w:rsid w:val="00276F1E"/>
    <w:rsid w:val="002773D6"/>
    <w:rsid w:val="002800F6"/>
    <w:rsid w:val="00280BE6"/>
    <w:rsid w:val="0028217B"/>
    <w:rsid w:val="002823E1"/>
    <w:rsid w:val="00282DCF"/>
    <w:rsid w:val="00282EFB"/>
    <w:rsid w:val="00283153"/>
    <w:rsid w:val="002834F8"/>
    <w:rsid w:val="00283899"/>
    <w:rsid w:val="00283FA1"/>
    <w:rsid w:val="002845F2"/>
    <w:rsid w:val="002848C9"/>
    <w:rsid w:val="00284961"/>
    <w:rsid w:val="00284A3C"/>
    <w:rsid w:val="00284F3B"/>
    <w:rsid w:val="0028528A"/>
    <w:rsid w:val="0028742D"/>
    <w:rsid w:val="00287DF8"/>
    <w:rsid w:val="00291B1E"/>
    <w:rsid w:val="00291D42"/>
    <w:rsid w:val="00292590"/>
    <w:rsid w:val="0029276C"/>
    <w:rsid w:val="002927A8"/>
    <w:rsid w:val="0029285D"/>
    <w:rsid w:val="00292F48"/>
    <w:rsid w:val="00293506"/>
    <w:rsid w:val="00293588"/>
    <w:rsid w:val="00293CC3"/>
    <w:rsid w:val="00293FE6"/>
    <w:rsid w:val="00295950"/>
    <w:rsid w:val="00295D10"/>
    <w:rsid w:val="0029606A"/>
    <w:rsid w:val="002966EF"/>
    <w:rsid w:val="00297339"/>
    <w:rsid w:val="00297646"/>
    <w:rsid w:val="00297E08"/>
    <w:rsid w:val="002A1016"/>
    <w:rsid w:val="002A1A3B"/>
    <w:rsid w:val="002A1FD3"/>
    <w:rsid w:val="002A2DB7"/>
    <w:rsid w:val="002A3989"/>
    <w:rsid w:val="002A3A71"/>
    <w:rsid w:val="002A3BB0"/>
    <w:rsid w:val="002A4005"/>
    <w:rsid w:val="002A4864"/>
    <w:rsid w:val="002A5F2B"/>
    <w:rsid w:val="002A6376"/>
    <w:rsid w:val="002A6BB9"/>
    <w:rsid w:val="002A6BCF"/>
    <w:rsid w:val="002A7E0D"/>
    <w:rsid w:val="002B0A30"/>
    <w:rsid w:val="002B0D2E"/>
    <w:rsid w:val="002B1255"/>
    <w:rsid w:val="002B169F"/>
    <w:rsid w:val="002B16FA"/>
    <w:rsid w:val="002B1E27"/>
    <w:rsid w:val="002B1F46"/>
    <w:rsid w:val="002B1F74"/>
    <w:rsid w:val="002B21ED"/>
    <w:rsid w:val="002B232F"/>
    <w:rsid w:val="002B273E"/>
    <w:rsid w:val="002B28E4"/>
    <w:rsid w:val="002B2EFF"/>
    <w:rsid w:val="002B3325"/>
    <w:rsid w:val="002B37A7"/>
    <w:rsid w:val="002B3D6B"/>
    <w:rsid w:val="002B5857"/>
    <w:rsid w:val="002B591D"/>
    <w:rsid w:val="002B5B34"/>
    <w:rsid w:val="002B5FD3"/>
    <w:rsid w:val="002B6073"/>
    <w:rsid w:val="002B77FD"/>
    <w:rsid w:val="002B7ADA"/>
    <w:rsid w:val="002B7CC1"/>
    <w:rsid w:val="002C0C40"/>
    <w:rsid w:val="002C1807"/>
    <w:rsid w:val="002C1BA0"/>
    <w:rsid w:val="002C1EBF"/>
    <w:rsid w:val="002C26F6"/>
    <w:rsid w:val="002C332A"/>
    <w:rsid w:val="002C35A0"/>
    <w:rsid w:val="002C3FF2"/>
    <w:rsid w:val="002C4736"/>
    <w:rsid w:val="002C5A08"/>
    <w:rsid w:val="002C5D4F"/>
    <w:rsid w:val="002C5F5D"/>
    <w:rsid w:val="002C5FC1"/>
    <w:rsid w:val="002C60D9"/>
    <w:rsid w:val="002C6305"/>
    <w:rsid w:val="002C6780"/>
    <w:rsid w:val="002C6853"/>
    <w:rsid w:val="002C6AC7"/>
    <w:rsid w:val="002C6EE5"/>
    <w:rsid w:val="002C7428"/>
    <w:rsid w:val="002C771A"/>
    <w:rsid w:val="002C7C53"/>
    <w:rsid w:val="002D0696"/>
    <w:rsid w:val="002D0AB6"/>
    <w:rsid w:val="002D0D98"/>
    <w:rsid w:val="002D23E9"/>
    <w:rsid w:val="002D2A62"/>
    <w:rsid w:val="002D321B"/>
    <w:rsid w:val="002D32D5"/>
    <w:rsid w:val="002D3317"/>
    <w:rsid w:val="002D3807"/>
    <w:rsid w:val="002D3D0C"/>
    <w:rsid w:val="002D42B9"/>
    <w:rsid w:val="002D496E"/>
    <w:rsid w:val="002D60B2"/>
    <w:rsid w:val="002D6313"/>
    <w:rsid w:val="002D63B6"/>
    <w:rsid w:val="002D74A5"/>
    <w:rsid w:val="002D7684"/>
    <w:rsid w:val="002E048D"/>
    <w:rsid w:val="002E0D84"/>
    <w:rsid w:val="002E0EB4"/>
    <w:rsid w:val="002E1D47"/>
    <w:rsid w:val="002E1E4B"/>
    <w:rsid w:val="002E20CC"/>
    <w:rsid w:val="002E2D78"/>
    <w:rsid w:val="002E30E4"/>
    <w:rsid w:val="002E3952"/>
    <w:rsid w:val="002E3AA5"/>
    <w:rsid w:val="002E3AB1"/>
    <w:rsid w:val="002E3B64"/>
    <w:rsid w:val="002E55DE"/>
    <w:rsid w:val="002E5702"/>
    <w:rsid w:val="002E5FD6"/>
    <w:rsid w:val="002E6121"/>
    <w:rsid w:val="002E6280"/>
    <w:rsid w:val="002E63C4"/>
    <w:rsid w:val="002E7CCA"/>
    <w:rsid w:val="002E7D9F"/>
    <w:rsid w:val="002E7DFA"/>
    <w:rsid w:val="002F032B"/>
    <w:rsid w:val="002F070A"/>
    <w:rsid w:val="002F0918"/>
    <w:rsid w:val="002F0B93"/>
    <w:rsid w:val="002F1D00"/>
    <w:rsid w:val="002F1D08"/>
    <w:rsid w:val="002F2410"/>
    <w:rsid w:val="002F2758"/>
    <w:rsid w:val="002F2C0E"/>
    <w:rsid w:val="002F3840"/>
    <w:rsid w:val="002F462C"/>
    <w:rsid w:val="002F47F6"/>
    <w:rsid w:val="002F4920"/>
    <w:rsid w:val="002F4CDA"/>
    <w:rsid w:val="002F4DF7"/>
    <w:rsid w:val="002F5072"/>
    <w:rsid w:val="002F51B4"/>
    <w:rsid w:val="002F5C6C"/>
    <w:rsid w:val="002F5EEB"/>
    <w:rsid w:val="002F6BA9"/>
    <w:rsid w:val="002F7650"/>
    <w:rsid w:val="002F7847"/>
    <w:rsid w:val="002F7EAB"/>
    <w:rsid w:val="002F7F29"/>
    <w:rsid w:val="003002A1"/>
    <w:rsid w:val="003004BE"/>
    <w:rsid w:val="00300524"/>
    <w:rsid w:val="0030067C"/>
    <w:rsid w:val="00300B52"/>
    <w:rsid w:val="00301152"/>
    <w:rsid w:val="00301970"/>
    <w:rsid w:val="0030221E"/>
    <w:rsid w:val="003027B8"/>
    <w:rsid w:val="0030315C"/>
    <w:rsid w:val="00304618"/>
    <w:rsid w:val="00306947"/>
    <w:rsid w:val="003072AE"/>
    <w:rsid w:val="00307A9B"/>
    <w:rsid w:val="003100F4"/>
    <w:rsid w:val="0031028C"/>
    <w:rsid w:val="0031166A"/>
    <w:rsid w:val="00311CF2"/>
    <w:rsid w:val="00311D79"/>
    <w:rsid w:val="003120C6"/>
    <w:rsid w:val="00313A30"/>
    <w:rsid w:val="00313B7E"/>
    <w:rsid w:val="00313ED8"/>
    <w:rsid w:val="00314091"/>
    <w:rsid w:val="00314798"/>
    <w:rsid w:val="0031608B"/>
    <w:rsid w:val="0031612C"/>
    <w:rsid w:val="00316249"/>
    <w:rsid w:val="00316A5B"/>
    <w:rsid w:val="00316DBF"/>
    <w:rsid w:val="00316F1C"/>
    <w:rsid w:val="0031707E"/>
    <w:rsid w:val="00317D24"/>
    <w:rsid w:val="00320235"/>
    <w:rsid w:val="003202FB"/>
    <w:rsid w:val="003217A4"/>
    <w:rsid w:val="00321C9C"/>
    <w:rsid w:val="00321DDB"/>
    <w:rsid w:val="00321E38"/>
    <w:rsid w:val="00322207"/>
    <w:rsid w:val="0032301A"/>
    <w:rsid w:val="00323160"/>
    <w:rsid w:val="003232F9"/>
    <w:rsid w:val="0032350B"/>
    <w:rsid w:val="0032381A"/>
    <w:rsid w:val="0032392B"/>
    <w:rsid w:val="00323BB9"/>
    <w:rsid w:val="00323C6C"/>
    <w:rsid w:val="00323F66"/>
    <w:rsid w:val="00324020"/>
    <w:rsid w:val="00325212"/>
    <w:rsid w:val="003254EB"/>
    <w:rsid w:val="00325EC7"/>
    <w:rsid w:val="00326088"/>
    <w:rsid w:val="003266D9"/>
    <w:rsid w:val="0032681B"/>
    <w:rsid w:val="003268C6"/>
    <w:rsid w:val="00326937"/>
    <w:rsid w:val="00326D62"/>
    <w:rsid w:val="00327446"/>
    <w:rsid w:val="00327702"/>
    <w:rsid w:val="00327762"/>
    <w:rsid w:val="003302E2"/>
    <w:rsid w:val="0033049C"/>
    <w:rsid w:val="00331009"/>
    <w:rsid w:val="003336B7"/>
    <w:rsid w:val="00334BF0"/>
    <w:rsid w:val="0033618E"/>
    <w:rsid w:val="00336C5B"/>
    <w:rsid w:val="00337E9B"/>
    <w:rsid w:val="00341115"/>
    <w:rsid w:val="0034166F"/>
    <w:rsid w:val="0034192D"/>
    <w:rsid w:val="00342599"/>
    <w:rsid w:val="00342666"/>
    <w:rsid w:val="00342E6F"/>
    <w:rsid w:val="0034314D"/>
    <w:rsid w:val="00343CBE"/>
    <w:rsid w:val="003441A9"/>
    <w:rsid w:val="0034444E"/>
    <w:rsid w:val="0034464B"/>
    <w:rsid w:val="00344B0F"/>
    <w:rsid w:val="00345806"/>
    <w:rsid w:val="0034596C"/>
    <w:rsid w:val="0034611C"/>
    <w:rsid w:val="00346275"/>
    <w:rsid w:val="00346A9C"/>
    <w:rsid w:val="00346AB0"/>
    <w:rsid w:val="00346F07"/>
    <w:rsid w:val="00347A4F"/>
    <w:rsid w:val="00347ED4"/>
    <w:rsid w:val="0035021A"/>
    <w:rsid w:val="003503B1"/>
    <w:rsid w:val="00350B43"/>
    <w:rsid w:val="00351631"/>
    <w:rsid w:val="00351BAE"/>
    <w:rsid w:val="00351EA0"/>
    <w:rsid w:val="00352359"/>
    <w:rsid w:val="00352BDB"/>
    <w:rsid w:val="00353644"/>
    <w:rsid w:val="0035377F"/>
    <w:rsid w:val="00354B9F"/>
    <w:rsid w:val="00355046"/>
    <w:rsid w:val="00355595"/>
    <w:rsid w:val="003563A7"/>
    <w:rsid w:val="0035698D"/>
    <w:rsid w:val="0035713E"/>
    <w:rsid w:val="0035749A"/>
    <w:rsid w:val="00357714"/>
    <w:rsid w:val="003577B6"/>
    <w:rsid w:val="00357857"/>
    <w:rsid w:val="003578DC"/>
    <w:rsid w:val="00357E2D"/>
    <w:rsid w:val="00357E62"/>
    <w:rsid w:val="0036063A"/>
    <w:rsid w:val="00360810"/>
    <w:rsid w:val="00360898"/>
    <w:rsid w:val="00360951"/>
    <w:rsid w:val="00361927"/>
    <w:rsid w:val="00361C12"/>
    <w:rsid w:val="003622CB"/>
    <w:rsid w:val="0036254B"/>
    <w:rsid w:val="00363789"/>
    <w:rsid w:val="00363C37"/>
    <w:rsid w:val="00365051"/>
    <w:rsid w:val="00365B5B"/>
    <w:rsid w:val="00365B76"/>
    <w:rsid w:val="00365E44"/>
    <w:rsid w:val="003664A8"/>
    <w:rsid w:val="00367804"/>
    <w:rsid w:val="00367ADE"/>
    <w:rsid w:val="00367B2B"/>
    <w:rsid w:val="00367ED2"/>
    <w:rsid w:val="00370222"/>
    <w:rsid w:val="00370AFD"/>
    <w:rsid w:val="00370C13"/>
    <w:rsid w:val="00370F0A"/>
    <w:rsid w:val="00371552"/>
    <w:rsid w:val="003716A0"/>
    <w:rsid w:val="00371B51"/>
    <w:rsid w:val="00371D12"/>
    <w:rsid w:val="003721A6"/>
    <w:rsid w:val="0037298B"/>
    <w:rsid w:val="00373443"/>
    <w:rsid w:val="00373E60"/>
    <w:rsid w:val="00374BDD"/>
    <w:rsid w:val="00374E1F"/>
    <w:rsid w:val="003754CD"/>
    <w:rsid w:val="0037551A"/>
    <w:rsid w:val="00375CB3"/>
    <w:rsid w:val="0037625C"/>
    <w:rsid w:val="0037691D"/>
    <w:rsid w:val="00376AA5"/>
    <w:rsid w:val="00376AE6"/>
    <w:rsid w:val="00376E24"/>
    <w:rsid w:val="0037788D"/>
    <w:rsid w:val="00377CDE"/>
    <w:rsid w:val="00381802"/>
    <w:rsid w:val="00381F5E"/>
    <w:rsid w:val="0038214E"/>
    <w:rsid w:val="003824EC"/>
    <w:rsid w:val="00382984"/>
    <w:rsid w:val="00383C04"/>
    <w:rsid w:val="00384F99"/>
    <w:rsid w:val="00385651"/>
    <w:rsid w:val="00385875"/>
    <w:rsid w:val="00385A56"/>
    <w:rsid w:val="003874EA"/>
    <w:rsid w:val="00387801"/>
    <w:rsid w:val="00387B6B"/>
    <w:rsid w:val="00387CEA"/>
    <w:rsid w:val="00387EDA"/>
    <w:rsid w:val="00387F5D"/>
    <w:rsid w:val="003907D7"/>
    <w:rsid w:val="00390D47"/>
    <w:rsid w:val="00391513"/>
    <w:rsid w:val="00391DF7"/>
    <w:rsid w:val="00391E06"/>
    <w:rsid w:val="00392240"/>
    <w:rsid w:val="00392DB7"/>
    <w:rsid w:val="00392E22"/>
    <w:rsid w:val="00393734"/>
    <w:rsid w:val="00394274"/>
    <w:rsid w:val="00394999"/>
    <w:rsid w:val="00394BBF"/>
    <w:rsid w:val="00394E68"/>
    <w:rsid w:val="0039527B"/>
    <w:rsid w:val="00395ABB"/>
    <w:rsid w:val="0039613D"/>
    <w:rsid w:val="003968F9"/>
    <w:rsid w:val="003969ED"/>
    <w:rsid w:val="00396C9A"/>
    <w:rsid w:val="00396D38"/>
    <w:rsid w:val="0039746F"/>
    <w:rsid w:val="003977BB"/>
    <w:rsid w:val="003A0A90"/>
    <w:rsid w:val="003A0D93"/>
    <w:rsid w:val="003A0E7E"/>
    <w:rsid w:val="003A1FEB"/>
    <w:rsid w:val="003A2482"/>
    <w:rsid w:val="003A386A"/>
    <w:rsid w:val="003A38F1"/>
    <w:rsid w:val="003A483C"/>
    <w:rsid w:val="003A4FCA"/>
    <w:rsid w:val="003A514C"/>
    <w:rsid w:val="003A5B93"/>
    <w:rsid w:val="003A5C7A"/>
    <w:rsid w:val="003A63EF"/>
    <w:rsid w:val="003A65E5"/>
    <w:rsid w:val="003A6D73"/>
    <w:rsid w:val="003A7DE8"/>
    <w:rsid w:val="003A7F5B"/>
    <w:rsid w:val="003B0346"/>
    <w:rsid w:val="003B03A6"/>
    <w:rsid w:val="003B05C2"/>
    <w:rsid w:val="003B0E90"/>
    <w:rsid w:val="003B15C1"/>
    <w:rsid w:val="003B1750"/>
    <w:rsid w:val="003B1962"/>
    <w:rsid w:val="003B1A3A"/>
    <w:rsid w:val="003B2699"/>
    <w:rsid w:val="003B2B38"/>
    <w:rsid w:val="003B2DA5"/>
    <w:rsid w:val="003B3201"/>
    <w:rsid w:val="003B35D5"/>
    <w:rsid w:val="003B3B70"/>
    <w:rsid w:val="003B48FF"/>
    <w:rsid w:val="003B4F3F"/>
    <w:rsid w:val="003B5342"/>
    <w:rsid w:val="003B54C6"/>
    <w:rsid w:val="003B5857"/>
    <w:rsid w:val="003B5EA8"/>
    <w:rsid w:val="003B6296"/>
    <w:rsid w:val="003B66DC"/>
    <w:rsid w:val="003B6839"/>
    <w:rsid w:val="003B6EB3"/>
    <w:rsid w:val="003B7A57"/>
    <w:rsid w:val="003B7CB3"/>
    <w:rsid w:val="003C0322"/>
    <w:rsid w:val="003C0615"/>
    <w:rsid w:val="003C06CD"/>
    <w:rsid w:val="003C0744"/>
    <w:rsid w:val="003C0807"/>
    <w:rsid w:val="003C0A5A"/>
    <w:rsid w:val="003C0DAE"/>
    <w:rsid w:val="003C0EE7"/>
    <w:rsid w:val="003C17C1"/>
    <w:rsid w:val="003C26FE"/>
    <w:rsid w:val="003C2903"/>
    <w:rsid w:val="003C2941"/>
    <w:rsid w:val="003C319F"/>
    <w:rsid w:val="003C3200"/>
    <w:rsid w:val="003C3B23"/>
    <w:rsid w:val="003C3F52"/>
    <w:rsid w:val="003C439A"/>
    <w:rsid w:val="003C5918"/>
    <w:rsid w:val="003C5988"/>
    <w:rsid w:val="003C618E"/>
    <w:rsid w:val="003C636F"/>
    <w:rsid w:val="003C666F"/>
    <w:rsid w:val="003C6810"/>
    <w:rsid w:val="003C6D8C"/>
    <w:rsid w:val="003C6EB7"/>
    <w:rsid w:val="003C7062"/>
    <w:rsid w:val="003C76FA"/>
    <w:rsid w:val="003C7BB9"/>
    <w:rsid w:val="003D0AC4"/>
    <w:rsid w:val="003D1AE6"/>
    <w:rsid w:val="003D1E5A"/>
    <w:rsid w:val="003D2D0B"/>
    <w:rsid w:val="003D2EFE"/>
    <w:rsid w:val="003D2F4E"/>
    <w:rsid w:val="003D4326"/>
    <w:rsid w:val="003D4A48"/>
    <w:rsid w:val="003D4B7F"/>
    <w:rsid w:val="003D4C06"/>
    <w:rsid w:val="003D4EA6"/>
    <w:rsid w:val="003D4FBE"/>
    <w:rsid w:val="003D50EC"/>
    <w:rsid w:val="003D5209"/>
    <w:rsid w:val="003D5818"/>
    <w:rsid w:val="003D5A8A"/>
    <w:rsid w:val="003D620D"/>
    <w:rsid w:val="003D63EA"/>
    <w:rsid w:val="003D6F29"/>
    <w:rsid w:val="003D7A2C"/>
    <w:rsid w:val="003D7D3D"/>
    <w:rsid w:val="003D7F4E"/>
    <w:rsid w:val="003E047A"/>
    <w:rsid w:val="003E04E8"/>
    <w:rsid w:val="003E0809"/>
    <w:rsid w:val="003E1096"/>
    <w:rsid w:val="003E145E"/>
    <w:rsid w:val="003E18F0"/>
    <w:rsid w:val="003E1ABB"/>
    <w:rsid w:val="003E2F00"/>
    <w:rsid w:val="003E3848"/>
    <w:rsid w:val="003E3BD4"/>
    <w:rsid w:val="003E451D"/>
    <w:rsid w:val="003E4AFB"/>
    <w:rsid w:val="003E522D"/>
    <w:rsid w:val="003E5688"/>
    <w:rsid w:val="003E5978"/>
    <w:rsid w:val="003E59C2"/>
    <w:rsid w:val="003E615D"/>
    <w:rsid w:val="003E6309"/>
    <w:rsid w:val="003E6C8D"/>
    <w:rsid w:val="003E6F51"/>
    <w:rsid w:val="003E76ED"/>
    <w:rsid w:val="003E7812"/>
    <w:rsid w:val="003E7F5C"/>
    <w:rsid w:val="003E7FC0"/>
    <w:rsid w:val="003F019D"/>
    <w:rsid w:val="003F17BD"/>
    <w:rsid w:val="003F3292"/>
    <w:rsid w:val="003F3CCC"/>
    <w:rsid w:val="003F3D45"/>
    <w:rsid w:val="003F4503"/>
    <w:rsid w:val="003F4529"/>
    <w:rsid w:val="003F47DF"/>
    <w:rsid w:val="003F4E8C"/>
    <w:rsid w:val="003F5280"/>
    <w:rsid w:val="003F5935"/>
    <w:rsid w:val="003F5B28"/>
    <w:rsid w:val="003F5DB1"/>
    <w:rsid w:val="003F6800"/>
    <w:rsid w:val="003F694E"/>
    <w:rsid w:val="003F6B2B"/>
    <w:rsid w:val="0040004A"/>
    <w:rsid w:val="004007A0"/>
    <w:rsid w:val="004009A6"/>
    <w:rsid w:val="00400B1C"/>
    <w:rsid w:val="004011AF"/>
    <w:rsid w:val="00401651"/>
    <w:rsid w:val="0040177F"/>
    <w:rsid w:val="004021F6"/>
    <w:rsid w:val="00402437"/>
    <w:rsid w:val="00402B23"/>
    <w:rsid w:val="00402B90"/>
    <w:rsid w:val="00403955"/>
    <w:rsid w:val="00403C19"/>
    <w:rsid w:val="00403DAD"/>
    <w:rsid w:val="0040414F"/>
    <w:rsid w:val="004050AE"/>
    <w:rsid w:val="004051D2"/>
    <w:rsid w:val="004056EA"/>
    <w:rsid w:val="0040577A"/>
    <w:rsid w:val="004057DC"/>
    <w:rsid w:val="00405ED5"/>
    <w:rsid w:val="004060D1"/>
    <w:rsid w:val="004062A4"/>
    <w:rsid w:val="0040671F"/>
    <w:rsid w:val="0040679A"/>
    <w:rsid w:val="00406A59"/>
    <w:rsid w:val="00406E07"/>
    <w:rsid w:val="004071AE"/>
    <w:rsid w:val="0040778B"/>
    <w:rsid w:val="00407A39"/>
    <w:rsid w:val="004101EA"/>
    <w:rsid w:val="0041028B"/>
    <w:rsid w:val="00410C5D"/>
    <w:rsid w:val="004120BB"/>
    <w:rsid w:val="00412326"/>
    <w:rsid w:val="00412AFA"/>
    <w:rsid w:val="00412E4D"/>
    <w:rsid w:val="00412EB9"/>
    <w:rsid w:val="00412F3E"/>
    <w:rsid w:val="00413129"/>
    <w:rsid w:val="0041392F"/>
    <w:rsid w:val="004139A0"/>
    <w:rsid w:val="00413C29"/>
    <w:rsid w:val="00413DE0"/>
    <w:rsid w:val="00414368"/>
    <w:rsid w:val="00414B8F"/>
    <w:rsid w:val="00414E86"/>
    <w:rsid w:val="00415433"/>
    <w:rsid w:val="0041568B"/>
    <w:rsid w:val="004156A7"/>
    <w:rsid w:val="00415A72"/>
    <w:rsid w:val="0041684E"/>
    <w:rsid w:val="004168DB"/>
    <w:rsid w:val="00417DCF"/>
    <w:rsid w:val="00417E1A"/>
    <w:rsid w:val="0042016E"/>
    <w:rsid w:val="00420622"/>
    <w:rsid w:val="0042093F"/>
    <w:rsid w:val="00420A25"/>
    <w:rsid w:val="004216A6"/>
    <w:rsid w:val="00421B01"/>
    <w:rsid w:val="0042219C"/>
    <w:rsid w:val="004228B5"/>
    <w:rsid w:val="00422A04"/>
    <w:rsid w:val="00422AB7"/>
    <w:rsid w:val="004236E6"/>
    <w:rsid w:val="00423839"/>
    <w:rsid w:val="00423E6A"/>
    <w:rsid w:val="004244F1"/>
    <w:rsid w:val="0042476B"/>
    <w:rsid w:val="00424986"/>
    <w:rsid w:val="00425437"/>
    <w:rsid w:val="004267D5"/>
    <w:rsid w:val="0042692A"/>
    <w:rsid w:val="004278B9"/>
    <w:rsid w:val="00427FF6"/>
    <w:rsid w:val="004300EF"/>
    <w:rsid w:val="0043016C"/>
    <w:rsid w:val="004301B2"/>
    <w:rsid w:val="00430202"/>
    <w:rsid w:val="004306E8"/>
    <w:rsid w:val="004307A9"/>
    <w:rsid w:val="00430EDA"/>
    <w:rsid w:val="0043195C"/>
    <w:rsid w:val="00431F5C"/>
    <w:rsid w:val="00432108"/>
    <w:rsid w:val="00433086"/>
    <w:rsid w:val="00433D86"/>
    <w:rsid w:val="00435012"/>
    <w:rsid w:val="00435B5C"/>
    <w:rsid w:val="00435E5D"/>
    <w:rsid w:val="00436A19"/>
    <w:rsid w:val="00437170"/>
    <w:rsid w:val="00437E93"/>
    <w:rsid w:val="004405D9"/>
    <w:rsid w:val="004407F6"/>
    <w:rsid w:val="00440880"/>
    <w:rsid w:val="00441857"/>
    <w:rsid w:val="0044239B"/>
    <w:rsid w:val="00442884"/>
    <w:rsid w:val="00442A37"/>
    <w:rsid w:val="00442DB6"/>
    <w:rsid w:val="00442E5B"/>
    <w:rsid w:val="00443165"/>
    <w:rsid w:val="00443BDB"/>
    <w:rsid w:val="00443F0D"/>
    <w:rsid w:val="0044435B"/>
    <w:rsid w:val="0044458A"/>
    <w:rsid w:val="0044466D"/>
    <w:rsid w:val="00444ECA"/>
    <w:rsid w:val="00444FF0"/>
    <w:rsid w:val="0044567B"/>
    <w:rsid w:val="00445839"/>
    <w:rsid w:val="0044643D"/>
    <w:rsid w:val="0044685C"/>
    <w:rsid w:val="0044688B"/>
    <w:rsid w:val="00446BCA"/>
    <w:rsid w:val="00446E20"/>
    <w:rsid w:val="0044722F"/>
    <w:rsid w:val="00447AFD"/>
    <w:rsid w:val="0045000A"/>
    <w:rsid w:val="00450079"/>
    <w:rsid w:val="00450A58"/>
    <w:rsid w:val="00450D41"/>
    <w:rsid w:val="00451A27"/>
    <w:rsid w:val="00451D9F"/>
    <w:rsid w:val="004524E2"/>
    <w:rsid w:val="00452E7E"/>
    <w:rsid w:val="00453E54"/>
    <w:rsid w:val="00454240"/>
    <w:rsid w:val="004547A2"/>
    <w:rsid w:val="00455C43"/>
    <w:rsid w:val="00455D1A"/>
    <w:rsid w:val="004567FA"/>
    <w:rsid w:val="0045705C"/>
    <w:rsid w:val="004575AB"/>
    <w:rsid w:val="00457B35"/>
    <w:rsid w:val="004601B8"/>
    <w:rsid w:val="004605A0"/>
    <w:rsid w:val="004608E0"/>
    <w:rsid w:val="00461422"/>
    <w:rsid w:val="00461CFF"/>
    <w:rsid w:val="00462430"/>
    <w:rsid w:val="00462637"/>
    <w:rsid w:val="004627F6"/>
    <w:rsid w:val="00462FD5"/>
    <w:rsid w:val="00463257"/>
    <w:rsid w:val="0046368C"/>
    <w:rsid w:val="00463766"/>
    <w:rsid w:val="00463E8D"/>
    <w:rsid w:val="00466053"/>
    <w:rsid w:val="004671EF"/>
    <w:rsid w:val="0046723B"/>
    <w:rsid w:val="00470709"/>
    <w:rsid w:val="00470D07"/>
    <w:rsid w:val="00471189"/>
    <w:rsid w:val="00471A9F"/>
    <w:rsid w:val="00472444"/>
    <w:rsid w:val="004725CE"/>
    <w:rsid w:val="00472F98"/>
    <w:rsid w:val="00473969"/>
    <w:rsid w:val="004749D0"/>
    <w:rsid w:val="0047631A"/>
    <w:rsid w:val="0047736C"/>
    <w:rsid w:val="004778B3"/>
    <w:rsid w:val="00480CD4"/>
    <w:rsid w:val="004811BF"/>
    <w:rsid w:val="00482562"/>
    <w:rsid w:val="004832EC"/>
    <w:rsid w:val="00483B56"/>
    <w:rsid w:val="0048433E"/>
    <w:rsid w:val="00484847"/>
    <w:rsid w:val="00484FD0"/>
    <w:rsid w:val="0048515D"/>
    <w:rsid w:val="00485699"/>
    <w:rsid w:val="004858E1"/>
    <w:rsid w:val="00485D0A"/>
    <w:rsid w:val="00485F34"/>
    <w:rsid w:val="00487291"/>
    <w:rsid w:val="0048750F"/>
    <w:rsid w:val="00487E67"/>
    <w:rsid w:val="00490C20"/>
    <w:rsid w:val="00490E49"/>
    <w:rsid w:val="00491444"/>
    <w:rsid w:val="00491453"/>
    <w:rsid w:val="00491C65"/>
    <w:rsid w:val="00492AE9"/>
    <w:rsid w:val="00492AFB"/>
    <w:rsid w:val="00493850"/>
    <w:rsid w:val="00493984"/>
    <w:rsid w:val="00494109"/>
    <w:rsid w:val="004947D2"/>
    <w:rsid w:val="00494F5F"/>
    <w:rsid w:val="00495209"/>
    <w:rsid w:val="00495D4C"/>
    <w:rsid w:val="004964B9"/>
    <w:rsid w:val="0049663C"/>
    <w:rsid w:val="00496A2E"/>
    <w:rsid w:val="0049750A"/>
    <w:rsid w:val="004A097C"/>
    <w:rsid w:val="004A18B7"/>
    <w:rsid w:val="004A24F7"/>
    <w:rsid w:val="004A26BB"/>
    <w:rsid w:val="004A2914"/>
    <w:rsid w:val="004A2CC0"/>
    <w:rsid w:val="004A3568"/>
    <w:rsid w:val="004A3CB3"/>
    <w:rsid w:val="004A4831"/>
    <w:rsid w:val="004A4CA3"/>
    <w:rsid w:val="004A519A"/>
    <w:rsid w:val="004A5392"/>
    <w:rsid w:val="004A5499"/>
    <w:rsid w:val="004A58E9"/>
    <w:rsid w:val="004A5EC9"/>
    <w:rsid w:val="004A6485"/>
    <w:rsid w:val="004A6DFE"/>
    <w:rsid w:val="004A7BF2"/>
    <w:rsid w:val="004B0645"/>
    <w:rsid w:val="004B07EB"/>
    <w:rsid w:val="004B0870"/>
    <w:rsid w:val="004B1E68"/>
    <w:rsid w:val="004B217A"/>
    <w:rsid w:val="004B2AD4"/>
    <w:rsid w:val="004B2BBF"/>
    <w:rsid w:val="004B31EE"/>
    <w:rsid w:val="004B35D0"/>
    <w:rsid w:val="004B39DA"/>
    <w:rsid w:val="004B3E58"/>
    <w:rsid w:val="004B5A8A"/>
    <w:rsid w:val="004B6383"/>
    <w:rsid w:val="004B644B"/>
    <w:rsid w:val="004B65A8"/>
    <w:rsid w:val="004B73AC"/>
    <w:rsid w:val="004B73FD"/>
    <w:rsid w:val="004B7915"/>
    <w:rsid w:val="004B7958"/>
    <w:rsid w:val="004C0967"/>
    <w:rsid w:val="004C148D"/>
    <w:rsid w:val="004C1543"/>
    <w:rsid w:val="004C16A8"/>
    <w:rsid w:val="004C1CF2"/>
    <w:rsid w:val="004C25B3"/>
    <w:rsid w:val="004C2BA7"/>
    <w:rsid w:val="004C2BAC"/>
    <w:rsid w:val="004C3D1F"/>
    <w:rsid w:val="004C4270"/>
    <w:rsid w:val="004C46D4"/>
    <w:rsid w:val="004C5109"/>
    <w:rsid w:val="004C5677"/>
    <w:rsid w:val="004C6179"/>
    <w:rsid w:val="004C6B32"/>
    <w:rsid w:val="004C6D63"/>
    <w:rsid w:val="004C72E4"/>
    <w:rsid w:val="004C78D8"/>
    <w:rsid w:val="004C7EFD"/>
    <w:rsid w:val="004D0267"/>
    <w:rsid w:val="004D088F"/>
    <w:rsid w:val="004D1A6E"/>
    <w:rsid w:val="004D1CF8"/>
    <w:rsid w:val="004D1EEF"/>
    <w:rsid w:val="004D2330"/>
    <w:rsid w:val="004D255C"/>
    <w:rsid w:val="004D30B7"/>
    <w:rsid w:val="004D33BE"/>
    <w:rsid w:val="004D3460"/>
    <w:rsid w:val="004D3BA2"/>
    <w:rsid w:val="004D4360"/>
    <w:rsid w:val="004D481A"/>
    <w:rsid w:val="004D613D"/>
    <w:rsid w:val="004D6905"/>
    <w:rsid w:val="004D6931"/>
    <w:rsid w:val="004D6ADD"/>
    <w:rsid w:val="004D6C16"/>
    <w:rsid w:val="004D7932"/>
    <w:rsid w:val="004E040D"/>
    <w:rsid w:val="004E044B"/>
    <w:rsid w:val="004E0966"/>
    <w:rsid w:val="004E0B98"/>
    <w:rsid w:val="004E129D"/>
    <w:rsid w:val="004E151C"/>
    <w:rsid w:val="004E1EEE"/>
    <w:rsid w:val="004E286D"/>
    <w:rsid w:val="004E3D7E"/>
    <w:rsid w:val="004E46AC"/>
    <w:rsid w:val="004E4ADB"/>
    <w:rsid w:val="004E4BF5"/>
    <w:rsid w:val="004E508B"/>
    <w:rsid w:val="004E53FF"/>
    <w:rsid w:val="004E580B"/>
    <w:rsid w:val="004E5E2C"/>
    <w:rsid w:val="004E6535"/>
    <w:rsid w:val="004E6DC6"/>
    <w:rsid w:val="004E6E0C"/>
    <w:rsid w:val="004E7A8E"/>
    <w:rsid w:val="004E7B82"/>
    <w:rsid w:val="004E7BBE"/>
    <w:rsid w:val="004F02BF"/>
    <w:rsid w:val="004F02C1"/>
    <w:rsid w:val="004F159C"/>
    <w:rsid w:val="004F1886"/>
    <w:rsid w:val="004F1DA4"/>
    <w:rsid w:val="004F1F52"/>
    <w:rsid w:val="004F23CC"/>
    <w:rsid w:val="004F25E9"/>
    <w:rsid w:val="004F276E"/>
    <w:rsid w:val="004F2F4E"/>
    <w:rsid w:val="004F4076"/>
    <w:rsid w:val="004F407F"/>
    <w:rsid w:val="004F42D0"/>
    <w:rsid w:val="004F42D5"/>
    <w:rsid w:val="004F5824"/>
    <w:rsid w:val="004F5D82"/>
    <w:rsid w:val="004F6302"/>
    <w:rsid w:val="004F6451"/>
    <w:rsid w:val="004F75F5"/>
    <w:rsid w:val="004F7EF9"/>
    <w:rsid w:val="00500B79"/>
    <w:rsid w:val="00500BF2"/>
    <w:rsid w:val="00502D93"/>
    <w:rsid w:val="005031B0"/>
    <w:rsid w:val="00503769"/>
    <w:rsid w:val="0050415E"/>
    <w:rsid w:val="00504657"/>
    <w:rsid w:val="00504687"/>
    <w:rsid w:val="00505188"/>
    <w:rsid w:val="00505691"/>
    <w:rsid w:val="0050614C"/>
    <w:rsid w:val="00506229"/>
    <w:rsid w:val="00507BC4"/>
    <w:rsid w:val="00510170"/>
    <w:rsid w:val="0051126C"/>
    <w:rsid w:val="0051148E"/>
    <w:rsid w:val="00511639"/>
    <w:rsid w:val="00512040"/>
    <w:rsid w:val="00512ADC"/>
    <w:rsid w:val="00513327"/>
    <w:rsid w:val="0051346A"/>
    <w:rsid w:val="00513568"/>
    <w:rsid w:val="00513B18"/>
    <w:rsid w:val="00513E73"/>
    <w:rsid w:val="0051407B"/>
    <w:rsid w:val="005149DE"/>
    <w:rsid w:val="00514BF1"/>
    <w:rsid w:val="00515096"/>
    <w:rsid w:val="00515B87"/>
    <w:rsid w:val="0051679A"/>
    <w:rsid w:val="00516956"/>
    <w:rsid w:val="00516E05"/>
    <w:rsid w:val="00517366"/>
    <w:rsid w:val="005177DD"/>
    <w:rsid w:val="00521171"/>
    <w:rsid w:val="0052127C"/>
    <w:rsid w:val="005213A9"/>
    <w:rsid w:val="00521A14"/>
    <w:rsid w:val="00521E57"/>
    <w:rsid w:val="005223EA"/>
    <w:rsid w:val="0052258D"/>
    <w:rsid w:val="0052266D"/>
    <w:rsid w:val="005227FF"/>
    <w:rsid w:val="00522CD5"/>
    <w:rsid w:val="005230D4"/>
    <w:rsid w:val="00523599"/>
    <w:rsid w:val="0052363A"/>
    <w:rsid w:val="00523A4F"/>
    <w:rsid w:val="00524040"/>
    <w:rsid w:val="005240C7"/>
    <w:rsid w:val="00524F71"/>
    <w:rsid w:val="0052525A"/>
    <w:rsid w:val="00525A47"/>
    <w:rsid w:val="00525E75"/>
    <w:rsid w:val="00525F6A"/>
    <w:rsid w:val="00526325"/>
    <w:rsid w:val="00526588"/>
    <w:rsid w:val="00526E3B"/>
    <w:rsid w:val="00527772"/>
    <w:rsid w:val="00527DF8"/>
    <w:rsid w:val="005302DF"/>
    <w:rsid w:val="005302EF"/>
    <w:rsid w:val="00530B91"/>
    <w:rsid w:val="00531892"/>
    <w:rsid w:val="00531DA5"/>
    <w:rsid w:val="0053223E"/>
    <w:rsid w:val="00532ADC"/>
    <w:rsid w:val="005331ED"/>
    <w:rsid w:val="00533A1E"/>
    <w:rsid w:val="00533AE0"/>
    <w:rsid w:val="00533CE4"/>
    <w:rsid w:val="00534CA9"/>
    <w:rsid w:val="00535055"/>
    <w:rsid w:val="00535B2B"/>
    <w:rsid w:val="00535FD3"/>
    <w:rsid w:val="005364AE"/>
    <w:rsid w:val="00536FDD"/>
    <w:rsid w:val="005370EB"/>
    <w:rsid w:val="00537C5F"/>
    <w:rsid w:val="0054023D"/>
    <w:rsid w:val="00541095"/>
    <w:rsid w:val="00541670"/>
    <w:rsid w:val="00541852"/>
    <w:rsid w:val="00541EE1"/>
    <w:rsid w:val="00543008"/>
    <w:rsid w:val="005439E5"/>
    <w:rsid w:val="00543C44"/>
    <w:rsid w:val="00543D02"/>
    <w:rsid w:val="0054400C"/>
    <w:rsid w:val="00544246"/>
    <w:rsid w:val="0054494E"/>
    <w:rsid w:val="0054499B"/>
    <w:rsid w:val="00545232"/>
    <w:rsid w:val="00546610"/>
    <w:rsid w:val="00547129"/>
    <w:rsid w:val="005471BB"/>
    <w:rsid w:val="005473A1"/>
    <w:rsid w:val="00547B2F"/>
    <w:rsid w:val="00547CD1"/>
    <w:rsid w:val="00547CD5"/>
    <w:rsid w:val="005508DA"/>
    <w:rsid w:val="00551C7B"/>
    <w:rsid w:val="00552B0B"/>
    <w:rsid w:val="00553311"/>
    <w:rsid w:val="00553992"/>
    <w:rsid w:val="005539BE"/>
    <w:rsid w:val="00554A4B"/>
    <w:rsid w:val="00555427"/>
    <w:rsid w:val="005554B8"/>
    <w:rsid w:val="00555921"/>
    <w:rsid w:val="00555A44"/>
    <w:rsid w:val="00555AC3"/>
    <w:rsid w:val="00555FD9"/>
    <w:rsid w:val="00556461"/>
    <w:rsid w:val="005569BC"/>
    <w:rsid w:val="005569CB"/>
    <w:rsid w:val="00557854"/>
    <w:rsid w:val="00560320"/>
    <w:rsid w:val="00560915"/>
    <w:rsid w:val="00560AF1"/>
    <w:rsid w:val="00560B0F"/>
    <w:rsid w:val="00561683"/>
    <w:rsid w:val="005618D7"/>
    <w:rsid w:val="00561E5D"/>
    <w:rsid w:val="005621DA"/>
    <w:rsid w:val="00562496"/>
    <w:rsid w:val="0056269A"/>
    <w:rsid w:val="00562738"/>
    <w:rsid w:val="00562C89"/>
    <w:rsid w:val="00562DAD"/>
    <w:rsid w:val="0056371F"/>
    <w:rsid w:val="00563B7A"/>
    <w:rsid w:val="00563ED4"/>
    <w:rsid w:val="00563F74"/>
    <w:rsid w:val="005642DA"/>
    <w:rsid w:val="00564D58"/>
    <w:rsid w:val="00564D86"/>
    <w:rsid w:val="005654F1"/>
    <w:rsid w:val="00565760"/>
    <w:rsid w:val="00565B04"/>
    <w:rsid w:val="00565CD1"/>
    <w:rsid w:val="005667B8"/>
    <w:rsid w:val="005667C0"/>
    <w:rsid w:val="00566B03"/>
    <w:rsid w:val="00566BD7"/>
    <w:rsid w:val="00566F85"/>
    <w:rsid w:val="005670D3"/>
    <w:rsid w:val="005702F9"/>
    <w:rsid w:val="00570471"/>
    <w:rsid w:val="005705C2"/>
    <w:rsid w:val="0057082B"/>
    <w:rsid w:val="00571272"/>
    <w:rsid w:val="00571BD3"/>
    <w:rsid w:val="0057226B"/>
    <w:rsid w:val="00573CE1"/>
    <w:rsid w:val="00573E33"/>
    <w:rsid w:val="00573FEA"/>
    <w:rsid w:val="005743E3"/>
    <w:rsid w:val="0057485B"/>
    <w:rsid w:val="00574915"/>
    <w:rsid w:val="00574A62"/>
    <w:rsid w:val="00574EA5"/>
    <w:rsid w:val="00575153"/>
    <w:rsid w:val="00575C14"/>
    <w:rsid w:val="00576E23"/>
    <w:rsid w:val="00576EFB"/>
    <w:rsid w:val="00577297"/>
    <w:rsid w:val="00577310"/>
    <w:rsid w:val="00580243"/>
    <w:rsid w:val="005804AA"/>
    <w:rsid w:val="005808DB"/>
    <w:rsid w:val="00580A2A"/>
    <w:rsid w:val="00580D2B"/>
    <w:rsid w:val="00580E1E"/>
    <w:rsid w:val="0058165A"/>
    <w:rsid w:val="0058174E"/>
    <w:rsid w:val="0058181B"/>
    <w:rsid w:val="005819CF"/>
    <w:rsid w:val="00581A9F"/>
    <w:rsid w:val="00581E7C"/>
    <w:rsid w:val="005820BF"/>
    <w:rsid w:val="00582309"/>
    <w:rsid w:val="005827A8"/>
    <w:rsid w:val="00582DE7"/>
    <w:rsid w:val="00583C76"/>
    <w:rsid w:val="00583DFE"/>
    <w:rsid w:val="00584514"/>
    <w:rsid w:val="00584A50"/>
    <w:rsid w:val="00586570"/>
    <w:rsid w:val="00587367"/>
    <w:rsid w:val="0058744A"/>
    <w:rsid w:val="00587CB0"/>
    <w:rsid w:val="00590031"/>
    <w:rsid w:val="00590588"/>
    <w:rsid w:val="00590865"/>
    <w:rsid w:val="00591BC4"/>
    <w:rsid w:val="00592FDF"/>
    <w:rsid w:val="005930A5"/>
    <w:rsid w:val="0059321F"/>
    <w:rsid w:val="00593DBA"/>
    <w:rsid w:val="00594168"/>
    <w:rsid w:val="00594200"/>
    <w:rsid w:val="005947AB"/>
    <w:rsid w:val="0059527F"/>
    <w:rsid w:val="0059546C"/>
    <w:rsid w:val="005958C5"/>
    <w:rsid w:val="00595A99"/>
    <w:rsid w:val="00595E01"/>
    <w:rsid w:val="00596206"/>
    <w:rsid w:val="00596973"/>
    <w:rsid w:val="005969C1"/>
    <w:rsid w:val="00597448"/>
    <w:rsid w:val="005974D7"/>
    <w:rsid w:val="005A079D"/>
    <w:rsid w:val="005A0B2E"/>
    <w:rsid w:val="005A1131"/>
    <w:rsid w:val="005A23D5"/>
    <w:rsid w:val="005A240C"/>
    <w:rsid w:val="005A24EA"/>
    <w:rsid w:val="005A37B0"/>
    <w:rsid w:val="005A392B"/>
    <w:rsid w:val="005A3ED9"/>
    <w:rsid w:val="005A4C45"/>
    <w:rsid w:val="005A5075"/>
    <w:rsid w:val="005A56AF"/>
    <w:rsid w:val="005A5C8B"/>
    <w:rsid w:val="005A5F65"/>
    <w:rsid w:val="005A6024"/>
    <w:rsid w:val="005A7CD5"/>
    <w:rsid w:val="005B0B6D"/>
    <w:rsid w:val="005B108B"/>
    <w:rsid w:val="005B1499"/>
    <w:rsid w:val="005B14C1"/>
    <w:rsid w:val="005B1C91"/>
    <w:rsid w:val="005B1E40"/>
    <w:rsid w:val="005B2521"/>
    <w:rsid w:val="005B2A56"/>
    <w:rsid w:val="005B3155"/>
    <w:rsid w:val="005B3C23"/>
    <w:rsid w:val="005B46CF"/>
    <w:rsid w:val="005B4970"/>
    <w:rsid w:val="005B5E00"/>
    <w:rsid w:val="005B60B1"/>
    <w:rsid w:val="005B6443"/>
    <w:rsid w:val="005B699D"/>
    <w:rsid w:val="005B6ACD"/>
    <w:rsid w:val="005B73E1"/>
    <w:rsid w:val="005B7430"/>
    <w:rsid w:val="005B7ABB"/>
    <w:rsid w:val="005C0095"/>
    <w:rsid w:val="005C0C56"/>
    <w:rsid w:val="005C102B"/>
    <w:rsid w:val="005C13B7"/>
    <w:rsid w:val="005C198C"/>
    <w:rsid w:val="005C2157"/>
    <w:rsid w:val="005C26CD"/>
    <w:rsid w:val="005C2B2A"/>
    <w:rsid w:val="005C2F0B"/>
    <w:rsid w:val="005C334F"/>
    <w:rsid w:val="005C37CB"/>
    <w:rsid w:val="005C41A5"/>
    <w:rsid w:val="005C4678"/>
    <w:rsid w:val="005C52F0"/>
    <w:rsid w:val="005C53F7"/>
    <w:rsid w:val="005C5692"/>
    <w:rsid w:val="005C575E"/>
    <w:rsid w:val="005C5D16"/>
    <w:rsid w:val="005C5E27"/>
    <w:rsid w:val="005C66CD"/>
    <w:rsid w:val="005C6ABE"/>
    <w:rsid w:val="005C6E5E"/>
    <w:rsid w:val="005C6F39"/>
    <w:rsid w:val="005C717E"/>
    <w:rsid w:val="005C7365"/>
    <w:rsid w:val="005C775B"/>
    <w:rsid w:val="005C77EF"/>
    <w:rsid w:val="005D05B1"/>
    <w:rsid w:val="005D0840"/>
    <w:rsid w:val="005D147A"/>
    <w:rsid w:val="005D1AD4"/>
    <w:rsid w:val="005D3D19"/>
    <w:rsid w:val="005D51B5"/>
    <w:rsid w:val="005D543D"/>
    <w:rsid w:val="005D5480"/>
    <w:rsid w:val="005D57A5"/>
    <w:rsid w:val="005D5EF2"/>
    <w:rsid w:val="005D5F7F"/>
    <w:rsid w:val="005D60F3"/>
    <w:rsid w:val="005D6780"/>
    <w:rsid w:val="005D6936"/>
    <w:rsid w:val="005D7083"/>
    <w:rsid w:val="005D74D5"/>
    <w:rsid w:val="005D764B"/>
    <w:rsid w:val="005E0321"/>
    <w:rsid w:val="005E1095"/>
    <w:rsid w:val="005E167A"/>
    <w:rsid w:val="005E17CC"/>
    <w:rsid w:val="005E1E46"/>
    <w:rsid w:val="005E26C6"/>
    <w:rsid w:val="005E2E82"/>
    <w:rsid w:val="005E3409"/>
    <w:rsid w:val="005E3BFC"/>
    <w:rsid w:val="005E3C00"/>
    <w:rsid w:val="005E46E7"/>
    <w:rsid w:val="005E5606"/>
    <w:rsid w:val="005E643B"/>
    <w:rsid w:val="005E64F1"/>
    <w:rsid w:val="005E676D"/>
    <w:rsid w:val="005E6B1F"/>
    <w:rsid w:val="005E6EFC"/>
    <w:rsid w:val="005E70E7"/>
    <w:rsid w:val="005E766B"/>
    <w:rsid w:val="005E77D0"/>
    <w:rsid w:val="005F06D9"/>
    <w:rsid w:val="005F1608"/>
    <w:rsid w:val="005F22FD"/>
    <w:rsid w:val="005F24A4"/>
    <w:rsid w:val="005F2C74"/>
    <w:rsid w:val="005F2E21"/>
    <w:rsid w:val="005F31CF"/>
    <w:rsid w:val="005F3B1F"/>
    <w:rsid w:val="005F4E4B"/>
    <w:rsid w:val="005F51B2"/>
    <w:rsid w:val="005F51C6"/>
    <w:rsid w:val="005F5288"/>
    <w:rsid w:val="005F541A"/>
    <w:rsid w:val="005F5D51"/>
    <w:rsid w:val="005F745D"/>
    <w:rsid w:val="005F78E3"/>
    <w:rsid w:val="005F79B0"/>
    <w:rsid w:val="005F7DC7"/>
    <w:rsid w:val="0060052E"/>
    <w:rsid w:val="006017BF"/>
    <w:rsid w:val="00601A8F"/>
    <w:rsid w:val="00601B0C"/>
    <w:rsid w:val="006021B7"/>
    <w:rsid w:val="00602395"/>
    <w:rsid w:val="006031C1"/>
    <w:rsid w:val="006033E5"/>
    <w:rsid w:val="0060475E"/>
    <w:rsid w:val="00604C28"/>
    <w:rsid w:val="00604C4C"/>
    <w:rsid w:val="00604CB8"/>
    <w:rsid w:val="00604FA9"/>
    <w:rsid w:val="006052C3"/>
    <w:rsid w:val="0060706E"/>
    <w:rsid w:val="006077D2"/>
    <w:rsid w:val="00607837"/>
    <w:rsid w:val="00607CBC"/>
    <w:rsid w:val="00610EA4"/>
    <w:rsid w:val="00610EE5"/>
    <w:rsid w:val="006110D7"/>
    <w:rsid w:val="006115C6"/>
    <w:rsid w:val="00611ABD"/>
    <w:rsid w:val="0061213C"/>
    <w:rsid w:val="0061249D"/>
    <w:rsid w:val="006136EA"/>
    <w:rsid w:val="00613C72"/>
    <w:rsid w:val="00613E1E"/>
    <w:rsid w:val="00614499"/>
    <w:rsid w:val="00614586"/>
    <w:rsid w:val="00614921"/>
    <w:rsid w:val="00614A30"/>
    <w:rsid w:val="0061528B"/>
    <w:rsid w:val="00615DD2"/>
    <w:rsid w:val="00616913"/>
    <w:rsid w:val="00616CC1"/>
    <w:rsid w:val="00617089"/>
    <w:rsid w:val="006175BC"/>
    <w:rsid w:val="006175C7"/>
    <w:rsid w:val="00617B8A"/>
    <w:rsid w:val="00617E2A"/>
    <w:rsid w:val="006200D4"/>
    <w:rsid w:val="006202B9"/>
    <w:rsid w:val="00621111"/>
    <w:rsid w:val="0062122B"/>
    <w:rsid w:val="0062125F"/>
    <w:rsid w:val="00621A9F"/>
    <w:rsid w:val="00622009"/>
    <w:rsid w:val="00622980"/>
    <w:rsid w:val="0062348D"/>
    <w:rsid w:val="00623D2E"/>
    <w:rsid w:val="0062416B"/>
    <w:rsid w:val="0062486F"/>
    <w:rsid w:val="0062491D"/>
    <w:rsid w:val="00624EE3"/>
    <w:rsid w:val="0062591B"/>
    <w:rsid w:val="00626CA9"/>
    <w:rsid w:val="00626FDD"/>
    <w:rsid w:val="0062738A"/>
    <w:rsid w:val="00627392"/>
    <w:rsid w:val="00627617"/>
    <w:rsid w:val="00627C19"/>
    <w:rsid w:val="00630072"/>
    <w:rsid w:val="00630307"/>
    <w:rsid w:val="00630421"/>
    <w:rsid w:val="0063202D"/>
    <w:rsid w:val="0063307F"/>
    <w:rsid w:val="006337AE"/>
    <w:rsid w:val="00634257"/>
    <w:rsid w:val="00634EEF"/>
    <w:rsid w:val="00635F6E"/>
    <w:rsid w:val="006360FB"/>
    <w:rsid w:val="00636352"/>
    <w:rsid w:val="00636474"/>
    <w:rsid w:val="0063690E"/>
    <w:rsid w:val="00636E36"/>
    <w:rsid w:val="00636F5B"/>
    <w:rsid w:val="00637157"/>
    <w:rsid w:val="006374D7"/>
    <w:rsid w:val="00637E29"/>
    <w:rsid w:val="006400C5"/>
    <w:rsid w:val="00640991"/>
    <w:rsid w:val="00640E0F"/>
    <w:rsid w:val="0064103A"/>
    <w:rsid w:val="00641C0F"/>
    <w:rsid w:val="00641C77"/>
    <w:rsid w:val="00641ECF"/>
    <w:rsid w:val="006423D1"/>
    <w:rsid w:val="00642CCE"/>
    <w:rsid w:val="0064370D"/>
    <w:rsid w:val="00643C65"/>
    <w:rsid w:val="00643F1B"/>
    <w:rsid w:val="00644ADE"/>
    <w:rsid w:val="00644B8C"/>
    <w:rsid w:val="00644C95"/>
    <w:rsid w:val="00645890"/>
    <w:rsid w:val="00645EDD"/>
    <w:rsid w:val="00646A5F"/>
    <w:rsid w:val="00646B9C"/>
    <w:rsid w:val="006474B3"/>
    <w:rsid w:val="006502CE"/>
    <w:rsid w:val="00650A65"/>
    <w:rsid w:val="00650EF5"/>
    <w:rsid w:val="006510E5"/>
    <w:rsid w:val="0065126F"/>
    <w:rsid w:val="00651478"/>
    <w:rsid w:val="006515A7"/>
    <w:rsid w:val="0065164A"/>
    <w:rsid w:val="00651C39"/>
    <w:rsid w:val="00652471"/>
    <w:rsid w:val="0065250C"/>
    <w:rsid w:val="006527AD"/>
    <w:rsid w:val="00653508"/>
    <w:rsid w:val="00653890"/>
    <w:rsid w:val="006538C5"/>
    <w:rsid w:val="00654071"/>
    <w:rsid w:val="00654846"/>
    <w:rsid w:val="00656D1F"/>
    <w:rsid w:val="00656E74"/>
    <w:rsid w:val="00657269"/>
    <w:rsid w:val="006572A6"/>
    <w:rsid w:val="00657BF2"/>
    <w:rsid w:val="00657F7D"/>
    <w:rsid w:val="00660225"/>
    <w:rsid w:val="00660504"/>
    <w:rsid w:val="00660803"/>
    <w:rsid w:val="00660D78"/>
    <w:rsid w:val="0066110E"/>
    <w:rsid w:val="006619A6"/>
    <w:rsid w:val="00661C95"/>
    <w:rsid w:val="006621AD"/>
    <w:rsid w:val="00662B59"/>
    <w:rsid w:val="0066321A"/>
    <w:rsid w:val="006634BE"/>
    <w:rsid w:val="006639E3"/>
    <w:rsid w:val="0066419F"/>
    <w:rsid w:val="0066452E"/>
    <w:rsid w:val="006646CB"/>
    <w:rsid w:val="00665071"/>
    <w:rsid w:val="006655AA"/>
    <w:rsid w:val="006664DF"/>
    <w:rsid w:val="0066659A"/>
    <w:rsid w:val="006666B1"/>
    <w:rsid w:val="00666FA0"/>
    <w:rsid w:val="00667B5B"/>
    <w:rsid w:val="00667CBB"/>
    <w:rsid w:val="00670033"/>
    <w:rsid w:val="00670446"/>
    <w:rsid w:val="00670A37"/>
    <w:rsid w:val="006712CC"/>
    <w:rsid w:val="00671487"/>
    <w:rsid w:val="00671ED8"/>
    <w:rsid w:val="00671FC4"/>
    <w:rsid w:val="00672536"/>
    <w:rsid w:val="006726FE"/>
    <w:rsid w:val="0067272B"/>
    <w:rsid w:val="00672BC9"/>
    <w:rsid w:val="00672CAD"/>
    <w:rsid w:val="00673393"/>
    <w:rsid w:val="006735EE"/>
    <w:rsid w:val="00673B73"/>
    <w:rsid w:val="00673E74"/>
    <w:rsid w:val="006740B9"/>
    <w:rsid w:val="00674703"/>
    <w:rsid w:val="00674FC1"/>
    <w:rsid w:val="00675289"/>
    <w:rsid w:val="00675C40"/>
    <w:rsid w:val="00675F43"/>
    <w:rsid w:val="00676134"/>
    <w:rsid w:val="006762B6"/>
    <w:rsid w:val="00676A63"/>
    <w:rsid w:val="00677555"/>
    <w:rsid w:val="006775B1"/>
    <w:rsid w:val="00677D5D"/>
    <w:rsid w:val="00680186"/>
    <w:rsid w:val="006811DF"/>
    <w:rsid w:val="00681CB9"/>
    <w:rsid w:val="00681D55"/>
    <w:rsid w:val="0068256F"/>
    <w:rsid w:val="00682AAD"/>
    <w:rsid w:val="00682B4A"/>
    <w:rsid w:val="00682E45"/>
    <w:rsid w:val="006832B4"/>
    <w:rsid w:val="00683865"/>
    <w:rsid w:val="006842A2"/>
    <w:rsid w:val="00684924"/>
    <w:rsid w:val="00684984"/>
    <w:rsid w:val="00684C56"/>
    <w:rsid w:val="00684DCF"/>
    <w:rsid w:val="00685CE1"/>
    <w:rsid w:val="00686924"/>
    <w:rsid w:val="00687BEF"/>
    <w:rsid w:val="00690190"/>
    <w:rsid w:val="00690207"/>
    <w:rsid w:val="00690D94"/>
    <w:rsid w:val="00690F42"/>
    <w:rsid w:val="0069153E"/>
    <w:rsid w:val="0069228C"/>
    <w:rsid w:val="00692842"/>
    <w:rsid w:val="006930A6"/>
    <w:rsid w:val="00693611"/>
    <w:rsid w:val="0069390E"/>
    <w:rsid w:val="00694292"/>
    <w:rsid w:val="0069538A"/>
    <w:rsid w:val="00695B80"/>
    <w:rsid w:val="00695F6D"/>
    <w:rsid w:val="00696586"/>
    <w:rsid w:val="00696B38"/>
    <w:rsid w:val="00697704"/>
    <w:rsid w:val="00697DEB"/>
    <w:rsid w:val="00697FCC"/>
    <w:rsid w:val="006A05EC"/>
    <w:rsid w:val="006A08AA"/>
    <w:rsid w:val="006A0E53"/>
    <w:rsid w:val="006A0EDB"/>
    <w:rsid w:val="006A16D7"/>
    <w:rsid w:val="006A2383"/>
    <w:rsid w:val="006A2FA2"/>
    <w:rsid w:val="006A3D38"/>
    <w:rsid w:val="006A4B4C"/>
    <w:rsid w:val="006A5608"/>
    <w:rsid w:val="006A565C"/>
    <w:rsid w:val="006A577E"/>
    <w:rsid w:val="006A578D"/>
    <w:rsid w:val="006A5B77"/>
    <w:rsid w:val="006A6C1E"/>
    <w:rsid w:val="006A75DF"/>
    <w:rsid w:val="006A7A84"/>
    <w:rsid w:val="006A7F31"/>
    <w:rsid w:val="006A7F7A"/>
    <w:rsid w:val="006B0A25"/>
    <w:rsid w:val="006B108F"/>
    <w:rsid w:val="006B15B1"/>
    <w:rsid w:val="006B24BA"/>
    <w:rsid w:val="006B26A2"/>
    <w:rsid w:val="006B2CE7"/>
    <w:rsid w:val="006B3072"/>
    <w:rsid w:val="006B309A"/>
    <w:rsid w:val="006B33CE"/>
    <w:rsid w:val="006B3C0B"/>
    <w:rsid w:val="006B3F5E"/>
    <w:rsid w:val="006B46E0"/>
    <w:rsid w:val="006B521C"/>
    <w:rsid w:val="006B5A0C"/>
    <w:rsid w:val="006B5D83"/>
    <w:rsid w:val="006B5E05"/>
    <w:rsid w:val="006B6BDA"/>
    <w:rsid w:val="006B6D13"/>
    <w:rsid w:val="006B73F7"/>
    <w:rsid w:val="006B7988"/>
    <w:rsid w:val="006B7B38"/>
    <w:rsid w:val="006C0B2C"/>
    <w:rsid w:val="006C0DBD"/>
    <w:rsid w:val="006C0E4D"/>
    <w:rsid w:val="006C0ED9"/>
    <w:rsid w:val="006C1B04"/>
    <w:rsid w:val="006C1FCC"/>
    <w:rsid w:val="006C26FA"/>
    <w:rsid w:val="006C2E82"/>
    <w:rsid w:val="006C331C"/>
    <w:rsid w:val="006C381E"/>
    <w:rsid w:val="006C3954"/>
    <w:rsid w:val="006C3E4F"/>
    <w:rsid w:val="006C4006"/>
    <w:rsid w:val="006C411C"/>
    <w:rsid w:val="006C4530"/>
    <w:rsid w:val="006C46C5"/>
    <w:rsid w:val="006C4705"/>
    <w:rsid w:val="006C4895"/>
    <w:rsid w:val="006C5577"/>
    <w:rsid w:val="006C55F3"/>
    <w:rsid w:val="006C5AEA"/>
    <w:rsid w:val="006C7965"/>
    <w:rsid w:val="006D00A2"/>
    <w:rsid w:val="006D0548"/>
    <w:rsid w:val="006D0B80"/>
    <w:rsid w:val="006D13BA"/>
    <w:rsid w:val="006D1492"/>
    <w:rsid w:val="006D2D3A"/>
    <w:rsid w:val="006D437E"/>
    <w:rsid w:val="006D54DE"/>
    <w:rsid w:val="006D5794"/>
    <w:rsid w:val="006D6158"/>
    <w:rsid w:val="006D74B2"/>
    <w:rsid w:val="006D79CF"/>
    <w:rsid w:val="006E0375"/>
    <w:rsid w:val="006E0C57"/>
    <w:rsid w:val="006E0F6C"/>
    <w:rsid w:val="006E0FAB"/>
    <w:rsid w:val="006E111E"/>
    <w:rsid w:val="006E1852"/>
    <w:rsid w:val="006E18EF"/>
    <w:rsid w:val="006E1BBF"/>
    <w:rsid w:val="006E1C59"/>
    <w:rsid w:val="006E2283"/>
    <w:rsid w:val="006E28FD"/>
    <w:rsid w:val="006E3B65"/>
    <w:rsid w:val="006E3B72"/>
    <w:rsid w:val="006E5453"/>
    <w:rsid w:val="006E589E"/>
    <w:rsid w:val="006E613D"/>
    <w:rsid w:val="006E6397"/>
    <w:rsid w:val="006E65DC"/>
    <w:rsid w:val="006E6974"/>
    <w:rsid w:val="006E6B3B"/>
    <w:rsid w:val="006E6F37"/>
    <w:rsid w:val="006E71D7"/>
    <w:rsid w:val="006E720F"/>
    <w:rsid w:val="006E7360"/>
    <w:rsid w:val="006E74CC"/>
    <w:rsid w:val="006E7DA6"/>
    <w:rsid w:val="006F0AE5"/>
    <w:rsid w:val="006F158A"/>
    <w:rsid w:val="006F22E9"/>
    <w:rsid w:val="006F2543"/>
    <w:rsid w:val="006F2BFA"/>
    <w:rsid w:val="006F2FF7"/>
    <w:rsid w:val="006F32B9"/>
    <w:rsid w:val="006F34D8"/>
    <w:rsid w:val="006F361D"/>
    <w:rsid w:val="006F39E4"/>
    <w:rsid w:val="006F3F44"/>
    <w:rsid w:val="006F4420"/>
    <w:rsid w:val="006F44EF"/>
    <w:rsid w:val="006F4835"/>
    <w:rsid w:val="006F4CB6"/>
    <w:rsid w:val="006F4EDE"/>
    <w:rsid w:val="006F525E"/>
    <w:rsid w:val="006F5532"/>
    <w:rsid w:val="006F5646"/>
    <w:rsid w:val="006F5DEF"/>
    <w:rsid w:val="006F6480"/>
    <w:rsid w:val="006F6730"/>
    <w:rsid w:val="006F67A2"/>
    <w:rsid w:val="006F686D"/>
    <w:rsid w:val="006F69F3"/>
    <w:rsid w:val="006F6B7C"/>
    <w:rsid w:val="0070081E"/>
    <w:rsid w:val="0070087E"/>
    <w:rsid w:val="0070197F"/>
    <w:rsid w:val="00701C27"/>
    <w:rsid w:val="00702250"/>
    <w:rsid w:val="00703354"/>
    <w:rsid w:val="007041DB"/>
    <w:rsid w:val="00704452"/>
    <w:rsid w:val="007045DD"/>
    <w:rsid w:val="0070467C"/>
    <w:rsid w:val="00704C13"/>
    <w:rsid w:val="00704F90"/>
    <w:rsid w:val="00704FBA"/>
    <w:rsid w:val="00705017"/>
    <w:rsid w:val="007050EA"/>
    <w:rsid w:val="00705598"/>
    <w:rsid w:val="0070587D"/>
    <w:rsid w:val="0070593B"/>
    <w:rsid w:val="00705E63"/>
    <w:rsid w:val="00705E66"/>
    <w:rsid w:val="0070617A"/>
    <w:rsid w:val="00706416"/>
    <w:rsid w:val="00706777"/>
    <w:rsid w:val="0070708F"/>
    <w:rsid w:val="00707AE4"/>
    <w:rsid w:val="00707D6F"/>
    <w:rsid w:val="007100DF"/>
    <w:rsid w:val="00710295"/>
    <w:rsid w:val="0071069F"/>
    <w:rsid w:val="00710F69"/>
    <w:rsid w:val="00711023"/>
    <w:rsid w:val="00711162"/>
    <w:rsid w:val="00711222"/>
    <w:rsid w:val="007113D6"/>
    <w:rsid w:val="00711BCE"/>
    <w:rsid w:val="00711EA6"/>
    <w:rsid w:val="007125A3"/>
    <w:rsid w:val="00712B3D"/>
    <w:rsid w:val="00712B5E"/>
    <w:rsid w:val="0071305B"/>
    <w:rsid w:val="007132C8"/>
    <w:rsid w:val="007134F6"/>
    <w:rsid w:val="00713FFB"/>
    <w:rsid w:val="007140F1"/>
    <w:rsid w:val="00714D19"/>
    <w:rsid w:val="007154F6"/>
    <w:rsid w:val="0071587F"/>
    <w:rsid w:val="00715B4A"/>
    <w:rsid w:val="00715B8F"/>
    <w:rsid w:val="007173E7"/>
    <w:rsid w:val="00717B7E"/>
    <w:rsid w:val="00717C28"/>
    <w:rsid w:val="00720CF8"/>
    <w:rsid w:val="007217C2"/>
    <w:rsid w:val="007218C1"/>
    <w:rsid w:val="00721B34"/>
    <w:rsid w:val="00722A05"/>
    <w:rsid w:val="0072314C"/>
    <w:rsid w:val="007232C5"/>
    <w:rsid w:val="0072357D"/>
    <w:rsid w:val="0072396F"/>
    <w:rsid w:val="00724509"/>
    <w:rsid w:val="0072492D"/>
    <w:rsid w:val="00724E16"/>
    <w:rsid w:val="00724F28"/>
    <w:rsid w:val="0072531A"/>
    <w:rsid w:val="007253FE"/>
    <w:rsid w:val="007263D4"/>
    <w:rsid w:val="0072643A"/>
    <w:rsid w:val="00726F26"/>
    <w:rsid w:val="00726F4C"/>
    <w:rsid w:val="0072736A"/>
    <w:rsid w:val="007275EA"/>
    <w:rsid w:val="00727797"/>
    <w:rsid w:val="00727A9A"/>
    <w:rsid w:val="00727ACB"/>
    <w:rsid w:val="0073089C"/>
    <w:rsid w:val="0073116F"/>
    <w:rsid w:val="007318F3"/>
    <w:rsid w:val="00731944"/>
    <w:rsid w:val="007321BA"/>
    <w:rsid w:val="0073324D"/>
    <w:rsid w:val="00733670"/>
    <w:rsid w:val="00733849"/>
    <w:rsid w:val="007343E7"/>
    <w:rsid w:val="007344EE"/>
    <w:rsid w:val="00734889"/>
    <w:rsid w:val="00734DBE"/>
    <w:rsid w:val="007358DD"/>
    <w:rsid w:val="0073599C"/>
    <w:rsid w:val="00735C49"/>
    <w:rsid w:val="007364DD"/>
    <w:rsid w:val="00737C36"/>
    <w:rsid w:val="0074021A"/>
    <w:rsid w:val="007404F2"/>
    <w:rsid w:val="00740DA1"/>
    <w:rsid w:val="00741BE8"/>
    <w:rsid w:val="00741C12"/>
    <w:rsid w:val="00742D8B"/>
    <w:rsid w:val="007432F7"/>
    <w:rsid w:val="00744682"/>
    <w:rsid w:val="007448DF"/>
    <w:rsid w:val="00745C4F"/>
    <w:rsid w:val="007463C5"/>
    <w:rsid w:val="00746757"/>
    <w:rsid w:val="00746AE2"/>
    <w:rsid w:val="00746CF3"/>
    <w:rsid w:val="00747A38"/>
    <w:rsid w:val="00747C93"/>
    <w:rsid w:val="007500F6"/>
    <w:rsid w:val="0075055D"/>
    <w:rsid w:val="00752285"/>
    <w:rsid w:val="00752399"/>
    <w:rsid w:val="0075305D"/>
    <w:rsid w:val="00753794"/>
    <w:rsid w:val="00754165"/>
    <w:rsid w:val="0075438D"/>
    <w:rsid w:val="0075479B"/>
    <w:rsid w:val="007550DA"/>
    <w:rsid w:val="007555F0"/>
    <w:rsid w:val="007556B6"/>
    <w:rsid w:val="00755943"/>
    <w:rsid w:val="00755955"/>
    <w:rsid w:val="00755CCE"/>
    <w:rsid w:val="0075650E"/>
    <w:rsid w:val="0075679C"/>
    <w:rsid w:val="007568CC"/>
    <w:rsid w:val="00756A19"/>
    <w:rsid w:val="007601E4"/>
    <w:rsid w:val="00760F12"/>
    <w:rsid w:val="00761270"/>
    <w:rsid w:val="007613DD"/>
    <w:rsid w:val="00761562"/>
    <w:rsid w:val="00763632"/>
    <w:rsid w:val="00764825"/>
    <w:rsid w:val="00765222"/>
    <w:rsid w:val="007655CE"/>
    <w:rsid w:val="00765F2E"/>
    <w:rsid w:val="007664F3"/>
    <w:rsid w:val="007665C6"/>
    <w:rsid w:val="007666BA"/>
    <w:rsid w:val="00767641"/>
    <w:rsid w:val="00767DDE"/>
    <w:rsid w:val="007707B5"/>
    <w:rsid w:val="00770D03"/>
    <w:rsid w:val="00771559"/>
    <w:rsid w:val="00771BC2"/>
    <w:rsid w:val="007722C3"/>
    <w:rsid w:val="00772B0D"/>
    <w:rsid w:val="00772EB6"/>
    <w:rsid w:val="00773336"/>
    <w:rsid w:val="0077395A"/>
    <w:rsid w:val="00773C34"/>
    <w:rsid w:val="00774A91"/>
    <w:rsid w:val="00774B2F"/>
    <w:rsid w:val="00775565"/>
    <w:rsid w:val="00775DB8"/>
    <w:rsid w:val="00776245"/>
    <w:rsid w:val="007763A2"/>
    <w:rsid w:val="00776AAB"/>
    <w:rsid w:val="007776D0"/>
    <w:rsid w:val="00780DAA"/>
    <w:rsid w:val="00781D55"/>
    <w:rsid w:val="00782466"/>
    <w:rsid w:val="00783176"/>
    <w:rsid w:val="0078538B"/>
    <w:rsid w:val="007854EB"/>
    <w:rsid w:val="007856FC"/>
    <w:rsid w:val="007859A8"/>
    <w:rsid w:val="00785BEB"/>
    <w:rsid w:val="00785C1B"/>
    <w:rsid w:val="00785FE2"/>
    <w:rsid w:val="007860B5"/>
    <w:rsid w:val="00786B95"/>
    <w:rsid w:val="00786E0E"/>
    <w:rsid w:val="00787622"/>
    <w:rsid w:val="00787989"/>
    <w:rsid w:val="00790D5F"/>
    <w:rsid w:val="0079110D"/>
    <w:rsid w:val="0079121C"/>
    <w:rsid w:val="00791606"/>
    <w:rsid w:val="0079197E"/>
    <w:rsid w:val="00791B8C"/>
    <w:rsid w:val="0079232F"/>
    <w:rsid w:val="007925F8"/>
    <w:rsid w:val="00792A95"/>
    <w:rsid w:val="007933FA"/>
    <w:rsid w:val="00793BEC"/>
    <w:rsid w:val="00793FA5"/>
    <w:rsid w:val="00794396"/>
    <w:rsid w:val="007944C0"/>
    <w:rsid w:val="00794BD3"/>
    <w:rsid w:val="00794FDD"/>
    <w:rsid w:val="00795FCA"/>
    <w:rsid w:val="0079662D"/>
    <w:rsid w:val="00796AE1"/>
    <w:rsid w:val="00797D8C"/>
    <w:rsid w:val="00797EBE"/>
    <w:rsid w:val="007A0052"/>
    <w:rsid w:val="007A0299"/>
    <w:rsid w:val="007A0761"/>
    <w:rsid w:val="007A0E7B"/>
    <w:rsid w:val="007A177A"/>
    <w:rsid w:val="007A18FB"/>
    <w:rsid w:val="007A1CAD"/>
    <w:rsid w:val="007A2436"/>
    <w:rsid w:val="007A29C1"/>
    <w:rsid w:val="007A3467"/>
    <w:rsid w:val="007A348F"/>
    <w:rsid w:val="007A35EF"/>
    <w:rsid w:val="007A3E9D"/>
    <w:rsid w:val="007A3FF9"/>
    <w:rsid w:val="007A42F1"/>
    <w:rsid w:val="007A45BE"/>
    <w:rsid w:val="007A48D7"/>
    <w:rsid w:val="007A4D34"/>
    <w:rsid w:val="007A4DE6"/>
    <w:rsid w:val="007A5306"/>
    <w:rsid w:val="007A5341"/>
    <w:rsid w:val="007A55D8"/>
    <w:rsid w:val="007A589A"/>
    <w:rsid w:val="007A65AB"/>
    <w:rsid w:val="007A68BF"/>
    <w:rsid w:val="007A6CDD"/>
    <w:rsid w:val="007A6E8C"/>
    <w:rsid w:val="007A7117"/>
    <w:rsid w:val="007A7332"/>
    <w:rsid w:val="007A7989"/>
    <w:rsid w:val="007B020E"/>
    <w:rsid w:val="007B04E3"/>
    <w:rsid w:val="007B05E2"/>
    <w:rsid w:val="007B1D0D"/>
    <w:rsid w:val="007B1FF7"/>
    <w:rsid w:val="007B2182"/>
    <w:rsid w:val="007B26B0"/>
    <w:rsid w:val="007B283F"/>
    <w:rsid w:val="007B296F"/>
    <w:rsid w:val="007B321E"/>
    <w:rsid w:val="007B339B"/>
    <w:rsid w:val="007B3AA2"/>
    <w:rsid w:val="007B3DFB"/>
    <w:rsid w:val="007B4254"/>
    <w:rsid w:val="007B5146"/>
    <w:rsid w:val="007B51C7"/>
    <w:rsid w:val="007B5805"/>
    <w:rsid w:val="007B5E26"/>
    <w:rsid w:val="007B5EF8"/>
    <w:rsid w:val="007B61F6"/>
    <w:rsid w:val="007B63BA"/>
    <w:rsid w:val="007B6DBA"/>
    <w:rsid w:val="007B6DD4"/>
    <w:rsid w:val="007B76DD"/>
    <w:rsid w:val="007C023A"/>
    <w:rsid w:val="007C0ACF"/>
    <w:rsid w:val="007C0F6E"/>
    <w:rsid w:val="007C10AB"/>
    <w:rsid w:val="007C148F"/>
    <w:rsid w:val="007C1683"/>
    <w:rsid w:val="007C1839"/>
    <w:rsid w:val="007C187B"/>
    <w:rsid w:val="007C1B99"/>
    <w:rsid w:val="007C296F"/>
    <w:rsid w:val="007C2DD2"/>
    <w:rsid w:val="007C3157"/>
    <w:rsid w:val="007C37AD"/>
    <w:rsid w:val="007C3CEA"/>
    <w:rsid w:val="007C4F91"/>
    <w:rsid w:val="007C53B3"/>
    <w:rsid w:val="007C53CF"/>
    <w:rsid w:val="007C540B"/>
    <w:rsid w:val="007C54E1"/>
    <w:rsid w:val="007C5FB1"/>
    <w:rsid w:val="007C6076"/>
    <w:rsid w:val="007C6316"/>
    <w:rsid w:val="007C6B10"/>
    <w:rsid w:val="007C6FAC"/>
    <w:rsid w:val="007C723E"/>
    <w:rsid w:val="007C7260"/>
    <w:rsid w:val="007D168D"/>
    <w:rsid w:val="007D1D02"/>
    <w:rsid w:val="007D1E88"/>
    <w:rsid w:val="007D1F3B"/>
    <w:rsid w:val="007D208F"/>
    <w:rsid w:val="007D2386"/>
    <w:rsid w:val="007D3A04"/>
    <w:rsid w:val="007D41A6"/>
    <w:rsid w:val="007D4205"/>
    <w:rsid w:val="007D4FDD"/>
    <w:rsid w:val="007D4FF2"/>
    <w:rsid w:val="007D5119"/>
    <w:rsid w:val="007D51AB"/>
    <w:rsid w:val="007D525C"/>
    <w:rsid w:val="007D527F"/>
    <w:rsid w:val="007D5533"/>
    <w:rsid w:val="007D5B5E"/>
    <w:rsid w:val="007D5FD1"/>
    <w:rsid w:val="007D67BA"/>
    <w:rsid w:val="007D6E63"/>
    <w:rsid w:val="007D70BE"/>
    <w:rsid w:val="007D72F7"/>
    <w:rsid w:val="007D7F83"/>
    <w:rsid w:val="007E02EA"/>
    <w:rsid w:val="007E0470"/>
    <w:rsid w:val="007E0A19"/>
    <w:rsid w:val="007E0EFE"/>
    <w:rsid w:val="007E1EBD"/>
    <w:rsid w:val="007E20C2"/>
    <w:rsid w:val="007E243D"/>
    <w:rsid w:val="007E24BE"/>
    <w:rsid w:val="007E25BE"/>
    <w:rsid w:val="007E2680"/>
    <w:rsid w:val="007E33DE"/>
    <w:rsid w:val="007E3618"/>
    <w:rsid w:val="007E3961"/>
    <w:rsid w:val="007E3CCA"/>
    <w:rsid w:val="007E3CDA"/>
    <w:rsid w:val="007E41BB"/>
    <w:rsid w:val="007E5309"/>
    <w:rsid w:val="007E55B2"/>
    <w:rsid w:val="007E58D4"/>
    <w:rsid w:val="007E5C08"/>
    <w:rsid w:val="007E6D72"/>
    <w:rsid w:val="007E78A7"/>
    <w:rsid w:val="007F0FFF"/>
    <w:rsid w:val="007F1721"/>
    <w:rsid w:val="007F1B62"/>
    <w:rsid w:val="007F2197"/>
    <w:rsid w:val="007F2537"/>
    <w:rsid w:val="007F2B0D"/>
    <w:rsid w:val="007F344E"/>
    <w:rsid w:val="007F3CEF"/>
    <w:rsid w:val="007F442F"/>
    <w:rsid w:val="007F47E0"/>
    <w:rsid w:val="007F480D"/>
    <w:rsid w:val="007F4A50"/>
    <w:rsid w:val="007F4AA6"/>
    <w:rsid w:val="007F5167"/>
    <w:rsid w:val="007F61D3"/>
    <w:rsid w:val="007F76A7"/>
    <w:rsid w:val="007F78D3"/>
    <w:rsid w:val="007F7CDF"/>
    <w:rsid w:val="008000AC"/>
    <w:rsid w:val="00800CCD"/>
    <w:rsid w:val="00800CFD"/>
    <w:rsid w:val="00801930"/>
    <w:rsid w:val="00801F30"/>
    <w:rsid w:val="00802217"/>
    <w:rsid w:val="0080254C"/>
    <w:rsid w:val="00802857"/>
    <w:rsid w:val="00802B54"/>
    <w:rsid w:val="00802E6B"/>
    <w:rsid w:val="00803DDD"/>
    <w:rsid w:val="00804361"/>
    <w:rsid w:val="0080467D"/>
    <w:rsid w:val="00804772"/>
    <w:rsid w:val="00804792"/>
    <w:rsid w:val="00804845"/>
    <w:rsid w:val="00804E82"/>
    <w:rsid w:val="00804F34"/>
    <w:rsid w:val="00805019"/>
    <w:rsid w:val="0080511A"/>
    <w:rsid w:val="00805400"/>
    <w:rsid w:val="00806F20"/>
    <w:rsid w:val="00807485"/>
    <w:rsid w:val="00807FB5"/>
    <w:rsid w:val="00810CE9"/>
    <w:rsid w:val="00811926"/>
    <w:rsid w:val="00811DC7"/>
    <w:rsid w:val="00811F91"/>
    <w:rsid w:val="00811FEF"/>
    <w:rsid w:val="00812500"/>
    <w:rsid w:val="008135EF"/>
    <w:rsid w:val="00814079"/>
    <w:rsid w:val="00814150"/>
    <w:rsid w:val="00814445"/>
    <w:rsid w:val="00814847"/>
    <w:rsid w:val="00814A88"/>
    <w:rsid w:val="00814EC7"/>
    <w:rsid w:val="0081537A"/>
    <w:rsid w:val="00815BF1"/>
    <w:rsid w:val="008168FC"/>
    <w:rsid w:val="00816C9F"/>
    <w:rsid w:val="008170F5"/>
    <w:rsid w:val="008177FF"/>
    <w:rsid w:val="00817A7A"/>
    <w:rsid w:val="00817B1B"/>
    <w:rsid w:val="00817E1E"/>
    <w:rsid w:val="008202B0"/>
    <w:rsid w:val="00820CBB"/>
    <w:rsid w:val="00820FC3"/>
    <w:rsid w:val="0082112B"/>
    <w:rsid w:val="00821983"/>
    <w:rsid w:val="00822F1D"/>
    <w:rsid w:val="00823290"/>
    <w:rsid w:val="00823316"/>
    <w:rsid w:val="00823365"/>
    <w:rsid w:val="00823467"/>
    <w:rsid w:val="008234B7"/>
    <w:rsid w:val="00823751"/>
    <w:rsid w:val="008238BB"/>
    <w:rsid w:val="00823C8E"/>
    <w:rsid w:val="00824A98"/>
    <w:rsid w:val="00824D65"/>
    <w:rsid w:val="00825305"/>
    <w:rsid w:val="00826938"/>
    <w:rsid w:val="00826C30"/>
    <w:rsid w:val="008273C3"/>
    <w:rsid w:val="0082796A"/>
    <w:rsid w:val="00827B22"/>
    <w:rsid w:val="00827CF0"/>
    <w:rsid w:val="00827E53"/>
    <w:rsid w:val="00830C94"/>
    <w:rsid w:val="00830F40"/>
    <w:rsid w:val="00831155"/>
    <w:rsid w:val="0083164C"/>
    <w:rsid w:val="008326B0"/>
    <w:rsid w:val="00834585"/>
    <w:rsid w:val="00834ACC"/>
    <w:rsid w:val="00835078"/>
    <w:rsid w:val="00835A2B"/>
    <w:rsid w:val="00835AD4"/>
    <w:rsid w:val="008360AA"/>
    <w:rsid w:val="008377ED"/>
    <w:rsid w:val="0083784D"/>
    <w:rsid w:val="0084082D"/>
    <w:rsid w:val="00840EE6"/>
    <w:rsid w:val="00841675"/>
    <w:rsid w:val="00841C79"/>
    <w:rsid w:val="00841CF8"/>
    <w:rsid w:val="0084239B"/>
    <w:rsid w:val="0084239E"/>
    <w:rsid w:val="00842564"/>
    <w:rsid w:val="00842CE5"/>
    <w:rsid w:val="008437A6"/>
    <w:rsid w:val="00843AAE"/>
    <w:rsid w:val="008446E3"/>
    <w:rsid w:val="00844F1F"/>
    <w:rsid w:val="0084503F"/>
    <w:rsid w:val="008459F4"/>
    <w:rsid w:val="00845A57"/>
    <w:rsid w:val="008461E5"/>
    <w:rsid w:val="00846A6F"/>
    <w:rsid w:val="00846B01"/>
    <w:rsid w:val="008471DD"/>
    <w:rsid w:val="0084797B"/>
    <w:rsid w:val="00847D7E"/>
    <w:rsid w:val="008501A6"/>
    <w:rsid w:val="00850281"/>
    <w:rsid w:val="00850327"/>
    <w:rsid w:val="008504B2"/>
    <w:rsid w:val="008504FF"/>
    <w:rsid w:val="0085052E"/>
    <w:rsid w:val="0085054A"/>
    <w:rsid w:val="008505F3"/>
    <w:rsid w:val="008508CF"/>
    <w:rsid w:val="008508E5"/>
    <w:rsid w:val="00851199"/>
    <w:rsid w:val="008516A8"/>
    <w:rsid w:val="00851976"/>
    <w:rsid w:val="00851A14"/>
    <w:rsid w:val="00851A5E"/>
    <w:rsid w:val="00851C93"/>
    <w:rsid w:val="00852541"/>
    <w:rsid w:val="00853328"/>
    <w:rsid w:val="00853FFA"/>
    <w:rsid w:val="0085419F"/>
    <w:rsid w:val="008542EC"/>
    <w:rsid w:val="008546DD"/>
    <w:rsid w:val="008548D8"/>
    <w:rsid w:val="00855599"/>
    <w:rsid w:val="00855A4C"/>
    <w:rsid w:val="00855F01"/>
    <w:rsid w:val="008562D7"/>
    <w:rsid w:val="00856427"/>
    <w:rsid w:val="00856BEE"/>
    <w:rsid w:val="008570F9"/>
    <w:rsid w:val="0085752E"/>
    <w:rsid w:val="00857606"/>
    <w:rsid w:val="00860F84"/>
    <w:rsid w:val="00861643"/>
    <w:rsid w:val="00862BE9"/>
    <w:rsid w:val="00862E63"/>
    <w:rsid w:val="00862EEF"/>
    <w:rsid w:val="00863777"/>
    <w:rsid w:val="00863E01"/>
    <w:rsid w:val="00863E8A"/>
    <w:rsid w:val="00864399"/>
    <w:rsid w:val="00866092"/>
    <w:rsid w:val="008662F4"/>
    <w:rsid w:val="008668C3"/>
    <w:rsid w:val="0086725D"/>
    <w:rsid w:val="00867303"/>
    <w:rsid w:val="00870046"/>
    <w:rsid w:val="00871095"/>
    <w:rsid w:val="00871799"/>
    <w:rsid w:val="00871DFD"/>
    <w:rsid w:val="00872394"/>
    <w:rsid w:val="008725E2"/>
    <w:rsid w:val="00872E22"/>
    <w:rsid w:val="00873063"/>
    <w:rsid w:val="00873CF6"/>
    <w:rsid w:val="00873CFB"/>
    <w:rsid w:val="00873F1C"/>
    <w:rsid w:val="0087429C"/>
    <w:rsid w:val="00876AF5"/>
    <w:rsid w:val="00877AB4"/>
    <w:rsid w:val="00877DCB"/>
    <w:rsid w:val="00880227"/>
    <w:rsid w:val="0088075D"/>
    <w:rsid w:val="00880E06"/>
    <w:rsid w:val="00881B3B"/>
    <w:rsid w:val="00882089"/>
    <w:rsid w:val="008821C9"/>
    <w:rsid w:val="0088252B"/>
    <w:rsid w:val="00882DDF"/>
    <w:rsid w:val="008834D0"/>
    <w:rsid w:val="00883D5B"/>
    <w:rsid w:val="008845A7"/>
    <w:rsid w:val="008847F2"/>
    <w:rsid w:val="00884BBB"/>
    <w:rsid w:val="00884EC2"/>
    <w:rsid w:val="0088507F"/>
    <w:rsid w:val="008851AF"/>
    <w:rsid w:val="008866EE"/>
    <w:rsid w:val="00886B26"/>
    <w:rsid w:val="00887249"/>
    <w:rsid w:val="00887CC6"/>
    <w:rsid w:val="00887FDD"/>
    <w:rsid w:val="0089064F"/>
    <w:rsid w:val="00890AEF"/>
    <w:rsid w:val="00891B06"/>
    <w:rsid w:val="0089204D"/>
    <w:rsid w:val="008926A0"/>
    <w:rsid w:val="00892CED"/>
    <w:rsid w:val="00892EF0"/>
    <w:rsid w:val="0089319A"/>
    <w:rsid w:val="0089348D"/>
    <w:rsid w:val="008935A9"/>
    <w:rsid w:val="00893F9E"/>
    <w:rsid w:val="00894171"/>
    <w:rsid w:val="00894694"/>
    <w:rsid w:val="00894A6B"/>
    <w:rsid w:val="00895667"/>
    <w:rsid w:val="008956A7"/>
    <w:rsid w:val="00895A2D"/>
    <w:rsid w:val="00897035"/>
    <w:rsid w:val="008975F5"/>
    <w:rsid w:val="00897641"/>
    <w:rsid w:val="0089792E"/>
    <w:rsid w:val="00897B5C"/>
    <w:rsid w:val="008A1A73"/>
    <w:rsid w:val="008A24EB"/>
    <w:rsid w:val="008A28F3"/>
    <w:rsid w:val="008A2998"/>
    <w:rsid w:val="008A2D5D"/>
    <w:rsid w:val="008A37DF"/>
    <w:rsid w:val="008A3A9C"/>
    <w:rsid w:val="008A3E58"/>
    <w:rsid w:val="008A50E0"/>
    <w:rsid w:val="008A5165"/>
    <w:rsid w:val="008A6E50"/>
    <w:rsid w:val="008A7256"/>
    <w:rsid w:val="008A772F"/>
    <w:rsid w:val="008A7B5B"/>
    <w:rsid w:val="008A7CF4"/>
    <w:rsid w:val="008B03DA"/>
    <w:rsid w:val="008B0551"/>
    <w:rsid w:val="008B059D"/>
    <w:rsid w:val="008B08B9"/>
    <w:rsid w:val="008B08FE"/>
    <w:rsid w:val="008B0947"/>
    <w:rsid w:val="008B0FAB"/>
    <w:rsid w:val="008B18B9"/>
    <w:rsid w:val="008B2004"/>
    <w:rsid w:val="008B24FE"/>
    <w:rsid w:val="008B314A"/>
    <w:rsid w:val="008B32B1"/>
    <w:rsid w:val="008B354C"/>
    <w:rsid w:val="008B3913"/>
    <w:rsid w:val="008B39F4"/>
    <w:rsid w:val="008B3A19"/>
    <w:rsid w:val="008B41E3"/>
    <w:rsid w:val="008B4298"/>
    <w:rsid w:val="008B48CF"/>
    <w:rsid w:val="008B4B6E"/>
    <w:rsid w:val="008B65F8"/>
    <w:rsid w:val="008B6E76"/>
    <w:rsid w:val="008B7283"/>
    <w:rsid w:val="008B7BB3"/>
    <w:rsid w:val="008B7CD4"/>
    <w:rsid w:val="008B7E02"/>
    <w:rsid w:val="008C1C7C"/>
    <w:rsid w:val="008C1EE2"/>
    <w:rsid w:val="008C2045"/>
    <w:rsid w:val="008C20BB"/>
    <w:rsid w:val="008C2906"/>
    <w:rsid w:val="008C311F"/>
    <w:rsid w:val="008C3319"/>
    <w:rsid w:val="008C3EED"/>
    <w:rsid w:val="008C554B"/>
    <w:rsid w:val="008C68FB"/>
    <w:rsid w:val="008C6912"/>
    <w:rsid w:val="008C6EF0"/>
    <w:rsid w:val="008C726F"/>
    <w:rsid w:val="008C76D4"/>
    <w:rsid w:val="008D013D"/>
    <w:rsid w:val="008D041A"/>
    <w:rsid w:val="008D0D6E"/>
    <w:rsid w:val="008D122E"/>
    <w:rsid w:val="008D1B46"/>
    <w:rsid w:val="008D1C6F"/>
    <w:rsid w:val="008D2673"/>
    <w:rsid w:val="008D28E0"/>
    <w:rsid w:val="008D366D"/>
    <w:rsid w:val="008D381B"/>
    <w:rsid w:val="008D38CE"/>
    <w:rsid w:val="008D3B1D"/>
    <w:rsid w:val="008D3BF7"/>
    <w:rsid w:val="008D4988"/>
    <w:rsid w:val="008D4E26"/>
    <w:rsid w:val="008D60DF"/>
    <w:rsid w:val="008D6567"/>
    <w:rsid w:val="008D6588"/>
    <w:rsid w:val="008D6834"/>
    <w:rsid w:val="008D6913"/>
    <w:rsid w:val="008D6A68"/>
    <w:rsid w:val="008D6B19"/>
    <w:rsid w:val="008D71FB"/>
    <w:rsid w:val="008D7B2C"/>
    <w:rsid w:val="008D7C48"/>
    <w:rsid w:val="008D7D0E"/>
    <w:rsid w:val="008D7FEF"/>
    <w:rsid w:val="008E0DE1"/>
    <w:rsid w:val="008E1400"/>
    <w:rsid w:val="008E18D0"/>
    <w:rsid w:val="008E1A10"/>
    <w:rsid w:val="008E1A1E"/>
    <w:rsid w:val="008E1B4E"/>
    <w:rsid w:val="008E2F8B"/>
    <w:rsid w:val="008E3596"/>
    <w:rsid w:val="008E3B70"/>
    <w:rsid w:val="008E4698"/>
    <w:rsid w:val="008E4BC0"/>
    <w:rsid w:val="008E5815"/>
    <w:rsid w:val="008E64B8"/>
    <w:rsid w:val="008E653A"/>
    <w:rsid w:val="008E6741"/>
    <w:rsid w:val="008E6C2A"/>
    <w:rsid w:val="008E6FA8"/>
    <w:rsid w:val="008E72FC"/>
    <w:rsid w:val="008E7583"/>
    <w:rsid w:val="008E75C8"/>
    <w:rsid w:val="008E7DD6"/>
    <w:rsid w:val="008F0407"/>
    <w:rsid w:val="008F0F46"/>
    <w:rsid w:val="008F1396"/>
    <w:rsid w:val="008F154C"/>
    <w:rsid w:val="008F1E37"/>
    <w:rsid w:val="008F212A"/>
    <w:rsid w:val="008F2188"/>
    <w:rsid w:val="008F3405"/>
    <w:rsid w:val="008F48A2"/>
    <w:rsid w:val="008F4CE3"/>
    <w:rsid w:val="008F50D1"/>
    <w:rsid w:val="008F5390"/>
    <w:rsid w:val="008F5DA7"/>
    <w:rsid w:val="008F6624"/>
    <w:rsid w:val="008F6F24"/>
    <w:rsid w:val="008F7266"/>
    <w:rsid w:val="008F77D2"/>
    <w:rsid w:val="008F7A2D"/>
    <w:rsid w:val="008F7E75"/>
    <w:rsid w:val="009000BB"/>
    <w:rsid w:val="009002CA"/>
    <w:rsid w:val="0090040A"/>
    <w:rsid w:val="009004C2"/>
    <w:rsid w:val="00900609"/>
    <w:rsid w:val="009006FE"/>
    <w:rsid w:val="00900C19"/>
    <w:rsid w:val="009019CF"/>
    <w:rsid w:val="00901A8D"/>
    <w:rsid w:val="00901B4C"/>
    <w:rsid w:val="00901C4B"/>
    <w:rsid w:val="0090251C"/>
    <w:rsid w:val="00902F00"/>
    <w:rsid w:val="00903464"/>
    <w:rsid w:val="00903E23"/>
    <w:rsid w:val="009044BD"/>
    <w:rsid w:val="0090516A"/>
    <w:rsid w:val="0090538D"/>
    <w:rsid w:val="009054B7"/>
    <w:rsid w:val="00906137"/>
    <w:rsid w:val="00906392"/>
    <w:rsid w:val="00906DA6"/>
    <w:rsid w:val="00907975"/>
    <w:rsid w:val="00910175"/>
    <w:rsid w:val="0091047C"/>
    <w:rsid w:val="00910C4E"/>
    <w:rsid w:val="00911325"/>
    <w:rsid w:val="00911795"/>
    <w:rsid w:val="009117A0"/>
    <w:rsid w:val="00911D66"/>
    <w:rsid w:val="0091258C"/>
    <w:rsid w:val="00912CA5"/>
    <w:rsid w:val="0091370E"/>
    <w:rsid w:val="0091457D"/>
    <w:rsid w:val="00915B3A"/>
    <w:rsid w:val="00916479"/>
    <w:rsid w:val="009167F9"/>
    <w:rsid w:val="009169BE"/>
    <w:rsid w:val="00917B1D"/>
    <w:rsid w:val="00920082"/>
    <w:rsid w:val="009212B5"/>
    <w:rsid w:val="00921DA9"/>
    <w:rsid w:val="00921FB6"/>
    <w:rsid w:val="00921FCF"/>
    <w:rsid w:val="009224D5"/>
    <w:rsid w:val="00922FC0"/>
    <w:rsid w:val="00923016"/>
    <w:rsid w:val="00923483"/>
    <w:rsid w:val="00923782"/>
    <w:rsid w:val="00923A65"/>
    <w:rsid w:val="0092414C"/>
    <w:rsid w:val="0092491E"/>
    <w:rsid w:val="00925637"/>
    <w:rsid w:val="0092584C"/>
    <w:rsid w:val="00925DFC"/>
    <w:rsid w:val="00926829"/>
    <w:rsid w:val="009268EC"/>
    <w:rsid w:val="009269B2"/>
    <w:rsid w:val="00926D34"/>
    <w:rsid w:val="00926EE4"/>
    <w:rsid w:val="009273D1"/>
    <w:rsid w:val="00927727"/>
    <w:rsid w:val="00927D7F"/>
    <w:rsid w:val="00927F71"/>
    <w:rsid w:val="00930139"/>
    <w:rsid w:val="009302CE"/>
    <w:rsid w:val="00930B40"/>
    <w:rsid w:val="00930C10"/>
    <w:rsid w:val="00931024"/>
    <w:rsid w:val="00931106"/>
    <w:rsid w:val="00931420"/>
    <w:rsid w:val="00931F53"/>
    <w:rsid w:val="0093284E"/>
    <w:rsid w:val="00933752"/>
    <w:rsid w:val="00934115"/>
    <w:rsid w:val="0093414E"/>
    <w:rsid w:val="00934A98"/>
    <w:rsid w:val="00934ADE"/>
    <w:rsid w:val="00934BF5"/>
    <w:rsid w:val="00935368"/>
    <w:rsid w:val="00935963"/>
    <w:rsid w:val="00935A7D"/>
    <w:rsid w:val="00935E81"/>
    <w:rsid w:val="00935E92"/>
    <w:rsid w:val="0093646B"/>
    <w:rsid w:val="00936DF2"/>
    <w:rsid w:val="00937779"/>
    <w:rsid w:val="00937ADF"/>
    <w:rsid w:val="0094009A"/>
    <w:rsid w:val="009400ED"/>
    <w:rsid w:val="00940156"/>
    <w:rsid w:val="00941560"/>
    <w:rsid w:val="009416CB"/>
    <w:rsid w:val="00941948"/>
    <w:rsid w:val="00942195"/>
    <w:rsid w:val="009423F8"/>
    <w:rsid w:val="00942A85"/>
    <w:rsid w:val="00942C48"/>
    <w:rsid w:val="009430DC"/>
    <w:rsid w:val="00943794"/>
    <w:rsid w:val="009441F9"/>
    <w:rsid w:val="009444AD"/>
    <w:rsid w:val="009448B3"/>
    <w:rsid w:val="0094494B"/>
    <w:rsid w:val="00944B21"/>
    <w:rsid w:val="00945BA5"/>
    <w:rsid w:val="009462F3"/>
    <w:rsid w:val="009465AF"/>
    <w:rsid w:val="0094731B"/>
    <w:rsid w:val="009476FB"/>
    <w:rsid w:val="0095005C"/>
    <w:rsid w:val="00950CF7"/>
    <w:rsid w:val="0095159F"/>
    <w:rsid w:val="0095183C"/>
    <w:rsid w:val="0095217F"/>
    <w:rsid w:val="009523BA"/>
    <w:rsid w:val="0095277E"/>
    <w:rsid w:val="0095308D"/>
    <w:rsid w:val="00953251"/>
    <w:rsid w:val="00953667"/>
    <w:rsid w:val="00953FA1"/>
    <w:rsid w:val="009545A6"/>
    <w:rsid w:val="00954B3A"/>
    <w:rsid w:val="00954B6A"/>
    <w:rsid w:val="00954D84"/>
    <w:rsid w:val="009553FA"/>
    <w:rsid w:val="00955A87"/>
    <w:rsid w:val="0095636F"/>
    <w:rsid w:val="0095639E"/>
    <w:rsid w:val="0095710C"/>
    <w:rsid w:val="009573B1"/>
    <w:rsid w:val="009574DA"/>
    <w:rsid w:val="009574DF"/>
    <w:rsid w:val="00957AF7"/>
    <w:rsid w:val="00960164"/>
    <w:rsid w:val="0096068B"/>
    <w:rsid w:val="0096116F"/>
    <w:rsid w:val="00961CB9"/>
    <w:rsid w:val="009620F4"/>
    <w:rsid w:val="009629E0"/>
    <w:rsid w:val="009629E1"/>
    <w:rsid w:val="00963A0D"/>
    <w:rsid w:val="0096480B"/>
    <w:rsid w:val="009655B4"/>
    <w:rsid w:val="00966765"/>
    <w:rsid w:val="00966FB9"/>
    <w:rsid w:val="009701B5"/>
    <w:rsid w:val="00970D9D"/>
    <w:rsid w:val="00970DDD"/>
    <w:rsid w:val="0097119E"/>
    <w:rsid w:val="009717CD"/>
    <w:rsid w:val="00971D7A"/>
    <w:rsid w:val="00972404"/>
    <w:rsid w:val="0097272A"/>
    <w:rsid w:val="00972789"/>
    <w:rsid w:val="0097285F"/>
    <w:rsid w:val="0097326F"/>
    <w:rsid w:val="009736BD"/>
    <w:rsid w:val="00974035"/>
    <w:rsid w:val="00974060"/>
    <w:rsid w:val="00974119"/>
    <w:rsid w:val="00974812"/>
    <w:rsid w:val="00974AA1"/>
    <w:rsid w:val="00974CE5"/>
    <w:rsid w:val="00974D1F"/>
    <w:rsid w:val="00974DC7"/>
    <w:rsid w:val="00975003"/>
    <w:rsid w:val="00975E69"/>
    <w:rsid w:val="009761E8"/>
    <w:rsid w:val="00977D26"/>
    <w:rsid w:val="00981DED"/>
    <w:rsid w:val="00982CB9"/>
    <w:rsid w:val="00982CC7"/>
    <w:rsid w:val="00983CD0"/>
    <w:rsid w:val="00984087"/>
    <w:rsid w:val="00984244"/>
    <w:rsid w:val="00984340"/>
    <w:rsid w:val="009856FB"/>
    <w:rsid w:val="00985DF1"/>
    <w:rsid w:val="00985E49"/>
    <w:rsid w:val="0098646B"/>
    <w:rsid w:val="0098662B"/>
    <w:rsid w:val="00986A0B"/>
    <w:rsid w:val="009874A5"/>
    <w:rsid w:val="00987D9C"/>
    <w:rsid w:val="009908F9"/>
    <w:rsid w:val="009909FA"/>
    <w:rsid w:val="00990F74"/>
    <w:rsid w:val="00991326"/>
    <w:rsid w:val="009913B7"/>
    <w:rsid w:val="0099162B"/>
    <w:rsid w:val="009917E0"/>
    <w:rsid w:val="00991AFF"/>
    <w:rsid w:val="00992125"/>
    <w:rsid w:val="009923EE"/>
    <w:rsid w:val="00992471"/>
    <w:rsid w:val="009926F0"/>
    <w:rsid w:val="009929D4"/>
    <w:rsid w:val="00992AE0"/>
    <w:rsid w:val="0099329A"/>
    <w:rsid w:val="0099385E"/>
    <w:rsid w:val="00995288"/>
    <w:rsid w:val="009955D4"/>
    <w:rsid w:val="009959B5"/>
    <w:rsid w:val="00995E9E"/>
    <w:rsid w:val="009963E1"/>
    <w:rsid w:val="009966A6"/>
    <w:rsid w:val="00996FFD"/>
    <w:rsid w:val="00997104"/>
    <w:rsid w:val="0099717B"/>
    <w:rsid w:val="00997972"/>
    <w:rsid w:val="009A06D6"/>
    <w:rsid w:val="009A0A15"/>
    <w:rsid w:val="009A0B62"/>
    <w:rsid w:val="009A13CC"/>
    <w:rsid w:val="009A15C8"/>
    <w:rsid w:val="009A1B46"/>
    <w:rsid w:val="009A2391"/>
    <w:rsid w:val="009A2394"/>
    <w:rsid w:val="009A27EE"/>
    <w:rsid w:val="009A281D"/>
    <w:rsid w:val="009A2F57"/>
    <w:rsid w:val="009A345D"/>
    <w:rsid w:val="009A3FF9"/>
    <w:rsid w:val="009A41A3"/>
    <w:rsid w:val="009A5431"/>
    <w:rsid w:val="009A5986"/>
    <w:rsid w:val="009A5CA4"/>
    <w:rsid w:val="009A5F4F"/>
    <w:rsid w:val="009A6DA1"/>
    <w:rsid w:val="009A724C"/>
    <w:rsid w:val="009A75C4"/>
    <w:rsid w:val="009B01BE"/>
    <w:rsid w:val="009B0A72"/>
    <w:rsid w:val="009B0CD5"/>
    <w:rsid w:val="009B1076"/>
    <w:rsid w:val="009B147B"/>
    <w:rsid w:val="009B26AB"/>
    <w:rsid w:val="009B2721"/>
    <w:rsid w:val="009B2B71"/>
    <w:rsid w:val="009B2E95"/>
    <w:rsid w:val="009B3630"/>
    <w:rsid w:val="009B36E7"/>
    <w:rsid w:val="009B3728"/>
    <w:rsid w:val="009B38B5"/>
    <w:rsid w:val="009B3933"/>
    <w:rsid w:val="009B3F39"/>
    <w:rsid w:val="009B4564"/>
    <w:rsid w:val="009B5562"/>
    <w:rsid w:val="009B5F2B"/>
    <w:rsid w:val="009B6257"/>
    <w:rsid w:val="009B6B09"/>
    <w:rsid w:val="009B6DFA"/>
    <w:rsid w:val="009B72EC"/>
    <w:rsid w:val="009B75D5"/>
    <w:rsid w:val="009B7ED8"/>
    <w:rsid w:val="009B7EDC"/>
    <w:rsid w:val="009B7FD3"/>
    <w:rsid w:val="009C0288"/>
    <w:rsid w:val="009C0313"/>
    <w:rsid w:val="009C1291"/>
    <w:rsid w:val="009C2791"/>
    <w:rsid w:val="009C2E55"/>
    <w:rsid w:val="009C37BC"/>
    <w:rsid w:val="009C3A33"/>
    <w:rsid w:val="009C3A6E"/>
    <w:rsid w:val="009C3F6E"/>
    <w:rsid w:val="009C4155"/>
    <w:rsid w:val="009C4DD3"/>
    <w:rsid w:val="009C4E26"/>
    <w:rsid w:val="009C5247"/>
    <w:rsid w:val="009C536D"/>
    <w:rsid w:val="009C555B"/>
    <w:rsid w:val="009C5CD6"/>
    <w:rsid w:val="009C6661"/>
    <w:rsid w:val="009C68DF"/>
    <w:rsid w:val="009C6BCB"/>
    <w:rsid w:val="009C7918"/>
    <w:rsid w:val="009D0759"/>
    <w:rsid w:val="009D0994"/>
    <w:rsid w:val="009D0BBC"/>
    <w:rsid w:val="009D0DF0"/>
    <w:rsid w:val="009D107D"/>
    <w:rsid w:val="009D1390"/>
    <w:rsid w:val="009D164F"/>
    <w:rsid w:val="009D1B13"/>
    <w:rsid w:val="009D1B93"/>
    <w:rsid w:val="009D1FE1"/>
    <w:rsid w:val="009D2567"/>
    <w:rsid w:val="009D2635"/>
    <w:rsid w:val="009D2A5D"/>
    <w:rsid w:val="009D2FFC"/>
    <w:rsid w:val="009D34F3"/>
    <w:rsid w:val="009D3613"/>
    <w:rsid w:val="009D3B57"/>
    <w:rsid w:val="009D3C63"/>
    <w:rsid w:val="009D3C64"/>
    <w:rsid w:val="009D45BC"/>
    <w:rsid w:val="009D4E9E"/>
    <w:rsid w:val="009D5E3F"/>
    <w:rsid w:val="009D63BA"/>
    <w:rsid w:val="009D66DC"/>
    <w:rsid w:val="009D7060"/>
    <w:rsid w:val="009D7251"/>
    <w:rsid w:val="009D74AE"/>
    <w:rsid w:val="009D7A2F"/>
    <w:rsid w:val="009D7CE2"/>
    <w:rsid w:val="009D7DE6"/>
    <w:rsid w:val="009E02AE"/>
    <w:rsid w:val="009E062D"/>
    <w:rsid w:val="009E065E"/>
    <w:rsid w:val="009E1804"/>
    <w:rsid w:val="009E20EA"/>
    <w:rsid w:val="009E2111"/>
    <w:rsid w:val="009E2CBB"/>
    <w:rsid w:val="009E2D7A"/>
    <w:rsid w:val="009E2DB9"/>
    <w:rsid w:val="009E3172"/>
    <w:rsid w:val="009E360E"/>
    <w:rsid w:val="009E3842"/>
    <w:rsid w:val="009E3D79"/>
    <w:rsid w:val="009E4266"/>
    <w:rsid w:val="009E439F"/>
    <w:rsid w:val="009E50BF"/>
    <w:rsid w:val="009E5AC6"/>
    <w:rsid w:val="009E619B"/>
    <w:rsid w:val="009E65DA"/>
    <w:rsid w:val="009E661C"/>
    <w:rsid w:val="009E66D3"/>
    <w:rsid w:val="009E77A9"/>
    <w:rsid w:val="009E7946"/>
    <w:rsid w:val="009E7D33"/>
    <w:rsid w:val="009E7E60"/>
    <w:rsid w:val="009E7F59"/>
    <w:rsid w:val="009F0887"/>
    <w:rsid w:val="009F1361"/>
    <w:rsid w:val="009F1DF8"/>
    <w:rsid w:val="009F2A7C"/>
    <w:rsid w:val="009F2E07"/>
    <w:rsid w:val="009F394B"/>
    <w:rsid w:val="009F41AE"/>
    <w:rsid w:val="009F4E86"/>
    <w:rsid w:val="009F6589"/>
    <w:rsid w:val="009F6920"/>
    <w:rsid w:val="009F6C68"/>
    <w:rsid w:val="009F72C8"/>
    <w:rsid w:val="009F75B0"/>
    <w:rsid w:val="009F772E"/>
    <w:rsid w:val="009F7E3F"/>
    <w:rsid w:val="009F7F73"/>
    <w:rsid w:val="00A00D82"/>
    <w:rsid w:val="00A014DC"/>
    <w:rsid w:val="00A01852"/>
    <w:rsid w:val="00A01C3D"/>
    <w:rsid w:val="00A01CF6"/>
    <w:rsid w:val="00A023C7"/>
    <w:rsid w:val="00A02BCE"/>
    <w:rsid w:val="00A02EE0"/>
    <w:rsid w:val="00A03827"/>
    <w:rsid w:val="00A03CC6"/>
    <w:rsid w:val="00A040F7"/>
    <w:rsid w:val="00A046DE"/>
    <w:rsid w:val="00A04779"/>
    <w:rsid w:val="00A0556A"/>
    <w:rsid w:val="00A05895"/>
    <w:rsid w:val="00A05A62"/>
    <w:rsid w:val="00A05EAB"/>
    <w:rsid w:val="00A05F40"/>
    <w:rsid w:val="00A064AF"/>
    <w:rsid w:val="00A0736F"/>
    <w:rsid w:val="00A0791D"/>
    <w:rsid w:val="00A07CF2"/>
    <w:rsid w:val="00A10DDC"/>
    <w:rsid w:val="00A10F53"/>
    <w:rsid w:val="00A117F5"/>
    <w:rsid w:val="00A121AF"/>
    <w:rsid w:val="00A13670"/>
    <w:rsid w:val="00A14388"/>
    <w:rsid w:val="00A1470F"/>
    <w:rsid w:val="00A14C7D"/>
    <w:rsid w:val="00A14C8B"/>
    <w:rsid w:val="00A14D9C"/>
    <w:rsid w:val="00A154D4"/>
    <w:rsid w:val="00A1566C"/>
    <w:rsid w:val="00A156CC"/>
    <w:rsid w:val="00A15C52"/>
    <w:rsid w:val="00A15CE6"/>
    <w:rsid w:val="00A16650"/>
    <w:rsid w:val="00A16AA6"/>
    <w:rsid w:val="00A17F76"/>
    <w:rsid w:val="00A20139"/>
    <w:rsid w:val="00A20930"/>
    <w:rsid w:val="00A2131F"/>
    <w:rsid w:val="00A213A1"/>
    <w:rsid w:val="00A230B5"/>
    <w:rsid w:val="00A23431"/>
    <w:rsid w:val="00A2393C"/>
    <w:rsid w:val="00A2470A"/>
    <w:rsid w:val="00A24B47"/>
    <w:rsid w:val="00A24DA5"/>
    <w:rsid w:val="00A24E8E"/>
    <w:rsid w:val="00A25164"/>
    <w:rsid w:val="00A25221"/>
    <w:rsid w:val="00A25A07"/>
    <w:rsid w:val="00A25FE8"/>
    <w:rsid w:val="00A260EC"/>
    <w:rsid w:val="00A2653A"/>
    <w:rsid w:val="00A26757"/>
    <w:rsid w:val="00A26FCC"/>
    <w:rsid w:val="00A2770E"/>
    <w:rsid w:val="00A278B9"/>
    <w:rsid w:val="00A27E55"/>
    <w:rsid w:val="00A31464"/>
    <w:rsid w:val="00A314B8"/>
    <w:rsid w:val="00A31901"/>
    <w:rsid w:val="00A31DF4"/>
    <w:rsid w:val="00A33E76"/>
    <w:rsid w:val="00A3466C"/>
    <w:rsid w:val="00A3489B"/>
    <w:rsid w:val="00A34A8E"/>
    <w:rsid w:val="00A3625D"/>
    <w:rsid w:val="00A36343"/>
    <w:rsid w:val="00A36956"/>
    <w:rsid w:val="00A36C74"/>
    <w:rsid w:val="00A36CD5"/>
    <w:rsid w:val="00A36DF7"/>
    <w:rsid w:val="00A3709B"/>
    <w:rsid w:val="00A37BC0"/>
    <w:rsid w:val="00A40DB3"/>
    <w:rsid w:val="00A40DFC"/>
    <w:rsid w:val="00A410E0"/>
    <w:rsid w:val="00A41262"/>
    <w:rsid w:val="00A413A8"/>
    <w:rsid w:val="00A416F5"/>
    <w:rsid w:val="00A41E2A"/>
    <w:rsid w:val="00A4286E"/>
    <w:rsid w:val="00A43581"/>
    <w:rsid w:val="00A45357"/>
    <w:rsid w:val="00A4569E"/>
    <w:rsid w:val="00A46034"/>
    <w:rsid w:val="00A46255"/>
    <w:rsid w:val="00A4634B"/>
    <w:rsid w:val="00A46DE7"/>
    <w:rsid w:val="00A46E7D"/>
    <w:rsid w:val="00A46EE7"/>
    <w:rsid w:val="00A4764A"/>
    <w:rsid w:val="00A47D0D"/>
    <w:rsid w:val="00A50270"/>
    <w:rsid w:val="00A5050D"/>
    <w:rsid w:val="00A50F7F"/>
    <w:rsid w:val="00A51BED"/>
    <w:rsid w:val="00A52568"/>
    <w:rsid w:val="00A52980"/>
    <w:rsid w:val="00A52A9F"/>
    <w:rsid w:val="00A52B81"/>
    <w:rsid w:val="00A532F0"/>
    <w:rsid w:val="00A53A62"/>
    <w:rsid w:val="00A53D89"/>
    <w:rsid w:val="00A5417D"/>
    <w:rsid w:val="00A54B83"/>
    <w:rsid w:val="00A54FA2"/>
    <w:rsid w:val="00A5588F"/>
    <w:rsid w:val="00A55D7E"/>
    <w:rsid w:val="00A561A8"/>
    <w:rsid w:val="00A566AC"/>
    <w:rsid w:val="00A56879"/>
    <w:rsid w:val="00A56BA3"/>
    <w:rsid w:val="00A575F1"/>
    <w:rsid w:val="00A57A43"/>
    <w:rsid w:val="00A57AA2"/>
    <w:rsid w:val="00A57AEB"/>
    <w:rsid w:val="00A57CD7"/>
    <w:rsid w:val="00A57FFC"/>
    <w:rsid w:val="00A60051"/>
    <w:rsid w:val="00A61115"/>
    <w:rsid w:val="00A612E3"/>
    <w:rsid w:val="00A613C0"/>
    <w:rsid w:val="00A61815"/>
    <w:rsid w:val="00A61F33"/>
    <w:rsid w:val="00A62DC6"/>
    <w:rsid w:val="00A636B3"/>
    <w:rsid w:val="00A63A6E"/>
    <w:rsid w:val="00A64053"/>
    <w:rsid w:val="00A64127"/>
    <w:rsid w:val="00A64A56"/>
    <w:rsid w:val="00A65247"/>
    <w:rsid w:val="00A65A16"/>
    <w:rsid w:val="00A65C71"/>
    <w:rsid w:val="00A66019"/>
    <w:rsid w:val="00A66CF3"/>
    <w:rsid w:val="00A67075"/>
    <w:rsid w:val="00A67EE0"/>
    <w:rsid w:val="00A702DF"/>
    <w:rsid w:val="00A718BC"/>
    <w:rsid w:val="00A71948"/>
    <w:rsid w:val="00A7253A"/>
    <w:rsid w:val="00A72634"/>
    <w:rsid w:val="00A72879"/>
    <w:rsid w:val="00A72EAF"/>
    <w:rsid w:val="00A73B71"/>
    <w:rsid w:val="00A742F8"/>
    <w:rsid w:val="00A74869"/>
    <w:rsid w:val="00A748EF"/>
    <w:rsid w:val="00A752D3"/>
    <w:rsid w:val="00A75751"/>
    <w:rsid w:val="00A75E48"/>
    <w:rsid w:val="00A76295"/>
    <w:rsid w:val="00A767AA"/>
    <w:rsid w:val="00A7691B"/>
    <w:rsid w:val="00A76E17"/>
    <w:rsid w:val="00A77217"/>
    <w:rsid w:val="00A77442"/>
    <w:rsid w:val="00A776B0"/>
    <w:rsid w:val="00A77C47"/>
    <w:rsid w:val="00A804A3"/>
    <w:rsid w:val="00A807ED"/>
    <w:rsid w:val="00A8083D"/>
    <w:rsid w:val="00A80C63"/>
    <w:rsid w:val="00A8111F"/>
    <w:rsid w:val="00A81A22"/>
    <w:rsid w:val="00A822D4"/>
    <w:rsid w:val="00A8232E"/>
    <w:rsid w:val="00A826C5"/>
    <w:rsid w:val="00A834ED"/>
    <w:rsid w:val="00A836E0"/>
    <w:rsid w:val="00A8370F"/>
    <w:rsid w:val="00A83B5B"/>
    <w:rsid w:val="00A83CA2"/>
    <w:rsid w:val="00A83CAC"/>
    <w:rsid w:val="00A83E69"/>
    <w:rsid w:val="00A843ED"/>
    <w:rsid w:val="00A84B32"/>
    <w:rsid w:val="00A87B31"/>
    <w:rsid w:val="00A87B7A"/>
    <w:rsid w:val="00A90E8E"/>
    <w:rsid w:val="00A91963"/>
    <w:rsid w:val="00A941F5"/>
    <w:rsid w:val="00A944F8"/>
    <w:rsid w:val="00A95BE2"/>
    <w:rsid w:val="00A95EA2"/>
    <w:rsid w:val="00A962F0"/>
    <w:rsid w:val="00A976A7"/>
    <w:rsid w:val="00A97A47"/>
    <w:rsid w:val="00AA067B"/>
    <w:rsid w:val="00AA0D11"/>
    <w:rsid w:val="00AA0F31"/>
    <w:rsid w:val="00AA1650"/>
    <w:rsid w:val="00AA1B79"/>
    <w:rsid w:val="00AA227D"/>
    <w:rsid w:val="00AA233D"/>
    <w:rsid w:val="00AA271C"/>
    <w:rsid w:val="00AA2E64"/>
    <w:rsid w:val="00AA32CB"/>
    <w:rsid w:val="00AA3593"/>
    <w:rsid w:val="00AA3690"/>
    <w:rsid w:val="00AA4076"/>
    <w:rsid w:val="00AA45B1"/>
    <w:rsid w:val="00AA4947"/>
    <w:rsid w:val="00AA5734"/>
    <w:rsid w:val="00AA59FB"/>
    <w:rsid w:val="00AA5E7B"/>
    <w:rsid w:val="00AA6918"/>
    <w:rsid w:val="00AA6FDE"/>
    <w:rsid w:val="00AA7C86"/>
    <w:rsid w:val="00AB00E4"/>
    <w:rsid w:val="00AB0705"/>
    <w:rsid w:val="00AB0965"/>
    <w:rsid w:val="00AB0D7D"/>
    <w:rsid w:val="00AB1FD7"/>
    <w:rsid w:val="00AB2B2F"/>
    <w:rsid w:val="00AB32E4"/>
    <w:rsid w:val="00AB349E"/>
    <w:rsid w:val="00AB3AFA"/>
    <w:rsid w:val="00AB43D1"/>
    <w:rsid w:val="00AB4727"/>
    <w:rsid w:val="00AB500D"/>
    <w:rsid w:val="00AB50DC"/>
    <w:rsid w:val="00AB5478"/>
    <w:rsid w:val="00AB6115"/>
    <w:rsid w:val="00AB6B00"/>
    <w:rsid w:val="00AB6B1E"/>
    <w:rsid w:val="00AB71C5"/>
    <w:rsid w:val="00AB7837"/>
    <w:rsid w:val="00AC011B"/>
    <w:rsid w:val="00AC0418"/>
    <w:rsid w:val="00AC0573"/>
    <w:rsid w:val="00AC0585"/>
    <w:rsid w:val="00AC0784"/>
    <w:rsid w:val="00AC1CAB"/>
    <w:rsid w:val="00AC1CCD"/>
    <w:rsid w:val="00AC1E68"/>
    <w:rsid w:val="00AC1F40"/>
    <w:rsid w:val="00AC287A"/>
    <w:rsid w:val="00AC2886"/>
    <w:rsid w:val="00AC36E1"/>
    <w:rsid w:val="00AC3755"/>
    <w:rsid w:val="00AC45D5"/>
    <w:rsid w:val="00AC4AC0"/>
    <w:rsid w:val="00AC4DB2"/>
    <w:rsid w:val="00AC4E74"/>
    <w:rsid w:val="00AC5189"/>
    <w:rsid w:val="00AC5D50"/>
    <w:rsid w:val="00AC5DBA"/>
    <w:rsid w:val="00AC5E1E"/>
    <w:rsid w:val="00AC5ED9"/>
    <w:rsid w:val="00AC648F"/>
    <w:rsid w:val="00AC684E"/>
    <w:rsid w:val="00AC68A0"/>
    <w:rsid w:val="00AC742D"/>
    <w:rsid w:val="00AC78C5"/>
    <w:rsid w:val="00AD007F"/>
    <w:rsid w:val="00AD0972"/>
    <w:rsid w:val="00AD105D"/>
    <w:rsid w:val="00AD16AF"/>
    <w:rsid w:val="00AD17DE"/>
    <w:rsid w:val="00AD1862"/>
    <w:rsid w:val="00AD2BB5"/>
    <w:rsid w:val="00AD4028"/>
    <w:rsid w:val="00AD45A5"/>
    <w:rsid w:val="00AD4888"/>
    <w:rsid w:val="00AD53F9"/>
    <w:rsid w:val="00AD6473"/>
    <w:rsid w:val="00AD6792"/>
    <w:rsid w:val="00AD67D2"/>
    <w:rsid w:val="00AD67F1"/>
    <w:rsid w:val="00AD6EDE"/>
    <w:rsid w:val="00AD758B"/>
    <w:rsid w:val="00AD79FB"/>
    <w:rsid w:val="00AE0058"/>
    <w:rsid w:val="00AE0936"/>
    <w:rsid w:val="00AE0C1A"/>
    <w:rsid w:val="00AE14D3"/>
    <w:rsid w:val="00AE159E"/>
    <w:rsid w:val="00AE1A27"/>
    <w:rsid w:val="00AE2A02"/>
    <w:rsid w:val="00AE34F4"/>
    <w:rsid w:val="00AE3994"/>
    <w:rsid w:val="00AE3B1F"/>
    <w:rsid w:val="00AE3C71"/>
    <w:rsid w:val="00AE3FCE"/>
    <w:rsid w:val="00AE4860"/>
    <w:rsid w:val="00AE5F32"/>
    <w:rsid w:val="00AE632D"/>
    <w:rsid w:val="00AE64DF"/>
    <w:rsid w:val="00AE6AEB"/>
    <w:rsid w:val="00AE7221"/>
    <w:rsid w:val="00AE7781"/>
    <w:rsid w:val="00AE7D1B"/>
    <w:rsid w:val="00AF0240"/>
    <w:rsid w:val="00AF02F5"/>
    <w:rsid w:val="00AF0320"/>
    <w:rsid w:val="00AF0549"/>
    <w:rsid w:val="00AF07D8"/>
    <w:rsid w:val="00AF0AA6"/>
    <w:rsid w:val="00AF1530"/>
    <w:rsid w:val="00AF1E2A"/>
    <w:rsid w:val="00AF1EA6"/>
    <w:rsid w:val="00AF22EE"/>
    <w:rsid w:val="00AF2385"/>
    <w:rsid w:val="00AF265E"/>
    <w:rsid w:val="00AF2C57"/>
    <w:rsid w:val="00AF36B1"/>
    <w:rsid w:val="00AF5799"/>
    <w:rsid w:val="00AF658A"/>
    <w:rsid w:val="00AF6D79"/>
    <w:rsid w:val="00AF7178"/>
    <w:rsid w:val="00AF717D"/>
    <w:rsid w:val="00AF71C6"/>
    <w:rsid w:val="00AF720E"/>
    <w:rsid w:val="00B00889"/>
    <w:rsid w:val="00B00D06"/>
    <w:rsid w:val="00B0101C"/>
    <w:rsid w:val="00B01ED3"/>
    <w:rsid w:val="00B02D19"/>
    <w:rsid w:val="00B039CD"/>
    <w:rsid w:val="00B03E2C"/>
    <w:rsid w:val="00B03FA8"/>
    <w:rsid w:val="00B04144"/>
    <w:rsid w:val="00B045A3"/>
    <w:rsid w:val="00B050DA"/>
    <w:rsid w:val="00B056DF"/>
    <w:rsid w:val="00B05C2A"/>
    <w:rsid w:val="00B0606F"/>
    <w:rsid w:val="00B0673C"/>
    <w:rsid w:val="00B0703E"/>
    <w:rsid w:val="00B07A11"/>
    <w:rsid w:val="00B108AC"/>
    <w:rsid w:val="00B11F36"/>
    <w:rsid w:val="00B1267C"/>
    <w:rsid w:val="00B12AEF"/>
    <w:rsid w:val="00B12F00"/>
    <w:rsid w:val="00B12F4A"/>
    <w:rsid w:val="00B13198"/>
    <w:rsid w:val="00B13A4D"/>
    <w:rsid w:val="00B14249"/>
    <w:rsid w:val="00B1438B"/>
    <w:rsid w:val="00B1474D"/>
    <w:rsid w:val="00B14DB9"/>
    <w:rsid w:val="00B150FB"/>
    <w:rsid w:val="00B155C8"/>
    <w:rsid w:val="00B157F7"/>
    <w:rsid w:val="00B15910"/>
    <w:rsid w:val="00B15C28"/>
    <w:rsid w:val="00B1649D"/>
    <w:rsid w:val="00B17023"/>
    <w:rsid w:val="00B17F53"/>
    <w:rsid w:val="00B17FB5"/>
    <w:rsid w:val="00B20CAB"/>
    <w:rsid w:val="00B210D6"/>
    <w:rsid w:val="00B2142D"/>
    <w:rsid w:val="00B2185F"/>
    <w:rsid w:val="00B21F71"/>
    <w:rsid w:val="00B22DF4"/>
    <w:rsid w:val="00B23793"/>
    <w:rsid w:val="00B2446E"/>
    <w:rsid w:val="00B2498F"/>
    <w:rsid w:val="00B250E5"/>
    <w:rsid w:val="00B25251"/>
    <w:rsid w:val="00B25461"/>
    <w:rsid w:val="00B25571"/>
    <w:rsid w:val="00B258FA"/>
    <w:rsid w:val="00B259ED"/>
    <w:rsid w:val="00B25FC8"/>
    <w:rsid w:val="00B2621F"/>
    <w:rsid w:val="00B266B8"/>
    <w:rsid w:val="00B26BD1"/>
    <w:rsid w:val="00B270BE"/>
    <w:rsid w:val="00B300AC"/>
    <w:rsid w:val="00B30948"/>
    <w:rsid w:val="00B30BAC"/>
    <w:rsid w:val="00B31FA5"/>
    <w:rsid w:val="00B32F9B"/>
    <w:rsid w:val="00B331DD"/>
    <w:rsid w:val="00B333E3"/>
    <w:rsid w:val="00B341BC"/>
    <w:rsid w:val="00B34325"/>
    <w:rsid w:val="00B34372"/>
    <w:rsid w:val="00B3439E"/>
    <w:rsid w:val="00B3447B"/>
    <w:rsid w:val="00B349D3"/>
    <w:rsid w:val="00B36345"/>
    <w:rsid w:val="00B368E6"/>
    <w:rsid w:val="00B36BF6"/>
    <w:rsid w:val="00B36FB9"/>
    <w:rsid w:val="00B3703C"/>
    <w:rsid w:val="00B37570"/>
    <w:rsid w:val="00B377DC"/>
    <w:rsid w:val="00B378C5"/>
    <w:rsid w:val="00B37EE6"/>
    <w:rsid w:val="00B40609"/>
    <w:rsid w:val="00B40B06"/>
    <w:rsid w:val="00B41154"/>
    <w:rsid w:val="00B41785"/>
    <w:rsid w:val="00B41A4E"/>
    <w:rsid w:val="00B41A7E"/>
    <w:rsid w:val="00B42197"/>
    <w:rsid w:val="00B427AD"/>
    <w:rsid w:val="00B430BF"/>
    <w:rsid w:val="00B43124"/>
    <w:rsid w:val="00B43436"/>
    <w:rsid w:val="00B4477C"/>
    <w:rsid w:val="00B4480A"/>
    <w:rsid w:val="00B44A14"/>
    <w:rsid w:val="00B44B94"/>
    <w:rsid w:val="00B44C99"/>
    <w:rsid w:val="00B45357"/>
    <w:rsid w:val="00B46159"/>
    <w:rsid w:val="00B4639D"/>
    <w:rsid w:val="00B47326"/>
    <w:rsid w:val="00B47F39"/>
    <w:rsid w:val="00B50A73"/>
    <w:rsid w:val="00B50C45"/>
    <w:rsid w:val="00B51247"/>
    <w:rsid w:val="00B51457"/>
    <w:rsid w:val="00B519B5"/>
    <w:rsid w:val="00B51BFF"/>
    <w:rsid w:val="00B522CB"/>
    <w:rsid w:val="00B52599"/>
    <w:rsid w:val="00B528D2"/>
    <w:rsid w:val="00B52B9A"/>
    <w:rsid w:val="00B52C67"/>
    <w:rsid w:val="00B52CC8"/>
    <w:rsid w:val="00B5354C"/>
    <w:rsid w:val="00B5358B"/>
    <w:rsid w:val="00B53C64"/>
    <w:rsid w:val="00B53F07"/>
    <w:rsid w:val="00B54063"/>
    <w:rsid w:val="00B54390"/>
    <w:rsid w:val="00B544B1"/>
    <w:rsid w:val="00B5469C"/>
    <w:rsid w:val="00B5473D"/>
    <w:rsid w:val="00B552AE"/>
    <w:rsid w:val="00B55511"/>
    <w:rsid w:val="00B55A34"/>
    <w:rsid w:val="00B55A72"/>
    <w:rsid w:val="00B56021"/>
    <w:rsid w:val="00B561A0"/>
    <w:rsid w:val="00B56DE7"/>
    <w:rsid w:val="00B56E32"/>
    <w:rsid w:val="00B5780B"/>
    <w:rsid w:val="00B57E1F"/>
    <w:rsid w:val="00B601A1"/>
    <w:rsid w:val="00B60527"/>
    <w:rsid w:val="00B60682"/>
    <w:rsid w:val="00B60BA1"/>
    <w:rsid w:val="00B60DE4"/>
    <w:rsid w:val="00B6103D"/>
    <w:rsid w:val="00B615FD"/>
    <w:rsid w:val="00B62745"/>
    <w:rsid w:val="00B62761"/>
    <w:rsid w:val="00B632CC"/>
    <w:rsid w:val="00B638BB"/>
    <w:rsid w:val="00B642B5"/>
    <w:rsid w:val="00B64BE6"/>
    <w:rsid w:val="00B64DDA"/>
    <w:rsid w:val="00B66027"/>
    <w:rsid w:val="00B67460"/>
    <w:rsid w:val="00B7009F"/>
    <w:rsid w:val="00B706DB"/>
    <w:rsid w:val="00B7099F"/>
    <w:rsid w:val="00B70A5C"/>
    <w:rsid w:val="00B70B3E"/>
    <w:rsid w:val="00B70D7C"/>
    <w:rsid w:val="00B70EF9"/>
    <w:rsid w:val="00B71012"/>
    <w:rsid w:val="00B7155C"/>
    <w:rsid w:val="00B72A51"/>
    <w:rsid w:val="00B72F2D"/>
    <w:rsid w:val="00B732A3"/>
    <w:rsid w:val="00B73491"/>
    <w:rsid w:val="00B73613"/>
    <w:rsid w:val="00B736E2"/>
    <w:rsid w:val="00B73DDD"/>
    <w:rsid w:val="00B742A7"/>
    <w:rsid w:val="00B7434C"/>
    <w:rsid w:val="00B74F9D"/>
    <w:rsid w:val="00B7581D"/>
    <w:rsid w:val="00B75FD8"/>
    <w:rsid w:val="00B766B8"/>
    <w:rsid w:val="00B76BB8"/>
    <w:rsid w:val="00B76BD6"/>
    <w:rsid w:val="00B76CAE"/>
    <w:rsid w:val="00B77538"/>
    <w:rsid w:val="00B77A3C"/>
    <w:rsid w:val="00B80256"/>
    <w:rsid w:val="00B80324"/>
    <w:rsid w:val="00B80403"/>
    <w:rsid w:val="00B8067B"/>
    <w:rsid w:val="00B80E11"/>
    <w:rsid w:val="00B810B4"/>
    <w:rsid w:val="00B813C2"/>
    <w:rsid w:val="00B81662"/>
    <w:rsid w:val="00B8207E"/>
    <w:rsid w:val="00B82088"/>
    <w:rsid w:val="00B82557"/>
    <w:rsid w:val="00B82F7C"/>
    <w:rsid w:val="00B838D2"/>
    <w:rsid w:val="00B84669"/>
    <w:rsid w:val="00B84747"/>
    <w:rsid w:val="00B84996"/>
    <w:rsid w:val="00B84AEA"/>
    <w:rsid w:val="00B85423"/>
    <w:rsid w:val="00B8586F"/>
    <w:rsid w:val="00B85F3C"/>
    <w:rsid w:val="00B87272"/>
    <w:rsid w:val="00B8778B"/>
    <w:rsid w:val="00B9001B"/>
    <w:rsid w:val="00B9008E"/>
    <w:rsid w:val="00B90ACB"/>
    <w:rsid w:val="00B90DE7"/>
    <w:rsid w:val="00B910BA"/>
    <w:rsid w:val="00B92056"/>
    <w:rsid w:val="00B92E92"/>
    <w:rsid w:val="00B93856"/>
    <w:rsid w:val="00B93C55"/>
    <w:rsid w:val="00B95A93"/>
    <w:rsid w:val="00B96470"/>
    <w:rsid w:val="00B964F8"/>
    <w:rsid w:val="00B965B4"/>
    <w:rsid w:val="00B96668"/>
    <w:rsid w:val="00B96809"/>
    <w:rsid w:val="00B9689D"/>
    <w:rsid w:val="00B96901"/>
    <w:rsid w:val="00B974EF"/>
    <w:rsid w:val="00BA0588"/>
    <w:rsid w:val="00BA0975"/>
    <w:rsid w:val="00BA0E9F"/>
    <w:rsid w:val="00BA1105"/>
    <w:rsid w:val="00BA1F01"/>
    <w:rsid w:val="00BA1FD4"/>
    <w:rsid w:val="00BA2067"/>
    <w:rsid w:val="00BA239F"/>
    <w:rsid w:val="00BA28FC"/>
    <w:rsid w:val="00BA2FF7"/>
    <w:rsid w:val="00BA317E"/>
    <w:rsid w:val="00BA3488"/>
    <w:rsid w:val="00BA3A45"/>
    <w:rsid w:val="00BA49AA"/>
    <w:rsid w:val="00BA4CAF"/>
    <w:rsid w:val="00BA4CFF"/>
    <w:rsid w:val="00BA4DBC"/>
    <w:rsid w:val="00BA4F49"/>
    <w:rsid w:val="00BA59FA"/>
    <w:rsid w:val="00BA5D7E"/>
    <w:rsid w:val="00BA703D"/>
    <w:rsid w:val="00BA7268"/>
    <w:rsid w:val="00BA74DE"/>
    <w:rsid w:val="00BA7B9B"/>
    <w:rsid w:val="00BB00E3"/>
    <w:rsid w:val="00BB0436"/>
    <w:rsid w:val="00BB083B"/>
    <w:rsid w:val="00BB0D13"/>
    <w:rsid w:val="00BB0E89"/>
    <w:rsid w:val="00BB0F9B"/>
    <w:rsid w:val="00BB1629"/>
    <w:rsid w:val="00BB1BA2"/>
    <w:rsid w:val="00BB205E"/>
    <w:rsid w:val="00BB224B"/>
    <w:rsid w:val="00BB23CD"/>
    <w:rsid w:val="00BB27D3"/>
    <w:rsid w:val="00BB3297"/>
    <w:rsid w:val="00BB33BA"/>
    <w:rsid w:val="00BB340E"/>
    <w:rsid w:val="00BB3DF4"/>
    <w:rsid w:val="00BB3EE6"/>
    <w:rsid w:val="00BB3F29"/>
    <w:rsid w:val="00BB42FA"/>
    <w:rsid w:val="00BB47AC"/>
    <w:rsid w:val="00BB4D20"/>
    <w:rsid w:val="00BB4F42"/>
    <w:rsid w:val="00BB5489"/>
    <w:rsid w:val="00BB59EE"/>
    <w:rsid w:val="00BB5C55"/>
    <w:rsid w:val="00BB64FF"/>
    <w:rsid w:val="00BB67E5"/>
    <w:rsid w:val="00BB7755"/>
    <w:rsid w:val="00BB7F24"/>
    <w:rsid w:val="00BB7F68"/>
    <w:rsid w:val="00BC09A1"/>
    <w:rsid w:val="00BC0B7F"/>
    <w:rsid w:val="00BC1522"/>
    <w:rsid w:val="00BC166D"/>
    <w:rsid w:val="00BC184D"/>
    <w:rsid w:val="00BC21C7"/>
    <w:rsid w:val="00BC2559"/>
    <w:rsid w:val="00BC25A7"/>
    <w:rsid w:val="00BC2683"/>
    <w:rsid w:val="00BC28F6"/>
    <w:rsid w:val="00BC2AD0"/>
    <w:rsid w:val="00BC2B02"/>
    <w:rsid w:val="00BC35AD"/>
    <w:rsid w:val="00BC39A6"/>
    <w:rsid w:val="00BC3AB4"/>
    <w:rsid w:val="00BC406D"/>
    <w:rsid w:val="00BC426C"/>
    <w:rsid w:val="00BC46D9"/>
    <w:rsid w:val="00BC47A2"/>
    <w:rsid w:val="00BC4FBC"/>
    <w:rsid w:val="00BC606A"/>
    <w:rsid w:val="00BC6591"/>
    <w:rsid w:val="00BC729F"/>
    <w:rsid w:val="00BC780F"/>
    <w:rsid w:val="00BC782E"/>
    <w:rsid w:val="00BD0061"/>
    <w:rsid w:val="00BD0346"/>
    <w:rsid w:val="00BD036E"/>
    <w:rsid w:val="00BD089A"/>
    <w:rsid w:val="00BD0D18"/>
    <w:rsid w:val="00BD0D4F"/>
    <w:rsid w:val="00BD0F9D"/>
    <w:rsid w:val="00BD256F"/>
    <w:rsid w:val="00BD268F"/>
    <w:rsid w:val="00BD2A36"/>
    <w:rsid w:val="00BD34BF"/>
    <w:rsid w:val="00BD3CBE"/>
    <w:rsid w:val="00BD410F"/>
    <w:rsid w:val="00BD4721"/>
    <w:rsid w:val="00BD4D70"/>
    <w:rsid w:val="00BD5A49"/>
    <w:rsid w:val="00BD5FBE"/>
    <w:rsid w:val="00BD6A49"/>
    <w:rsid w:val="00BD73A8"/>
    <w:rsid w:val="00BD75DF"/>
    <w:rsid w:val="00BD77E0"/>
    <w:rsid w:val="00BD7878"/>
    <w:rsid w:val="00BE002A"/>
    <w:rsid w:val="00BE052A"/>
    <w:rsid w:val="00BE0BE8"/>
    <w:rsid w:val="00BE0DBB"/>
    <w:rsid w:val="00BE1660"/>
    <w:rsid w:val="00BE2A28"/>
    <w:rsid w:val="00BE2BED"/>
    <w:rsid w:val="00BE2EE6"/>
    <w:rsid w:val="00BE4075"/>
    <w:rsid w:val="00BE4176"/>
    <w:rsid w:val="00BE43DB"/>
    <w:rsid w:val="00BE4E44"/>
    <w:rsid w:val="00BE4F1F"/>
    <w:rsid w:val="00BE5327"/>
    <w:rsid w:val="00BE5B5A"/>
    <w:rsid w:val="00BE6282"/>
    <w:rsid w:val="00BE6315"/>
    <w:rsid w:val="00BE6721"/>
    <w:rsid w:val="00BE7292"/>
    <w:rsid w:val="00BE76F5"/>
    <w:rsid w:val="00BE7A84"/>
    <w:rsid w:val="00BE7CA9"/>
    <w:rsid w:val="00BF0BA5"/>
    <w:rsid w:val="00BF0D68"/>
    <w:rsid w:val="00BF1193"/>
    <w:rsid w:val="00BF1FDC"/>
    <w:rsid w:val="00BF21BC"/>
    <w:rsid w:val="00BF2301"/>
    <w:rsid w:val="00BF278D"/>
    <w:rsid w:val="00BF28A5"/>
    <w:rsid w:val="00BF3001"/>
    <w:rsid w:val="00BF31BE"/>
    <w:rsid w:val="00BF34F1"/>
    <w:rsid w:val="00BF3972"/>
    <w:rsid w:val="00BF3979"/>
    <w:rsid w:val="00BF3C2D"/>
    <w:rsid w:val="00BF3E95"/>
    <w:rsid w:val="00BF4763"/>
    <w:rsid w:val="00BF4785"/>
    <w:rsid w:val="00BF4B66"/>
    <w:rsid w:val="00BF554C"/>
    <w:rsid w:val="00BF5AA5"/>
    <w:rsid w:val="00BF5C74"/>
    <w:rsid w:val="00BF5FB9"/>
    <w:rsid w:val="00BF6DC3"/>
    <w:rsid w:val="00BF7BB5"/>
    <w:rsid w:val="00C0023C"/>
    <w:rsid w:val="00C0079C"/>
    <w:rsid w:val="00C00EB0"/>
    <w:rsid w:val="00C01032"/>
    <w:rsid w:val="00C014B2"/>
    <w:rsid w:val="00C01BCB"/>
    <w:rsid w:val="00C0256E"/>
    <w:rsid w:val="00C0284E"/>
    <w:rsid w:val="00C03251"/>
    <w:rsid w:val="00C03A95"/>
    <w:rsid w:val="00C03CB9"/>
    <w:rsid w:val="00C04129"/>
    <w:rsid w:val="00C05224"/>
    <w:rsid w:val="00C05CF0"/>
    <w:rsid w:val="00C05D43"/>
    <w:rsid w:val="00C066CA"/>
    <w:rsid w:val="00C06C3C"/>
    <w:rsid w:val="00C071EE"/>
    <w:rsid w:val="00C071F8"/>
    <w:rsid w:val="00C07DC8"/>
    <w:rsid w:val="00C1004B"/>
    <w:rsid w:val="00C107DC"/>
    <w:rsid w:val="00C10D18"/>
    <w:rsid w:val="00C10F73"/>
    <w:rsid w:val="00C113E2"/>
    <w:rsid w:val="00C11920"/>
    <w:rsid w:val="00C121E6"/>
    <w:rsid w:val="00C12426"/>
    <w:rsid w:val="00C125E7"/>
    <w:rsid w:val="00C1271D"/>
    <w:rsid w:val="00C1284E"/>
    <w:rsid w:val="00C12B7A"/>
    <w:rsid w:val="00C12FEE"/>
    <w:rsid w:val="00C135B9"/>
    <w:rsid w:val="00C13611"/>
    <w:rsid w:val="00C13B48"/>
    <w:rsid w:val="00C13BF0"/>
    <w:rsid w:val="00C1461D"/>
    <w:rsid w:val="00C15290"/>
    <w:rsid w:val="00C153F7"/>
    <w:rsid w:val="00C164C8"/>
    <w:rsid w:val="00C16528"/>
    <w:rsid w:val="00C16D81"/>
    <w:rsid w:val="00C200DF"/>
    <w:rsid w:val="00C20516"/>
    <w:rsid w:val="00C21654"/>
    <w:rsid w:val="00C23149"/>
    <w:rsid w:val="00C23C84"/>
    <w:rsid w:val="00C244C1"/>
    <w:rsid w:val="00C24888"/>
    <w:rsid w:val="00C24E21"/>
    <w:rsid w:val="00C24EA3"/>
    <w:rsid w:val="00C25424"/>
    <w:rsid w:val="00C25E46"/>
    <w:rsid w:val="00C269E9"/>
    <w:rsid w:val="00C271E4"/>
    <w:rsid w:val="00C307FA"/>
    <w:rsid w:val="00C30F88"/>
    <w:rsid w:val="00C31276"/>
    <w:rsid w:val="00C31595"/>
    <w:rsid w:val="00C31B42"/>
    <w:rsid w:val="00C32A54"/>
    <w:rsid w:val="00C32C4A"/>
    <w:rsid w:val="00C3388E"/>
    <w:rsid w:val="00C33A14"/>
    <w:rsid w:val="00C33CFA"/>
    <w:rsid w:val="00C340AF"/>
    <w:rsid w:val="00C341B0"/>
    <w:rsid w:val="00C34372"/>
    <w:rsid w:val="00C3438D"/>
    <w:rsid w:val="00C34567"/>
    <w:rsid w:val="00C34B5E"/>
    <w:rsid w:val="00C353CB"/>
    <w:rsid w:val="00C35497"/>
    <w:rsid w:val="00C360F1"/>
    <w:rsid w:val="00C36FEA"/>
    <w:rsid w:val="00C378C4"/>
    <w:rsid w:val="00C400C0"/>
    <w:rsid w:val="00C4052F"/>
    <w:rsid w:val="00C413A6"/>
    <w:rsid w:val="00C42F4F"/>
    <w:rsid w:val="00C43078"/>
    <w:rsid w:val="00C43E84"/>
    <w:rsid w:val="00C43F64"/>
    <w:rsid w:val="00C44951"/>
    <w:rsid w:val="00C44FE2"/>
    <w:rsid w:val="00C45476"/>
    <w:rsid w:val="00C456FF"/>
    <w:rsid w:val="00C465A6"/>
    <w:rsid w:val="00C467CF"/>
    <w:rsid w:val="00C46A7D"/>
    <w:rsid w:val="00C46B5B"/>
    <w:rsid w:val="00C46B7A"/>
    <w:rsid w:val="00C47A36"/>
    <w:rsid w:val="00C47BE1"/>
    <w:rsid w:val="00C47E8C"/>
    <w:rsid w:val="00C50284"/>
    <w:rsid w:val="00C50BEE"/>
    <w:rsid w:val="00C50E31"/>
    <w:rsid w:val="00C5127B"/>
    <w:rsid w:val="00C517DD"/>
    <w:rsid w:val="00C5180D"/>
    <w:rsid w:val="00C53558"/>
    <w:rsid w:val="00C538C4"/>
    <w:rsid w:val="00C5413F"/>
    <w:rsid w:val="00C54AE8"/>
    <w:rsid w:val="00C54EBC"/>
    <w:rsid w:val="00C55198"/>
    <w:rsid w:val="00C553C7"/>
    <w:rsid w:val="00C555B3"/>
    <w:rsid w:val="00C55892"/>
    <w:rsid w:val="00C55CF3"/>
    <w:rsid w:val="00C55EA5"/>
    <w:rsid w:val="00C56194"/>
    <w:rsid w:val="00C56AEC"/>
    <w:rsid w:val="00C57B2A"/>
    <w:rsid w:val="00C57D69"/>
    <w:rsid w:val="00C603B3"/>
    <w:rsid w:val="00C60685"/>
    <w:rsid w:val="00C6081B"/>
    <w:rsid w:val="00C60A4D"/>
    <w:rsid w:val="00C60B10"/>
    <w:rsid w:val="00C610FF"/>
    <w:rsid w:val="00C6166B"/>
    <w:rsid w:val="00C6181E"/>
    <w:rsid w:val="00C62212"/>
    <w:rsid w:val="00C62218"/>
    <w:rsid w:val="00C6248C"/>
    <w:rsid w:val="00C62945"/>
    <w:rsid w:val="00C643C3"/>
    <w:rsid w:val="00C6484B"/>
    <w:rsid w:val="00C64AA1"/>
    <w:rsid w:val="00C65CB4"/>
    <w:rsid w:val="00C65CED"/>
    <w:rsid w:val="00C66954"/>
    <w:rsid w:val="00C6710A"/>
    <w:rsid w:val="00C67671"/>
    <w:rsid w:val="00C67E56"/>
    <w:rsid w:val="00C67EA8"/>
    <w:rsid w:val="00C70152"/>
    <w:rsid w:val="00C7060A"/>
    <w:rsid w:val="00C716CA"/>
    <w:rsid w:val="00C71751"/>
    <w:rsid w:val="00C71BD7"/>
    <w:rsid w:val="00C72D22"/>
    <w:rsid w:val="00C72FEC"/>
    <w:rsid w:val="00C7333C"/>
    <w:rsid w:val="00C73FF5"/>
    <w:rsid w:val="00C7425F"/>
    <w:rsid w:val="00C75044"/>
    <w:rsid w:val="00C755C9"/>
    <w:rsid w:val="00C7598F"/>
    <w:rsid w:val="00C75D22"/>
    <w:rsid w:val="00C76162"/>
    <w:rsid w:val="00C76760"/>
    <w:rsid w:val="00C76ECC"/>
    <w:rsid w:val="00C7741D"/>
    <w:rsid w:val="00C779DE"/>
    <w:rsid w:val="00C77AB7"/>
    <w:rsid w:val="00C77C36"/>
    <w:rsid w:val="00C80A64"/>
    <w:rsid w:val="00C80E6F"/>
    <w:rsid w:val="00C816F4"/>
    <w:rsid w:val="00C82943"/>
    <w:rsid w:val="00C82EBC"/>
    <w:rsid w:val="00C84736"/>
    <w:rsid w:val="00C84C0C"/>
    <w:rsid w:val="00C84F95"/>
    <w:rsid w:val="00C85223"/>
    <w:rsid w:val="00C85DD6"/>
    <w:rsid w:val="00C86302"/>
    <w:rsid w:val="00C86A83"/>
    <w:rsid w:val="00C87ED1"/>
    <w:rsid w:val="00C918EF"/>
    <w:rsid w:val="00C91EC1"/>
    <w:rsid w:val="00C91F42"/>
    <w:rsid w:val="00C926AC"/>
    <w:rsid w:val="00C93561"/>
    <w:rsid w:val="00C93C38"/>
    <w:rsid w:val="00C93EE6"/>
    <w:rsid w:val="00C944B3"/>
    <w:rsid w:val="00C948CA"/>
    <w:rsid w:val="00C94E89"/>
    <w:rsid w:val="00C94F7D"/>
    <w:rsid w:val="00C94F86"/>
    <w:rsid w:val="00C9519B"/>
    <w:rsid w:val="00C95439"/>
    <w:rsid w:val="00C95F7D"/>
    <w:rsid w:val="00C96602"/>
    <w:rsid w:val="00C973B1"/>
    <w:rsid w:val="00C97FE3"/>
    <w:rsid w:val="00CA0A61"/>
    <w:rsid w:val="00CA1FF5"/>
    <w:rsid w:val="00CA2079"/>
    <w:rsid w:val="00CA284A"/>
    <w:rsid w:val="00CA2A31"/>
    <w:rsid w:val="00CA328A"/>
    <w:rsid w:val="00CA3A4B"/>
    <w:rsid w:val="00CA448B"/>
    <w:rsid w:val="00CA47EF"/>
    <w:rsid w:val="00CA4DAB"/>
    <w:rsid w:val="00CA54B9"/>
    <w:rsid w:val="00CA5549"/>
    <w:rsid w:val="00CA5D26"/>
    <w:rsid w:val="00CA662C"/>
    <w:rsid w:val="00CA6844"/>
    <w:rsid w:val="00CA6C32"/>
    <w:rsid w:val="00CA6E7D"/>
    <w:rsid w:val="00CA7051"/>
    <w:rsid w:val="00CA711D"/>
    <w:rsid w:val="00CA7725"/>
    <w:rsid w:val="00CA7819"/>
    <w:rsid w:val="00CB0304"/>
    <w:rsid w:val="00CB06D1"/>
    <w:rsid w:val="00CB098F"/>
    <w:rsid w:val="00CB0A75"/>
    <w:rsid w:val="00CB0C33"/>
    <w:rsid w:val="00CB0EAB"/>
    <w:rsid w:val="00CB157F"/>
    <w:rsid w:val="00CB1D88"/>
    <w:rsid w:val="00CB1F8D"/>
    <w:rsid w:val="00CB2E0F"/>
    <w:rsid w:val="00CB2E88"/>
    <w:rsid w:val="00CB4BFA"/>
    <w:rsid w:val="00CB57F1"/>
    <w:rsid w:val="00CB58CB"/>
    <w:rsid w:val="00CB6564"/>
    <w:rsid w:val="00CB67E7"/>
    <w:rsid w:val="00CB68F4"/>
    <w:rsid w:val="00CB6DFE"/>
    <w:rsid w:val="00CB759A"/>
    <w:rsid w:val="00CC0424"/>
    <w:rsid w:val="00CC080F"/>
    <w:rsid w:val="00CC0B0A"/>
    <w:rsid w:val="00CC0CAF"/>
    <w:rsid w:val="00CC1420"/>
    <w:rsid w:val="00CC14C9"/>
    <w:rsid w:val="00CC230E"/>
    <w:rsid w:val="00CC2822"/>
    <w:rsid w:val="00CC2995"/>
    <w:rsid w:val="00CC2E70"/>
    <w:rsid w:val="00CC2EBD"/>
    <w:rsid w:val="00CC30B7"/>
    <w:rsid w:val="00CC32CC"/>
    <w:rsid w:val="00CC333E"/>
    <w:rsid w:val="00CC3633"/>
    <w:rsid w:val="00CC45AC"/>
    <w:rsid w:val="00CC47CE"/>
    <w:rsid w:val="00CC4B3B"/>
    <w:rsid w:val="00CC5091"/>
    <w:rsid w:val="00CC5384"/>
    <w:rsid w:val="00CC5948"/>
    <w:rsid w:val="00CC5E00"/>
    <w:rsid w:val="00CC708D"/>
    <w:rsid w:val="00CD0131"/>
    <w:rsid w:val="00CD1676"/>
    <w:rsid w:val="00CD1DE7"/>
    <w:rsid w:val="00CD1EF0"/>
    <w:rsid w:val="00CD3084"/>
    <w:rsid w:val="00CD3324"/>
    <w:rsid w:val="00CD37C2"/>
    <w:rsid w:val="00CD3817"/>
    <w:rsid w:val="00CD414B"/>
    <w:rsid w:val="00CD4C77"/>
    <w:rsid w:val="00CD4E14"/>
    <w:rsid w:val="00CD4FB2"/>
    <w:rsid w:val="00CD5182"/>
    <w:rsid w:val="00CD5921"/>
    <w:rsid w:val="00CD5BC6"/>
    <w:rsid w:val="00CD64B0"/>
    <w:rsid w:val="00CD6921"/>
    <w:rsid w:val="00CD6B96"/>
    <w:rsid w:val="00CD6CDF"/>
    <w:rsid w:val="00CD78DA"/>
    <w:rsid w:val="00CD79F4"/>
    <w:rsid w:val="00CD7BAA"/>
    <w:rsid w:val="00CE0771"/>
    <w:rsid w:val="00CE0B43"/>
    <w:rsid w:val="00CE0E70"/>
    <w:rsid w:val="00CE1136"/>
    <w:rsid w:val="00CE1909"/>
    <w:rsid w:val="00CE1934"/>
    <w:rsid w:val="00CE1AD6"/>
    <w:rsid w:val="00CE1C3B"/>
    <w:rsid w:val="00CE2831"/>
    <w:rsid w:val="00CE2FB8"/>
    <w:rsid w:val="00CE34C2"/>
    <w:rsid w:val="00CE3885"/>
    <w:rsid w:val="00CE3C97"/>
    <w:rsid w:val="00CE3CAD"/>
    <w:rsid w:val="00CE4A96"/>
    <w:rsid w:val="00CE4E09"/>
    <w:rsid w:val="00CE4E7F"/>
    <w:rsid w:val="00CE523F"/>
    <w:rsid w:val="00CE53AA"/>
    <w:rsid w:val="00CE5415"/>
    <w:rsid w:val="00CE5763"/>
    <w:rsid w:val="00CE5B31"/>
    <w:rsid w:val="00CE5EDC"/>
    <w:rsid w:val="00CE619C"/>
    <w:rsid w:val="00CE6299"/>
    <w:rsid w:val="00CE7115"/>
    <w:rsid w:val="00CE75CE"/>
    <w:rsid w:val="00CE78A1"/>
    <w:rsid w:val="00CE7E07"/>
    <w:rsid w:val="00CF0633"/>
    <w:rsid w:val="00CF0828"/>
    <w:rsid w:val="00CF1266"/>
    <w:rsid w:val="00CF172D"/>
    <w:rsid w:val="00CF1D78"/>
    <w:rsid w:val="00CF31DF"/>
    <w:rsid w:val="00CF341B"/>
    <w:rsid w:val="00CF35E0"/>
    <w:rsid w:val="00CF364B"/>
    <w:rsid w:val="00CF36CA"/>
    <w:rsid w:val="00CF375D"/>
    <w:rsid w:val="00CF3C89"/>
    <w:rsid w:val="00CF3CFC"/>
    <w:rsid w:val="00CF3FAB"/>
    <w:rsid w:val="00CF467C"/>
    <w:rsid w:val="00CF49C4"/>
    <w:rsid w:val="00CF6444"/>
    <w:rsid w:val="00CF670F"/>
    <w:rsid w:val="00CF6B74"/>
    <w:rsid w:val="00CF6C9A"/>
    <w:rsid w:val="00CF6D51"/>
    <w:rsid w:val="00CF6E71"/>
    <w:rsid w:val="00CF7884"/>
    <w:rsid w:val="00CF7B01"/>
    <w:rsid w:val="00D003CF"/>
    <w:rsid w:val="00D01C8B"/>
    <w:rsid w:val="00D02445"/>
    <w:rsid w:val="00D02651"/>
    <w:rsid w:val="00D0340A"/>
    <w:rsid w:val="00D035B7"/>
    <w:rsid w:val="00D04618"/>
    <w:rsid w:val="00D04955"/>
    <w:rsid w:val="00D04EDB"/>
    <w:rsid w:val="00D057A7"/>
    <w:rsid w:val="00D059E8"/>
    <w:rsid w:val="00D06AD8"/>
    <w:rsid w:val="00D06E88"/>
    <w:rsid w:val="00D0719A"/>
    <w:rsid w:val="00D0782C"/>
    <w:rsid w:val="00D07D77"/>
    <w:rsid w:val="00D10647"/>
    <w:rsid w:val="00D10AD6"/>
    <w:rsid w:val="00D10D27"/>
    <w:rsid w:val="00D11704"/>
    <w:rsid w:val="00D11E6D"/>
    <w:rsid w:val="00D12201"/>
    <w:rsid w:val="00D1261B"/>
    <w:rsid w:val="00D1370E"/>
    <w:rsid w:val="00D14013"/>
    <w:rsid w:val="00D141BD"/>
    <w:rsid w:val="00D148F3"/>
    <w:rsid w:val="00D15B9C"/>
    <w:rsid w:val="00D15CD7"/>
    <w:rsid w:val="00D16032"/>
    <w:rsid w:val="00D16060"/>
    <w:rsid w:val="00D16796"/>
    <w:rsid w:val="00D168E6"/>
    <w:rsid w:val="00D16E6A"/>
    <w:rsid w:val="00D17154"/>
    <w:rsid w:val="00D173BA"/>
    <w:rsid w:val="00D177C7"/>
    <w:rsid w:val="00D17D1D"/>
    <w:rsid w:val="00D17EE4"/>
    <w:rsid w:val="00D2000E"/>
    <w:rsid w:val="00D2002E"/>
    <w:rsid w:val="00D2020E"/>
    <w:rsid w:val="00D2076D"/>
    <w:rsid w:val="00D20B38"/>
    <w:rsid w:val="00D2116B"/>
    <w:rsid w:val="00D2126F"/>
    <w:rsid w:val="00D21835"/>
    <w:rsid w:val="00D21AD0"/>
    <w:rsid w:val="00D23161"/>
    <w:rsid w:val="00D234C0"/>
    <w:rsid w:val="00D23903"/>
    <w:rsid w:val="00D23A56"/>
    <w:rsid w:val="00D23AB9"/>
    <w:rsid w:val="00D23BBC"/>
    <w:rsid w:val="00D245F4"/>
    <w:rsid w:val="00D24D31"/>
    <w:rsid w:val="00D25DA1"/>
    <w:rsid w:val="00D26FCC"/>
    <w:rsid w:val="00D270FA"/>
    <w:rsid w:val="00D2718B"/>
    <w:rsid w:val="00D27197"/>
    <w:rsid w:val="00D27269"/>
    <w:rsid w:val="00D27A3C"/>
    <w:rsid w:val="00D27BFB"/>
    <w:rsid w:val="00D318F2"/>
    <w:rsid w:val="00D31DD4"/>
    <w:rsid w:val="00D31FA8"/>
    <w:rsid w:val="00D31FCE"/>
    <w:rsid w:val="00D32D01"/>
    <w:rsid w:val="00D32E6C"/>
    <w:rsid w:val="00D32F54"/>
    <w:rsid w:val="00D33778"/>
    <w:rsid w:val="00D33A5E"/>
    <w:rsid w:val="00D34C45"/>
    <w:rsid w:val="00D34CDD"/>
    <w:rsid w:val="00D35412"/>
    <w:rsid w:val="00D35470"/>
    <w:rsid w:val="00D35BF2"/>
    <w:rsid w:val="00D3630B"/>
    <w:rsid w:val="00D363BC"/>
    <w:rsid w:val="00D36A27"/>
    <w:rsid w:val="00D36C9D"/>
    <w:rsid w:val="00D36F7A"/>
    <w:rsid w:val="00D3713E"/>
    <w:rsid w:val="00D37F67"/>
    <w:rsid w:val="00D404D0"/>
    <w:rsid w:val="00D40DA8"/>
    <w:rsid w:val="00D41102"/>
    <w:rsid w:val="00D41122"/>
    <w:rsid w:val="00D41398"/>
    <w:rsid w:val="00D41EB5"/>
    <w:rsid w:val="00D427B3"/>
    <w:rsid w:val="00D42B87"/>
    <w:rsid w:val="00D43329"/>
    <w:rsid w:val="00D434A6"/>
    <w:rsid w:val="00D43D2C"/>
    <w:rsid w:val="00D43E3A"/>
    <w:rsid w:val="00D440AC"/>
    <w:rsid w:val="00D44904"/>
    <w:rsid w:val="00D44A81"/>
    <w:rsid w:val="00D452BF"/>
    <w:rsid w:val="00D45673"/>
    <w:rsid w:val="00D45DA8"/>
    <w:rsid w:val="00D460C2"/>
    <w:rsid w:val="00D466E5"/>
    <w:rsid w:val="00D46945"/>
    <w:rsid w:val="00D46D09"/>
    <w:rsid w:val="00D47007"/>
    <w:rsid w:val="00D470F9"/>
    <w:rsid w:val="00D472B2"/>
    <w:rsid w:val="00D4773A"/>
    <w:rsid w:val="00D478F6"/>
    <w:rsid w:val="00D47D59"/>
    <w:rsid w:val="00D51397"/>
    <w:rsid w:val="00D51475"/>
    <w:rsid w:val="00D519FB"/>
    <w:rsid w:val="00D51AFE"/>
    <w:rsid w:val="00D5250E"/>
    <w:rsid w:val="00D531E7"/>
    <w:rsid w:val="00D535C7"/>
    <w:rsid w:val="00D535DC"/>
    <w:rsid w:val="00D53FC2"/>
    <w:rsid w:val="00D5436A"/>
    <w:rsid w:val="00D552BC"/>
    <w:rsid w:val="00D5557E"/>
    <w:rsid w:val="00D5583E"/>
    <w:rsid w:val="00D5593E"/>
    <w:rsid w:val="00D561EE"/>
    <w:rsid w:val="00D56C9A"/>
    <w:rsid w:val="00D56F6B"/>
    <w:rsid w:val="00D572CC"/>
    <w:rsid w:val="00D60378"/>
    <w:rsid w:val="00D60DDB"/>
    <w:rsid w:val="00D619B4"/>
    <w:rsid w:val="00D62216"/>
    <w:rsid w:val="00D622F8"/>
    <w:rsid w:val="00D62AA1"/>
    <w:rsid w:val="00D62DAF"/>
    <w:rsid w:val="00D62FC4"/>
    <w:rsid w:val="00D633B3"/>
    <w:rsid w:val="00D63A0B"/>
    <w:rsid w:val="00D63D26"/>
    <w:rsid w:val="00D63F99"/>
    <w:rsid w:val="00D646C1"/>
    <w:rsid w:val="00D64D38"/>
    <w:rsid w:val="00D652AA"/>
    <w:rsid w:val="00D65341"/>
    <w:rsid w:val="00D6617A"/>
    <w:rsid w:val="00D6688D"/>
    <w:rsid w:val="00D6699F"/>
    <w:rsid w:val="00D66AC0"/>
    <w:rsid w:val="00D66EC8"/>
    <w:rsid w:val="00D675C2"/>
    <w:rsid w:val="00D676A2"/>
    <w:rsid w:val="00D6784F"/>
    <w:rsid w:val="00D679CB"/>
    <w:rsid w:val="00D67B33"/>
    <w:rsid w:val="00D67FE0"/>
    <w:rsid w:val="00D70482"/>
    <w:rsid w:val="00D705AB"/>
    <w:rsid w:val="00D70844"/>
    <w:rsid w:val="00D71D17"/>
    <w:rsid w:val="00D71D6C"/>
    <w:rsid w:val="00D721CD"/>
    <w:rsid w:val="00D72ABA"/>
    <w:rsid w:val="00D72FCE"/>
    <w:rsid w:val="00D738F4"/>
    <w:rsid w:val="00D73A1E"/>
    <w:rsid w:val="00D73B00"/>
    <w:rsid w:val="00D73C6E"/>
    <w:rsid w:val="00D74302"/>
    <w:rsid w:val="00D746F5"/>
    <w:rsid w:val="00D74708"/>
    <w:rsid w:val="00D75D23"/>
    <w:rsid w:val="00D75D34"/>
    <w:rsid w:val="00D760C3"/>
    <w:rsid w:val="00D767E3"/>
    <w:rsid w:val="00D7717F"/>
    <w:rsid w:val="00D77386"/>
    <w:rsid w:val="00D77BDA"/>
    <w:rsid w:val="00D803C4"/>
    <w:rsid w:val="00D8095B"/>
    <w:rsid w:val="00D80A02"/>
    <w:rsid w:val="00D814B5"/>
    <w:rsid w:val="00D81B5E"/>
    <w:rsid w:val="00D81E44"/>
    <w:rsid w:val="00D81E8F"/>
    <w:rsid w:val="00D82773"/>
    <w:rsid w:val="00D82C4B"/>
    <w:rsid w:val="00D83F1B"/>
    <w:rsid w:val="00D83F26"/>
    <w:rsid w:val="00D853D3"/>
    <w:rsid w:val="00D85A2A"/>
    <w:rsid w:val="00D85C34"/>
    <w:rsid w:val="00D864E2"/>
    <w:rsid w:val="00D865C0"/>
    <w:rsid w:val="00D87F26"/>
    <w:rsid w:val="00D900AE"/>
    <w:rsid w:val="00D90563"/>
    <w:rsid w:val="00D906B5"/>
    <w:rsid w:val="00D908EF"/>
    <w:rsid w:val="00D90D2B"/>
    <w:rsid w:val="00D90DE5"/>
    <w:rsid w:val="00D91038"/>
    <w:rsid w:val="00D913EF"/>
    <w:rsid w:val="00D92DE9"/>
    <w:rsid w:val="00D93057"/>
    <w:rsid w:val="00D93771"/>
    <w:rsid w:val="00D937AD"/>
    <w:rsid w:val="00D93853"/>
    <w:rsid w:val="00D94904"/>
    <w:rsid w:val="00D94AAB"/>
    <w:rsid w:val="00D95241"/>
    <w:rsid w:val="00D9578A"/>
    <w:rsid w:val="00D95954"/>
    <w:rsid w:val="00D95F09"/>
    <w:rsid w:val="00D96186"/>
    <w:rsid w:val="00D961C0"/>
    <w:rsid w:val="00D964B0"/>
    <w:rsid w:val="00D97858"/>
    <w:rsid w:val="00DA04B8"/>
    <w:rsid w:val="00DA0F8A"/>
    <w:rsid w:val="00DA1137"/>
    <w:rsid w:val="00DA1748"/>
    <w:rsid w:val="00DA1A0C"/>
    <w:rsid w:val="00DA1CBC"/>
    <w:rsid w:val="00DA22D0"/>
    <w:rsid w:val="00DA311C"/>
    <w:rsid w:val="00DA3FC9"/>
    <w:rsid w:val="00DA4124"/>
    <w:rsid w:val="00DA417F"/>
    <w:rsid w:val="00DA41E4"/>
    <w:rsid w:val="00DA440B"/>
    <w:rsid w:val="00DA44EA"/>
    <w:rsid w:val="00DA4A6D"/>
    <w:rsid w:val="00DA51D8"/>
    <w:rsid w:val="00DA59E4"/>
    <w:rsid w:val="00DA6841"/>
    <w:rsid w:val="00DA6B23"/>
    <w:rsid w:val="00DA6BC2"/>
    <w:rsid w:val="00DA7370"/>
    <w:rsid w:val="00DA76B0"/>
    <w:rsid w:val="00DA7A17"/>
    <w:rsid w:val="00DA7DA4"/>
    <w:rsid w:val="00DA7F37"/>
    <w:rsid w:val="00DB0299"/>
    <w:rsid w:val="00DB0341"/>
    <w:rsid w:val="00DB0C03"/>
    <w:rsid w:val="00DB0C24"/>
    <w:rsid w:val="00DB11D1"/>
    <w:rsid w:val="00DB16EE"/>
    <w:rsid w:val="00DB212C"/>
    <w:rsid w:val="00DB344D"/>
    <w:rsid w:val="00DB3B00"/>
    <w:rsid w:val="00DB3C57"/>
    <w:rsid w:val="00DB4439"/>
    <w:rsid w:val="00DB477A"/>
    <w:rsid w:val="00DB53AC"/>
    <w:rsid w:val="00DB5ADD"/>
    <w:rsid w:val="00DB5CA1"/>
    <w:rsid w:val="00DB63E0"/>
    <w:rsid w:val="00DB6BAE"/>
    <w:rsid w:val="00DB7362"/>
    <w:rsid w:val="00DC0A39"/>
    <w:rsid w:val="00DC0F6D"/>
    <w:rsid w:val="00DC1A79"/>
    <w:rsid w:val="00DC2282"/>
    <w:rsid w:val="00DC24B8"/>
    <w:rsid w:val="00DC29CC"/>
    <w:rsid w:val="00DC35AB"/>
    <w:rsid w:val="00DC38A9"/>
    <w:rsid w:val="00DC486E"/>
    <w:rsid w:val="00DC4B63"/>
    <w:rsid w:val="00DC4D25"/>
    <w:rsid w:val="00DC5CB0"/>
    <w:rsid w:val="00DC644B"/>
    <w:rsid w:val="00DC64EB"/>
    <w:rsid w:val="00DC7E51"/>
    <w:rsid w:val="00DD12B8"/>
    <w:rsid w:val="00DD152D"/>
    <w:rsid w:val="00DD192C"/>
    <w:rsid w:val="00DD1A7A"/>
    <w:rsid w:val="00DD1F75"/>
    <w:rsid w:val="00DD22A7"/>
    <w:rsid w:val="00DD2DDF"/>
    <w:rsid w:val="00DD32C4"/>
    <w:rsid w:val="00DD3566"/>
    <w:rsid w:val="00DD46BA"/>
    <w:rsid w:val="00DD4B38"/>
    <w:rsid w:val="00DD4FE0"/>
    <w:rsid w:val="00DD5038"/>
    <w:rsid w:val="00DD56B0"/>
    <w:rsid w:val="00DD56C6"/>
    <w:rsid w:val="00DD57A4"/>
    <w:rsid w:val="00DD5B76"/>
    <w:rsid w:val="00DD6167"/>
    <w:rsid w:val="00DD6DAA"/>
    <w:rsid w:val="00DD79A9"/>
    <w:rsid w:val="00DD7A6F"/>
    <w:rsid w:val="00DD7F9B"/>
    <w:rsid w:val="00DE0263"/>
    <w:rsid w:val="00DE0C66"/>
    <w:rsid w:val="00DE1264"/>
    <w:rsid w:val="00DE1FBE"/>
    <w:rsid w:val="00DE2AE8"/>
    <w:rsid w:val="00DE2B17"/>
    <w:rsid w:val="00DE3070"/>
    <w:rsid w:val="00DE4028"/>
    <w:rsid w:val="00DE45F1"/>
    <w:rsid w:val="00DE4A97"/>
    <w:rsid w:val="00DE59FF"/>
    <w:rsid w:val="00DE62EC"/>
    <w:rsid w:val="00DE65B1"/>
    <w:rsid w:val="00DE6623"/>
    <w:rsid w:val="00DE664A"/>
    <w:rsid w:val="00DE66A7"/>
    <w:rsid w:val="00DE696C"/>
    <w:rsid w:val="00DE6C23"/>
    <w:rsid w:val="00DE729E"/>
    <w:rsid w:val="00DE7735"/>
    <w:rsid w:val="00DF0049"/>
    <w:rsid w:val="00DF0465"/>
    <w:rsid w:val="00DF0FB8"/>
    <w:rsid w:val="00DF1909"/>
    <w:rsid w:val="00DF2083"/>
    <w:rsid w:val="00DF2AFC"/>
    <w:rsid w:val="00DF39BC"/>
    <w:rsid w:val="00DF3ACE"/>
    <w:rsid w:val="00DF4196"/>
    <w:rsid w:val="00DF4E59"/>
    <w:rsid w:val="00DF52BA"/>
    <w:rsid w:val="00DF5663"/>
    <w:rsid w:val="00DF5842"/>
    <w:rsid w:val="00DF5B51"/>
    <w:rsid w:val="00DF63DE"/>
    <w:rsid w:val="00DF66C3"/>
    <w:rsid w:val="00DF6C73"/>
    <w:rsid w:val="00DF6EC5"/>
    <w:rsid w:val="00DF7503"/>
    <w:rsid w:val="00DF7513"/>
    <w:rsid w:val="00DF7DC9"/>
    <w:rsid w:val="00E000A7"/>
    <w:rsid w:val="00E00813"/>
    <w:rsid w:val="00E01287"/>
    <w:rsid w:val="00E01459"/>
    <w:rsid w:val="00E0148A"/>
    <w:rsid w:val="00E018F8"/>
    <w:rsid w:val="00E01BD5"/>
    <w:rsid w:val="00E029FC"/>
    <w:rsid w:val="00E03789"/>
    <w:rsid w:val="00E03BCA"/>
    <w:rsid w:val="00E03D49"/>
    <w:rsid w:val="00E048E8"/>
    <w:rsid w:val="00E04995"/>
    <w:rsid w:val="00E0571D"/>
    <w:rsid w:val="00E059DF"/>
    <w:rsid w:val="00E0658A"/>
    <w:rsid w:val="00E068E5"/>
    <w:rsid w:val="00E074C4"/>
    <w:rsid w:val="00E0769E"/>
    <w:rsid w:val="00E07E71"/>
    <w:rsid w:val="00E10232"/>
    <w:rsid w:val="00E10544"/>
    <w:rsid w:val="00E1090E"/>
    <w:rsid w:val="00E10A5F"/>
    <w:rsid w:val="00E1121D"/>
    <w:rsid w:val="00E1170E"/>
    <w:rsid w:val="00E1180A"/>
    <w:rsid w:val="00E12F39"/>
    <w:rsid w:val="00E12F86"/>
    <w:rsid w:val="00E1417B"/>
    <w:rsid w:val="00E14255"/>
    <w:rsid w:val="00E14DDF"/>
    <w:rsid w:val="00E14E3C"/>
    <w:rsid w:val="00E1502E"/>
    <w:rsid w:val="00E15538"/>
    <w:rsid w:val="00E15DA8"/>
    <w:rsid w:val="00E15E96"/>
    <w:rsid w:val="00E160C9"/>
    <w:rsid w:val="00E1710F"/>
    <w:rsid w:val="00E176D7"/>
    <w:rsid w:val="00E21454"/>
    <w:rsid w:val="00E218EF"/>
    <w:rsid w:val="00E2191F"/>
    <w:rsid w:val="00E221BE"/>
    <w:rsid w:val="00E23112"/>
    <w:rsid w:val="00E232DB"/>
    <w:rsid w:val="00E24316"/>
    <w:rsid w:val="00E246AE"/>
    <w:rsid w:val="00E24CAB"/>
    <w:rsid w:val="00E24F95"/>
    <w:rsid w:val="00E25CB8"/>
    <w:rsid w:val="00E26369"/>
    <w:rsid w:val="00E2658B"/>
    <w:rsid w:val="00E26940"/>
    <w:rsid w:val="00E279E5"/>
    <w:rsid w:val="00E27C36"/>
    <w:rsid w:val="00E27E0C"/>
    <w:rsid w:val="00E27F28"/>
    <w:rsid w:val="00E3007A"/>
    <w:rsid w:val="00E30491"/>
    <w:rsid w:val="00E30D1E"/>
    <w:rsid w:val="00E31058"/>
    <w:rsid w:val="00E317AF"/>
    <w:rsid w:val="00E321FE"/>
    <w:rsid w:val="00E32404"/>
    <w:rsid w:val="00E32D01"/>
    <w:rsid w:val="00E32DBC"/>
    <w:rsid w:val="00E33096"/>
    <w:rsid w:val="00E33336"/>
    <w:rsid w:val="00E333CD"/>
    <w:rsid w:val="00E334A2"/>
    <w:rsid w:val="00E339CF"/>
    <w:rsid w:val="00E33BB0"/>
    <w:rsid w:val="00E34285"/>
    <w:rsid w:val="00E34477"/>
    <w:rsid w:val="00E3474E"/>
    <w:rsid w:val="00E35041"/>
    <w:rsid w:val="00E35655"/>
    <w:rsid w:val="00E357DE"/>
    <w:rsid w:val="00E35D8F"/>
    <w:rsid w:val="00E3607F"/>
    <w:rsid w:val="00E3612D"/>
    <w:rsid w:val="00E36853"/>
    <w:rsid w:val="00E36A1C"/>
    <w:rsid w:val="00E36E94"/>
    <w:rsid w:val="00E37BFB"/>
    <w:rsid w:val="00E37D16"/>
    <w:rsid w:val="00E4026C"/>
    <w:rsid w:val="00E40724"/>
    <w:rsid w:val="00E40755"/>
    <w:rsid w:val="00E40996"/>
    <w:rsid w:val="00E409D0"/>
    <w:rsid w:val="00E40AF3"/>
    <w:rsid w:val="00E4135E"/>
    <w:rsid w:val="00E41779"/>
    <w:rsid w:val="00E41E70"/>
    <w:rsid w:val="00E4225A"/>
    <w:rsid w:val="00E423D2"/>
    <w:rsid w:val="00E42CF1"/>
    <w:rsid w:val="00E42D8D"/>
    <w:rsid w:val="00E43CF9"/>
    <w:rsid w:val="00E44271"/>
    <w:rsid w:val="00E4444A"/>
    <w:rsid w:val="00E444B4"/>
    <w:rsid w:val="00E45A79"/>
    <w:rsid w:val="00E45E1A"/>
    <w:rsid w:val="00E46443"/>
    <w:rsid w:val="00E46B1D"/>
    <w:rsid w:val="00E47931"/>
    <w:rsid w:val="00E501D2"/>
    <w:rsid w:val="00E51134"/>
    <w:rsid w:val="00E51418"/>
    <w:rsid w:val="00E51EE2"/>
    <w:rsid w:val="00E52855"/>
    <w:rsid w:val="00E53847"/>
    <w:rsid w:val="00E5384E"/>
    <w:rsid w:val="00E54F99"/>
    <w:rsid w:val="00E550F8"/>
    <w:rsid w:val="00E55409"/>
    <w:rsid w:val="00E5589B"/>
    <w:rsid w:val="00E55CFE"/>
    <w:rsid w:val="00E55EA7"/>
    <w:rsid w:val="00E56DCE"/>
    <w:rsid w:val="00E57787"/>
    <w:rsid w:val="00E57871"/>
    <w:rsid w:val="00E6020D"/>
    <w:rsid w:val="00E60459"/>
    <w:rsid w:val="00E6102D"/>
    <w:rsid w:val="00E6224F"/>
    <w:rsid w:val="00E62523"/>
    <w:rsid w:val="00E62627"/>
    <w:rsid w:val="00E62AF7"/>
    <w:rsid w:val="00E630A1"/>
    <w:rsid w:val="00E63F4C"/>
    <w:rsid w:val="00E641B2"/>
    <w:rsid w:val="00E64E99"/>
    <w:rsid w:val="00E6562F"/>
    <w:rsid w:val="00E65A89"/>
    <w:rsid w:val="00E65B1E"/>
    <w:rsid w:val="00E66796"/>
    <w:rsid w:val="00E66C9E"/>
    <w:rsid w:val="00E66D11"/>
    <w:rsid w:val="00E70507"/>
    <w:rsid w:val="00E705F8"/>
    <w:rsid w:val="00E71251"/>
    <w:rsid w:val="00E7149F"/>
    <w:rsid w:val="00E716AA"/>
    <w:rsid w:val="00E72C14"/>
    <w:rsid w:val="00E72CCE"/>
    <w:rsid w:val="00E730BF"/>
    <w:rsid w:val="00E73EA6"/>
    <w:rsid w:val="00E74035"/>
    <w:rsid w:val="00E7441B"/>
    <w:rsid w:val="00E760F8"/>
    <w:rsid w:val="00E773BF"/>
    <w:rsid w:val="00E800D8"/>
    <w:rsid w:val="00E80131"/>
    <w:rsid w:val="00E807BF"/>
    <w:rsid w:val="00E80B08"/>
    <w:rsid w:val="00E81C96"/>
    <w:rsid w:val="00E82780"/>
    <w:rsid w:val="00E82991"/>
    <w:rsid w:val="00E82DF7"/>
    <w:rsid w:val="00E82F5B"/>
    <w:rsid w:val="00E83238"/>
    <w:rsid w:val="00E832DA"/>
    <w:rsid w:val="00E83CB7"/>
    <w:rsid w:val="00E84465"/>
    <w:rsid w:val="00E846B5"/>
    <w:rsid w:val="00E85059"/>
    <w:rsid w:val="00E850E2"/>
    <w:rsid w:val="00E8524D"/>
    <w:rsid w:val="00E855E7"/>
    <w:rsid w:val="00E8593A"/>
    <w:rsid w:val="00E85CE9"/>
    <w:rsid w:val="00E87139"/>
    <w:rsid w:val="00E87BA5"/>
    <w:rsid w:val="00E9019B"/>
    <w:rsid w:val="00E90663"/>
    <w:rsid w:val="00E90845"/>
    <w:rsid w:val="00E90E74"/>
    <w:rsid w:val="00E91142"/>
    <w:rsid w:val="00E913DA"/>
    <w:rsid w:val="00E92778"/>
    <w:rsid w:val="00E93632"/>
    <w:rsid w:val="00E93B98"/>
    <w:rsid w:val="00E94AB4"/>
    <w:rsid w:val="00E94C25"/>
    <w:rsid w:val="00E94CF1"/>
    <w:rsid w:val="00E95E3B"/>
    <w:rsid w:val="00E9615A"/>
    <w:rsid w:val="00E97087"/>
    <w:rsid w:val="00EA043A"/>
    <w:rsid w:val="00EA052A"/>
    <w:rsid w:val="00EA05A5"/>
    <w:rsid w:val="00EA080D"/>
    <w:rsid w:val="00EA09DE"/>
    <w:rsid w:val="00EA1898"/>
    <w:rsid w:val="00EA1D65"/>
    <w:rsid w:val="00EA21FD"/>
    <w:rsid w:val="00EA26FC"/>
    <w:rsid w:val="00EA2D2D"/>
    <w:rsid w:val="00EA2DF6"/>
    <w:rsid w:val="00EA44B9"/>
    <w:rsid w:val="00EA4CB7"/>
    <w:rsid w:val="00EA5935"/>
    <w:rsid w:val="00EA5D84"/>
    <w:rsid w:val="00EA63E9"/>
    <w:rsid w:val="00EA708C"/>
    <w:rsid w:val="00EA7B93"/>
    <w:rsid w:val="00EA7BA3"/>
    <w:rsid w:val="00EB1E9A"/>
    <w:rsid w:val="00EB221E"/>
    <w:rsid w:val="00EB256D"/>
    <w:rsid w:val="00EB2AB6"/>
    <w:rsid w:val="00EB434D"/>
    <w:rsid w:val="00EB4684"/>
    <w:rsid w:val="00EB507E"/>
    <w:rsid w:val="00EB57BD"/>
    <w:rsid w:val="00EB58D9"/>
    <w:rsid w:val="00EB6D88"/>
    <w:rsid w:val="00EB796C"/>
    <w:rsid w:val="00EC02DD"/>
    <w:rsid w:val="00EC0350"/>
    <w:rsid w:val="00EC0B37"/>
    <w:rsid w:val="00EC0D60"/>
    <w:rsid w:val="00EC1F8C"/>
    <w:rsid w:val="00EC22B3"/>
    <w:rsid w:val="00EC28F5"/>
    <w:rsid w:val="00EC2C3A"/>
    <w:rsid w:val="00EC32C7"/>
    <w:rsid w:val="00EC3D71"/>
    <w:rsid w:val="00EC4C16"/>
    <w:rsid w:val="00EC4D50"/>
    <w:rsid w:val="00EC4ED6"/>
    <w:rsid w:val="00EC56DF"/>
    <w:rsid w:val="00EC5D5E"/>
    <w:rsid w:val="00EC5FCB"/>
    <w:rsid w:val="00EC620C"/>
    <w:rsid w:val="00EC63BA"/>
    <w:rsid w:val="00EC6C5F"/>
    <w:rsid w:val="00EC75E8"/>
    <w:rsid w:val="00EC7D57"/>
    <w:rsid w:val="00EC7EC5"/>
    <w:rsid w:val="00ED00E3"/>
    <w:rsid w:val="00ED0632"/>
    <w:rsid w:val="00ED0AED"/>
    <w:rsid w:val="00ED28FC"/>
    <w:rsid w:val="00ED331B"/>
    <w:rsid w:val="00ED35DB"/>
    <w:rsid w:val="00ED3C07"/>
    <w:rsid w:val="00ED3C22"/>
    <w:rsid w:val="00ED3C77"/>
    <w:rsid w:val="00ED468D"/>
    <w:rsid w:val="00ED5276"/>
    <w:rsid w:val="00ED536E"/>
    <w:rsid w:val="00ED540D"/>
    <w:rsid w:val="00ED5C2E"/>
    <w:rsid w:val="00ED5C8A"/>
    <w:rsid w:val="00ED5FB5"/>
    <w:rsid w:val="00ED6259"/>
    <w:rsid w:val="00ED6403"/>
    <w:rsid w:val="00ED6415"/>
    <w:rsid w:val="00ED691B"/>
    <w:rsid w:val="00ED6FA3"/>
    <w:rsid w:val="00ED70BB"/>
    <w:rsid w:val="00EE0B0B"/>
    <w:rsid w:val="00EE0D34"/>
    <w:rsid w:val="00EE1AEB"/>
    <w:rsid w:val="00EE1B44"/>
    <w:rsid w:val="00EE2746"/>
    <w:rsid w:val="00EE2825"/>
    <w:rsid w:val="00EE3375"/>
    <w:rsid w:val="00EE4A29"/>
    <w:rsid w:val="00EE50B2"/>
    <w:rsid w:val="00EE7255"/>
    <w:rsid w:val="00EE7704"/>
    <w:rsid w:val="00EE7C36"/>
    <w:rsid w:val="00EE7D01"/>
    <w:rsid w:val="00EE7E15"/>
    <w:rsid w:val="00EE7F68"/>
    <w:rsid w:val="00EF0057"/>
    <w:rsid w:val="00EF0228"/>
    <w:rsid w:val="00EF0279"/>
    <w:rsid w:val="00EF0C29"/>
    <w:rsid w:val="00EF0DA9"/>
    <w:rsid w:val="00EF151E"/>
    <w:rsid w:val="00EF375B"/>
    <w:rsid w:val="00EF3CA9"/>
    <w:rsid w:val="00EF4391"/>
    <w:rsid w:val="00EF44B7"/>
    <w:rsid w:val="00EF45DC"/>
    <w:rsid w:val="00EF46D2"/>
    <w:rsid w:val="00EF4A29"/>
    <w:rsid w:val="00EF4CBC"/>
    <w:rsid w:val="00EF5142"/>
    <w:rsid w:val="00EF7458"/>
    <w:rsid w:val="00F00140"/>
    <w:rsid w:val="00F001CA"/>
    <w:rsid w:val="00F005F8"/>
    <w:rsid w:val="00F017D6"/>
    <w:rsid w:val="00F01BB4"/>
    <w:rsid w:val="00F022E0"/>
    <w:rsid w:val="00F02706"/>
    <w:rsid w:val="00F02910"/>
    <w:rsid w:val="00F02AC7"/>
    <w:rsid w:val="00F02F5C"/>
    <w:rsid w:val="00F034F3"/>
    <w:rsid w:val="00F04C4E"/>
    <w:rsid w:val="00F05395"/>
    <w:rsid w:val="00F05D5E"/>
    <w:rsid w:val="00F0693C"/>
    <w:rsid w:val="00F06C24"/>
    <w:rsid w:val="00F07091"/>
    <w:rsid w:val="00F10BB2"/>
    <w:rsid w:val="00F10DC4"/>
    <w:rsid w:val="00F1174D"/>
    <w:rsid w:val="00F119BF"/>
    <w:rsid w:val="00F11CEB"/>
    <w:rsid w:val="00F12311"/>
    <w:rsid w:val="00F126C7"/>
    <w:rsid w:val="00F13F88"/>
    <w:rsid w:val="00F141DA"/>
    <w:rsid w:val="00F14532"/>
    <w:rsid w:val="00F14BBF"/>
    <w:rsid w:val="00F1508C"/>
    <w:rsid w:val="00F168C7"/>
    <w:rsid w:val="00F16BB8"/>
    <w:rsid w:val="00F1712B"/>
    <w:rsid w:val="00F1725A"/>
    <w:rsid w:val="00F17EAD"/>
    <w:rsid w:val="00F17F2C"/>
    <w:rsid w:val="00F20393"/>
    <w:rsid w:val="00F2059E"/>
    <w:rsid w:val="00F21E01"/>
    <w:rsid w:val="00F22035"/>
    <w:rsid w:val="00F222FE"/>
    <w:rsid w:val="00F228CF"/>
    <w:rsid w:val="00F22FA2"/>
    <w:rsid w:val="00F23DFD"/>
    <w:rsid w:val="00F24547"/>
    <w:rsid w:val="00F24F7E"/>
    <w:rsid w:val="00F250AE"/>
    <w:rsid w:val="00F250DA"/>
    <w:rsid w:val="00F25BA6"/>
    <w:rsid w:val="00F25CFB"/>
    <w:rsid w:val="00F25DB8"/>
    <w:rsid w:val="00F2644A"/>
    <w:rsid w:val="00F2647F"/>
    <w:rsid w:val="00F264D4"/>
    <w:rsid w:val="00F26F0A"/>
    <w:rsid w:val="00F2759E"/>
    <w:rsid w:val="00F275C5"/>
    <w:rsid w:val="00F30AA2"/>
    <w:rsid w:val="00F310AE"/>
    <w:rsid w:val="00F318BA"/>
    <w:rsid w:val="00F323DC"/>
    <w:rsid w:val="00F3388B"/>
    <w:rsid w:val="00F33D24"/>
    <w:rsid w:val="00F345DF"/>
    <w:rsid w:val="00F346CD"/>
    <w:rsid w:val="00F34D27"/>
    <w:rsid w:val="00F35699"/>
    <w:rsid w:val="00F35B10"/>
    <w:rsid w:val="00F36497"/>
    <w:rsid w:val="00F37018"/>
    <w:rsid w:val="00F3716A"/>
    <w:rsid w:val="00F3720E"/>
    <w:rsid w:val="00F40A27"/>
    <w:rsid w:val="00F40E13"/>
    <w:rsid w:val="00F412C8"/>
    <w:rsid w:val="00F41D93"/>
    <w:rsid w:val="00F41E33"/>
    <w:rsid w:val="00F43549"/>
    <w:rsid w:val="00F44498"/>
    <w:rsid w:val="00F44684"/>
    <w:rsid w:val="00F446A0"/>
    <w:rsid w:val="00F45429"/>
    <w:rsid w:val="00F454BE"/>
    <w:rsid w:val="00F45962"/>
    <w:rsid w:val="00F45D37"/>
    <w:rsid w:val="00F46C7B"/>
    <w:rsid w:val="00F46E22"/>
    <w:rsid w:val="00F472E4"/>
    <w:rsid w:val="00F475B2"/>
    <w:rsid w:val="00F47D90"/>
    <w:rsid w:val="00F50058"/>
    <w:rsid w:val="00F5074D"/>
    <w:rsid w:val="00F50B11"/>
    <w:rsid w:val="00F513AC"/>
    <w:rsid w:val="00F5141A"/>
    <w:rsid w:val="00F5144A"/>
    <w:rsid w:val="00F517A0"/>
    <w:rsid w:val="00F519AE"/>
    <w:rsid w:val="00F52997"/>
    <w:rsid w:val="00F52BDB"/>
    <w:rsid w:val="00F533EA"/>
    <w:rsid w:val="00F53890"/>
    <w:rsid w:val="00F53CA5"/>
    <w:rsid w:val="00F53E2B"/>
    <w:rsid w:val="00F53EE2"/>
    <w:rsid w:val="00F53F8B"/>
    <w:rsid w:val="00F545C2"/>
    <w:rsid w:val="00F54673"/>
    <w:rsid w:val="00F55E0D"/>
    <w:rsid w:val="00F5634D"/>
    <w:rsid w:val="00F56A71"/>
    <w:rsid w:val="00F56C3B"/>
    <w:rsid w:val="00F576FA"/>
    <w:rsid w:val="00F57798"/>
    <w:rsid w:val="00F578FD"/>
    <w:rsid w:val="00F579B3"/>
    <w:rsid w:val="00F57FBD"/>
    <w:rsid w:val="00F6083E"/>
    <w:rsid w:val="00F60C97"/>
    <w:rsid w:val="00F60EA9"/>
    <w:rsid w:val="00F62515"/>
    <w:rsid w:val="00F629B3"/>
    <w:rsid w:val="00F631DC"/>
    <w:rsid w:val="00F642BA"/>
    <w:rsid w:val="00F64957"/>
    <w:rsid w:val="00F64A27"/>
    <w:rsid w:val="00F6555F"/>
    <w:rsid w:val="00F657A2"/>
    <w:rsid w:val="00F65D39"/>
    <w:rsid w:val="00F65E92"/>
    <w:rsid w:val="00F6668F"/>
    <w:rsid w:val="00F66DB3"/>
    <w:rsid w:val="00F6734A"/>
    <w:rsid w:val="00F675E0"/>
    <w:rsid w:val="00F6778C"/>
    <w:rsid w:val="00F677A0"/>
    <w:rsid w:val="00F67E69"/>
    <w:rsid w:val="00F702D2"/>
    <w:rsid w:val="00F70510"/>
    <w:rsid w:val="00F70989"/>
    <w:rsid w:val="00F70A0D"/>
    <w:rsid w:val="00F70C6F"/>
    <w:rsid w:val="00F710EB"/>
    <w:rsid w:val="00F71392"/>
    <w:rsid w:val="00F71510"/>
    <w:rsid w:val="00F7169D"/>
    <w:rsid w:val="00F7178C"/>
    <w:rsid w:val="00F71DA0"/>
    <w:rsid w:val="00F72954"/>
    <w:rsid w:val="00F72BA5"/>
    <w:rsid w:val="00F72D40"/>
    <w:rsid w:val="00F72D82"/>
    <w:rsid w:val="00F72F03"/>
    <w:rsid w:val="00F73599"/>
    <w:rsid w:val="00F73DFF"/>
    <w:rsid w:val="00F74054"/>
    <w:rsid w:val="00F748A9"/>
    <w:rsid w:val="00F74B0C"/>
    <w:rsid w:val="00F74C43"/>
    <w:rsid w:val="00F75A97"/>
    <w:rsid w:val="00F75B21"/>
    <w:rsid w:val="00F75B2F"/>
    <w:rsid w:val="00F75E95"/>
    <w:rsid w:val="00F77803"/>
    <w:rsid w:val="00F8038A"/>
    <w:rsid w:val="00F80970"/>
    <w:rsid w:val="00F80BC0"/>
    <w:rsid w:val="00F81D6B"/>
    <w:rsid w:val="00F82DCB"/>
    <w:rsid w:val="00F83ACB"/>
    <w:rsid w:val="00F84053"/>
    <w:rsid w:val="00F842CC"/>
    <w:rsid w:val="00F844A7"/>
    <w:rsid w:val="00F8453E"/>
    <w:rsid w:val="00F849D0"/>
    <w:rsid w:val="00F84C12"/>
    <w:rsid w:val="00F84D79"/>
    <w:rsid w:val="00F8514B"/>
    <w:rsid w:val="00F85770"/>
    <w:rsid w:val="00F859DE"/>
    <w:rsid w:val="00F85B43"/>
    <w:rsid w:val="00F85EF4"/>
    <w:rsid w:val="00F87147"/>
    <w:rsid w:val="00F872DD"/>
    <w:rsid w:val="00F8758A"/>
    <w:rsid w:val="00F87C5C"/>
    <w:rsid w:val="00F90054"/>
    <w:rsid w:val="00F90A9C"/>
    <w:rsid w:val="00F90E79"/>
    <w:rsid w:val="00F91218"/>
    <w:rsid w:val="00F914B3"/>
    <w:rsid w:val="00F91D63"/>
    <w:rsid w:val="00F92811"/>
    <w:rsid w:val="00F92849"/>
    <w:rsid w:val="00F928C5"/>
    <w:rsid w:val="00F92A64"/>
    <w:rsid w:val="00F935A1"/>
    <w:rsid w:val="00F94392"/>
    <w:rsid w:val="00F94994"/>
    <w:rsid w:val="00F94E2C"/>
    <w:rsid w:val="00F959FD"/>
    <w:rsid w:val="00F95D4F"/>
    <w:rsid w:val="00F9651D"/>
    <w:rsid w:val="00F96855"/>
    <w:rsid w:val="00F96C1D"/>
    <w:rsid w:val="00F96EAB"/>
    <w:rsid w:val="00F96FA3"/>
    <w:rsid w:val="00FA005C"/>
    <w:rsid w:val="00FA04ED"/>
    <w:rsid w:val="00FA070C"/>
    <w:rsid w:val="00FA0F34"/>
    <w:rsid w:val="00FA10B3"/>
    <w:rsid w:val="00FA1D23"/>
    <w:rsid w:val="00FA1FFD"/>
    <w:rsid w:val="00FA2658"/>
    <w:rsid w:val="00FA3209"/>
    <w:rsid w:val="00FA3263"/>
    <w:rsid w:val="00FA33EB"/>
    <w:rsid w:val="00FA35E3"/>
    <w:rsid w:val="00FA364C"/>
    <w:rsid w:val="00FA3DF0"/>
    <w:rsid w:val="00FA4482"/>
    <w:rsid w:val="00FA5F03"/>
    <w:rsid w:val="00FA655C"/>
    <w:rsid w:val="00FA6EF7"/>
    <w:rsid w:val="00FA706A"/>
    <w:rsid w:val="00FA71F2"/>
    <w:rsid w:val="00FA788B"/>
    <w:rsid w:val="00FA78A5"/>
    <w:rsid w:val="00FA7B68"/>
    <w:rsid w:val="00FA7FC5"/>
    <w:rsid w:val="00FB0780"/>
    <w:rsid w:val="00FB0EEB"/>
    <w:rsid w:val="00FB18A2"/>
    <w:rsid w:val="00FB1E16"/>
    <w:rsid w:val="00FB1FD9"/>
    <w:rsid w:val="00FB2560"/>
    <w:rsid w:val="00FB262E"/>
    <w:rsid w:val="00FB307F"/>
    <w:rsid w:val="00FB327D"/>
    <w:rsid w:val="00FB375D"/>
    <w:rsid w:val="00FB435F"/>
    <w:rsid w:val="00FB57D6"/>
    <w:rsid w:val="00FB5A0B"/>
    <w:rsid w:val="00FB5B5A"/>
    <w:rsid w:val="00FB6B1B"/>
    <w:rsid w:val="00FB6B66"/>
    <w:rsid w:val="00FB729A"/>
    <w:rsid w:val="00FB7CA8"/>
    <w:rsid w:val="00FB7E68"/>
    <w:rsid w:val="00FC0997"/>
    <w:rsid w:val="00FC0BBC"/>
    <w:rsid w:val="00FC0E7A"/>
    <w:rsid w:val="00FC2318"/>
    <w:rsid w:val="00FC25B0"/>
    <w:rsid w:val="00FC2669"/>
    <w:rsid w:val="00FC39AA"/>
    <w:rsid w:val="00FC47A3"/>
    <w:rsid w:val="00FC5104"/>
    <w:rsid w:val="00FC5DE8"/>
    <w:rsid w:val="00FC5E57"/>
    <w:rsid w:val="00FC5F62"/>
    <w:rsid w:val="00FC610C"/>
    <w:rsid w:val="00FC634F"/>
    <w:rsid w:val="00FC689C"/>
    <w:rsid w:val="00FC6DB2"/>
    <w:rsid w:val="00FC75A9"/>
    <w:rsid w:val="00FC7E02"/>
    <w:rsid w:val="00FD02EE"/>
    <w:rsid w:val="00FD0454"/>
    <w:rsid w:val="00FD0C5B"/>
    <w:rsid w:val="00FD0DF0"/>
    <w:rsid w:val="00FD1754"/>
    <w:rsid w:val="00FD17AB"/>
    <w:rsid w:val="00FD1849"/>
    <w:rsid w:val="00FD1D89"/>
    <w:rsid w:val="00FD1FEF"/>
    <w:rsid w:val="00FD28C6"/>
    <w:rsid w:val="00FD2BC8"/>
    <w:rsid w:val="00FD34E8"/>
    <w:rsid w:val="00FD3874"/>
    <w:rsid w:val="00FD3D56"/>
    <w:rsid w:val="00FD3E06"/>
    <w:rsid w:val="00FD4652"/>
    <w:rsid w:val="00FD4671"/>
    <w:rsid w:val="00FD671C"/>
    <w:rsid w:val="00FD682C"/>
    <w:rsid w:val="00FD6F40"/>
    <w:rsid w:val="00FD72DF"/>
    <w:rsid w:val="00FD7347"/>
    <w:rsid w:val="00FD7791"/>
    <w:rsid w:val="00FD7E63"/>
    <w:rsid w:val="00FE01F7"/>
    <w:rsid w:val="00FE0397"/>
    <w:rsid w:val="00FE0835"/>
    <w:rsid w:val="00FE08B6"/>
    <w:rsid w:val="00FE0C56"/>
    <w:rsid w:val="00FE1543"/>
    <w:rsid w:val="00FE1674"/>
    <w:rsid w:val="00FE1F80"/>
    <w:rsid w:val="00FE2096"/>
    <w:rsid w:val="00FE2396"/>
    <w:rsid w:val="00FE2466"/>
    <w:rsid w:val="00FE3466"/>
    <w:rsid w:val="00FE40B0"/>
    <w:rsid w:val="00FE4986"/>
    <w:rsid w:val="00FE5411"/>
    <w:rsid w:val="00FE5C0E"/>
    <w:rsid w:val="00FE5D41"/>
    <w:rsid w:val="00FE5F88"/>
    <w:rsid w:val="00FE69C2"/>
    <w:rsid w:val="00FE7234"/>
    <w:rsid w:val="00FE753A"/>
    <w:rsid w:val="00FE769C"/>
    <w:rsid w:val="00FE77F9"/>
    <w:rsid w:val="00FE7EF8"/>
    <w:rsid w:val="00FF1CE4"/>
    <w:rsid w:val="00FF2057"/>
    <w:rsid w:val="00FF3963"/>
    <w:rsid w:val="00FF3D73"/>
    <w:rsid w:val="00FF3E9D"/>
    <w:rsid w:val="00FF42D9"/>
    <w:rsid w:val="00FF4515"/>
    <w:rsid w:val="00FF46F8"/>
    <w:rsid w:val="00FF4A4B"/>
    <w:rsid w:val="00FF6355"/>
    <w:rsid w:val="00FF63F1"/>
    <w:rsid w:val="00FF6730"/>
    <w:rsid w:val="00FF6846"/>
    <w:rsid w:val="00FF6D4F"/>
    <w:rsid w:val="00FF6E13"/>
    <w:rsid w:val="00FF7AF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E1740F"/>
  <w15:docId w15:val="{1BFD3056-0B44-4F3D-929F-9B5A01D9C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2A69"/>
    <w:pPr>
      <w:keepNext/>
      <w:spacing w:before="120" w:line="360" w:lineRule="auto"/>
    </w:pPr>
    <w:rPr>
      <w:rFonts w:cs="Tahoma"/>
      <w:sz w:val="24"/>
      <w:szCs w:val="24"/>
    </w:rPr>
  </w:style>
  <w:style w:type="paragraph" w:styleId="Heading1">
    <w:name w:val="heading 1"/>
    <w:aliases w:val="H1,Heading 1(Report Only),Chapter,Heading 1(Report Only)1,Chapter1,DO NOT USE_h1,Level 1 Topic Heading,h1,Heading 1 Char"/>
    <w:basedOn w:val="Normal"/>
    <w:next w:val="Heading2"/>
    <w:link w:val="Heading1Char1"/>
    <w:autoRedefine/>
    <w:qFormat/>
    <w:rsid w:val="002845F2"/>
    <w:pPr>
      <w:keepNext w:val="0"/>
      <w:numPr>
        <w:numId w:val="8"/>
      </w:numPr>
      <w:spacing w:before="360" w:after="240" w:line="240" w:lineRule="auto"/>
      <w:jc w:val="both"/>
      <w:outlineLvl w:val="0"/>
    </w:pPr>
    <w:rPr>
      <w:rFonts w:cs="Times New Roman"/>
      <w:b/>
      <w:caps/>
      <w:kern w:val="28"/>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link w:val="Heading2Char2"/>
    <w:autoRedefine/>
    <w:qFormat/>
    <w:rsid w:val="004B217A"/>
    <w:pPr>
      <w:keepNext w:val="0"/>
      <w:widowControl w:val="0"/>
      <w:spacing w:before="240" w:after="120" w:line="276" w:lineRule="auto"/>
      <w:ind w:left="1440" w:hanging="1440"/>
      <w:jc w:val="both"/>
      <w:outlineLvl w:val="1"/>
    </w:pPr>
    <w:rPr>
      <w:rFonts w:cs="Times New Roman"/>
      <w:bCs/>
      <w:i/>
      <w:iCs/>
      <w:color w:val="000000" w:themeColor="text1"/>
    </w:rPr>
  </w:style>
  <w:style w:type="paragraph" w:styleId="Heading3">
    <w:name w:val="heading 3"/>
    <w:aliases w:val="h3,h31,h31 Char,Heading 3 Char Char,H3,d"/>
    <w:basedOn w:val="Normal"/>
    <w:next w:val="Normal"/>
    <w:link w:val="Heading3Char"/>
    <w:autoRedefine/>
    <w:qFormat/>
    <w:rsid w:val="004B217A"/>
    <w:pPr>
      <w:numPr>
        <w:ilvl w:val="2"/>
        <w:numId w:val="8"/>
      </w:numPr>
      <w:spacing w:before="240"/>
      <w:jc w:val="both"/>
      <w:outlineLvl w:val="2"/>
    </w:pPr>
    <w:rPr>
      <w:rFonts w:cs="Times New Roman"/>
      <w:b/>
      <w:color w:val="000000" w:themeColor="text1"/>
    </w:rPr>
  </w:style>
  <w:style w:type="paragraph" w:styleId="Heading4">
    <w:name w:val="heading 4"/>
    <w:aliases w:val="h4 Char,h41 Char Char Char Char,h4,h41"/>
    <w:basedOn w:val="Normal"/>
    <w:next w:val="Normal"/>
    <w:link w:val="Heading4Char"/>
    <w:autoRedefine/>
    <w:qFormat/>
    <w:rsid w:val="00527772"/>
    <w:pPr>
      <w:numPr>
        <w:ilvl w:val="3"/>
        <w:numId w:val="8"/>
      </w:numPr>
      <w:tabs>
        <w:tab w:val="clear" w:pos="1857"/>
        <w:tab w:val="num" w:pos="1276"/>
      </w:tabs>
      <w:spacing w:before="240" w:after="60"/>
      <w:ind w:hanging="1431"/>
      <w:outlineLvl w:val="3"/>
    </w:pPr>
    <w:rPr>
      <w:rFonts w:cs="Times New Roman"/>
      <w:b/>
      <w:i/>
    </w:rPr>
  </w:style>
  <w:style w:type="paragraph" w:styleId="Heading5">
    <w:name w:val="heading 5"/>
    <w:aliases w:val="New,Heading 5 Char Char,Heading 5 Char,Heading 5(unused)"/>
    <w:basedOn w:val="Normal"/>
    <w:next w:val="Normal"/>
    <w:link w:val="Heading5Char1"/>
    <w:qFormat/>
    <w:rsid w:val="00B300AC"/>
    <w:pPr>
      <w:ind w:left="720"/>
      <w:jc w:val="both"/>
      <w:outlineLvl w:val="4"/>
    </w:pPr>
    <w:rPr>
      <w:rFonts w:cs="Times New Roman"/>
      <w:b/>
      <w:bCs/>
      <w:sz w:val="22"/>
    </w:rPr>
  </w:style>
  <w:style w:type="paragraph" w:styleId="Heading6">
    <w:name w:val="heading 6"/>
    <w:aliases w:val="Heading5"/>
    <w:basedOn w:val="Normal"/>
    <w:next w:val="Normal"/>
    <w:link w:val="Heading6Char"/>
    <w:qFormat/>
    <w:rsid w:val="00027182"/>
    <w:pPr>
      <w:ind w:left="1080"/>
      <w:outlineLvl w:val="5"/>
    </w:pPr>
    <w:rPr>
      <w:rFonts w:cs="Times New Roman"/>
      <w:b/>
      <w:bCs/>
      <w:i/>
      <w:iCs/>
      <w:szCs w:val="22"/>
    </w:rPr>
  </w:style>
  <w:style w:type="paragraph" w:styleId="Heading7">
    <w:name w:val="heading 7"/>
    <w:basedOn w:val="Normal"/>
    <w:next w:val="Normal"/>
    <w:link w:val="Heading7Char"/>
    <w:qFormat/>
    <w:rsid w:val="00B300AC"/>
    <w:pPr>
      <w:spacing w:before="60" w:after="60"/>
      <w:outlineLvl w:val="6"/>
    </w:pPr>
    <w:rPr>
      <w:rFonts w:ascii=".VnTimeH" w:hAnsi=".VnTimeH" w:cs="Times New Roman"/>
      <w:b/>
      <w:bCs/>
      <w:color w:val="000000"/>
      <w:sz w:val="18"/>
      <w:szCs w:val="18"/>
    </w:rPr>
  </w:style>
  <w:style w:type="paragraph" w:styleId="Heading8">
    <w:name w:val="heading 8"/>
    <w:basedOn w:val="Normal"/>
    <w:next w:val="Normal"/>
    <w:link w:val="Heading8Char"/>
    <w:qFormat/>
    <w:rsid w:val="00B300AC"/>
    <w:pPr>
      <w:ind w:left="720"/>
      <w:jc w:val="both"/>
      <w:outlineLvl w:val="7"/>
    </w:pPr>
    <w:rPr>
      <w:rFonts w:ascii=".VnArialH" w:hAnsi=".VnArialH" w:cs="Times New Roman"/>
      <w:b/>
      <w:bCs/>
      <w:sz w:val="22"/>
    </w:rPr>
  </w:style>
  <w:style w:type="paragraph" w:styleId="Heading9">
    <w:name w:val="heading 9"/>
    <w:basedOn w:val="Normal"/>
    <w:next w:val="Normal"/>
    <w:link w:val="Heading9Char"/>
    <w:qFormat/>
    <w:rsid w:val="00B300AC"/>
    <w:pPr>
      <w:outlineLvl w:val="8"/>
    </w:pPr>
    <w:rPr>
      <w:rFonts w:ascii=".VnArial" w:hAnsi=".VnArial"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AB7837"/>
    <w:pPr>
      <w:spacing w:before="0"/>
      <w:ind w:right="-360"/>
      <w:jc w:val="center"/>
    </w:pPr>
    <w:rPr>
      <w:rFonts w:ascii="Arial" w:hAnsi="Arial" w:cs="Times New Roman"/>
      <w:i/>
      <w:iCs/>
      <w:sz w:val="18"/>
      <w:szCs w:val="18"/>
      <w:lang w:val="en-AU"/>
    </w:rPr>
  </w:style>
  <w:style w:type="paragraph" w:styleId="BodyTextIndent2">
    <w:name w:val="Body Text Indent 2"/>
    <w:basedOn w:val="Normal"/>
    <w:link w:val="BodyTextIndent2Char"/>
    <w:rsid w:val="00B300AC"/>
    <w:pPr>
      <w:spacing w:before="0"/>
      <w:ind w:left="720"/>
    </w:pPr>
    <w:rPr>
      <w:rFonts w:ascii=".VnTime" w:hAnsi=".VnTime" w:cs="Times New Roman"/>
      <w:sz w:val="22"/>
    </w:rPr>
  </w:style>
  <w:style w:type="paragraph" w:styleId="Caption">
    <w:name w:val="caption"/>
    <w:basedOn w:val="Normal"/>
    <w:next w:val="Normal"/>
    <w:qFormat/>
    <w:rsid w:val="00B300AC"/>
    <w:pPr>
      <w:spacing w:after="120"/>
      <w:ind w:left="1440"/>
      <w:jc w:val="both"/>
    </w:pPr>
    <w:rPr>
      <w:rFonts w:ascii=".VnTime" w:hAnsi=".VnTime" w:cs="Times New Roman"/>
      <w:b/>
      <w:bCs/>
    </w:rPr>
  </w:style>
  <w:style w:type="paragraph" w:styleId="Footer">
    <w:name w:val="footer"/>
    <w:basedOn w:val="Normal"/>
    <w:link w:val="FooterChar"/>
    <w:rsid w:val="00B300AC"/>
    <w:pPr>
      <w:tabs>
        <w:tab w:val="center" w:pos="4320"/>
        <w:tab w:val="right" w:pos="8640"/>
      </w:tabs>
    </w:pPr>
    <w:rPr>
      <w:rFonts w:cs="Times New Roman"/>
      <w:sz w:val="22"/>
    </w:rPr>
  </w:style>
  <w:style w:type="paragraph" w:styleId="Header">
    <w:name w:val="header"/>
    <w:basedOn w:val="Arial"/>
    <w:link w:val="HeaderChar"/>
    <w:autoRedefine/>
    <w:rsid w:val="001329AE"/>
    <w:pPr>
      <w:pBdr>
        <w:bottom w:val="dotDash" w:sz="4" w:space="6" w:color="auto"/>
      </w:pBdr>
      <w:tabs>
        <w:tab w:val="right" w:pos="9072"/>
      </w:tabs>
      <w:spacing w:before="240" w:after="120" w:line="240" w:lineRule="auto"/>
      <w:ind w:right="0"/>
    </w:pPr>
    <w:rPr>
      <w:rFonts w:cs="Times New Roman"/>
      <w:sz w:val="22"/>
      <w:szCs w:val="22"/>
    </w:rPr>
  </w:style>
  <w:style w:type="character" w:styleId="Hyperlink">
    <w:name w:val="Hyperlink"/>
    <w:uiPriority w:val="99"/>
    <w:rsid w:val="00B300AC"/>
    <w:rPr>
      <w:color w:val="0000FF"/>
      <w:u w:val="single"/>
    </w:rPr>
  </w:style>
  <w:style w:type="paragraph" w:customStyle="1" w:styleId="NormalCaption">
    <w:name w:val="NormalCaption"/>
    <w:basedOn w:val="Normal"/>
    <w:autoRedefine/>
    <w:rsid w:val="00B300AC"/>
    <w:pPr>
      <w:spacing w:after="120"/>
      <w:jc w:val="center"/>
    </w:pPr>
    <w:rPr>
      <w:b/>
      <w:bCs/>
    </w:rPr>
  </w:style>
  <w:style w:type="paragraph" w:customStyle="1" w:styleId="NormalIndent0">
    <w:name w:val="NormalIndent"/>
    <w:basedOn w:val="Normal"/>
    <w:rsid w:val="00B300AC"/>
    <w:pPr>
      <w:ind w:left="720"/>
    </w:pPr>
  </w:style>
  <w:style w:type="paragraph" w:customStyle="1" w:styleId="NormalIndex">
    <w:name w:val="NormalIndex"/>
    <w:basedOn w:val="NormalIndent0"/>
    <w:rsid w:val="00B300AC"/>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BC47A2"/>
    <w:pPr>
      <w:ind w:right="14"/>
      <w:jc w:val="both"/>
    </w:pPr>
    <w:rPr>
      <w:bCs/>
      <w:color w:val="000000" w:themeColor="text1"/>
      <w:lang w:eastAsia="ar-SA"/>
    </w:rPr>
  </w:style>
  <w:style w:type="paragraph" w:styleId="TOC1">
    <w:name w:val="toc 1"/>
    <w:basedOn w:val="Normal"/>
    <w:next w:val="Normal"/>
    <w:autoRedefine/>
    <w:uiPriority w:val="39"/>
    <w:rsid w:val="00F1174D"/>
    <w:pPr>
      <w:tabs>
        <w:tab w:val="left" w:pos="540"/>
        <w:tab w:val="right" w:leader="dot" w:pos="9072"/>
      </w:tabs>
      <w:spacing w:before="20" w:after="20" w:line="240" w:lineRule="auto"/>
    </w:pPr>
    <w:rPr>
      <w:b/>
      <w:bCs/>
      <w:caps/>
      <w:noProof/>
    </w:rPr>
  </w:style>
  <w:style w:type="paragraph" w:styleId="TOC2">
    <w:name w:val="toc 2"/>
    <w:basedOn w:val="Normal"/>
    <w:next w:val="Normal"/>
    <w:autoRedefine/>
    <w:uiPriority w:val="39"/>
    <w:rsid w:val="00F1174D"/>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F1174D"/>
    <w:pPr>
      <w:tabs>
        <w:tab w:val="right" w:leader="dot" w:pos="9072"/>
      </w:tabs>
      <w:spacing w:before="20" w:after="20" w:line="240" w:lineRule="auto"/>
      <w:ind w:left="403"/>
    </w:pPr>
    <w:rPr>
      <w:i/>
      <w:iCs/>
    </w:rPr>
  </w:style>
  <w:style w:type="paragraph" w:customStyle="1" w:styleId="NH-1">
    <w:name w:val="NH-1"/>
    <w:basedOn w:val="Normal"/>
    <w:next w:val="NH-2"/>
    <w:rsid w:val="00B300AC"/>
    <w:pPr>
      <w:tabs>
        <w:tab w:val="left" w:pos="360"/>
      </w:tabs>
      <w:ind w:left="360" w:hanging="360"/>
    </w:pPr>
    <w:rPr>
      <w:rFonts w:ascii=".VnArial" w:hAnsi=".VnArial" w:cs="Times New Roman"/>
      <w:b/>
      <w:bCs/>
    </w:rPr>
  </w:style>
  <w:style w:type="paragraph" w:customStyle="1" w:styleId="NH-2">
    <w:name w:val="NH-2"/>
    <w:basedOn w:val="Normal"/>
    <w:next w:val="NormalIndent"/>
    <w:rsid w:val="00B300AC"/>
    <w:pPr>
      <w:tabs>
        <w:tab w:val="left" w:pos="720"/>
      </w:tabs>
      <w:ind w:left="360" w:hanging="360"/>
    </w:pPr>
    <w:rPr>
      <w:rFonts w:ascii=".VnArial" w:hAnsi=".VnArial" w:cs="Times New Roman"/>
      <w:b/>
      <w:bCs/>
    </w:rPr>
  </w:style>
  <w:style w:type="paragraph" w:customStyle="1" w:styleId="NormalText">
    <w:name w:val="NormalText"/>
    <w:basedOn w:val="Normal"/>
    <w:rsid w:val="00B300AC"/>
    <w:pPr>
      <w:ind w:left="720"/>
      <w:jc w:val="both"/>
    </w:pPr>
  </w:style>
  <w:style w:type="paragraph" w:customStyle="1" w:styleId="H5">
    <w:name w:val="H5"/>
    <w:basedOn w:val="NormalIndent"/>
    <w:next w:val="Normal"/>
    <w:rsid w:val="00B300AC"/>
    <w:rPr>
      <w:rFonts w:ascii=".VnTime" w:hAnsi=".VnTime" w:cs="Times New Roman"/>
      <w:b/>
      <w:bCs w:val="0"/>
      <w:i/>
      <w:iCs/>
      <w:color w:val="800080"/>
    </w:rPr>
  </w:style>
  <w:style w:type="paragraph" w:customStyle="1" w:styleId="NormalFD">
    <w:name w:val="NormalFD"/>
    <w:basedOn w:val="Normal"/>
    <w:rsid w:val="00B300AC"/>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link w:val="FootnoteTextChar"/>
    <w:autoRedefine/>
    <w:semiHidden/>
    <w:rsid w:val="00B300AC"/>
    <w:pPr>
      <w:spacing w:before="0"/>
      <w:ind w:left="360" w:hanging="360"/>
    </w:pPr>
    <w:rPr>
      <w:rFonts w:cs="Times New Roman"/>
      <w:sz w:val="16"/>
      <w:szCs w:val="16"/>
    </w:rPr>
  </w:style>
  <w:style w:type="character" w:styleId="FootnoteReference">
    <w:name w:val="footnote reference"/>
    <w:semiHidden/>
    <w:rsid w:val="00B300AC"/>
    <w:rPr>
      <w:vertAlign w:val="superscript"/>
    </w:rPr>
  </w:style>
  <w:style w:type="paragraph" w:customStyle="1" w:styleId="Normal2">
    <w:name w:val="Normal 2"/>
    <w:basedOn w:val="Normal"/>
    <w:rsid w:val="00B300AC"/>
    <w:pPr>
      <w:tabs>
        <w:tab w:val="left" w:pos="360"/>
      </w:tabs>
      <w:ind w:left="360" w:hanging="360"/>
    </w:pPr>
  </w:style>
  <w:style w:type="paragraph" w:styleId="BlockText">
    <w:name w:val="Block Text"/>
    <w:basedOn w:val="Normal"/>
    <w:rsid w:val="00B300AC"/>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4C6179"/>
    <w:pPr>
      <w:tabs>
        <w:tab w:val="right" w:leader="dot" w:pos="9072"/>
      </w:tabs>
      <w:spacing w:before="20" w:after="20" w:line="240" w:lineRule="auto"/>
      <w:ind w:left="601"/>
    </w:pPr>
    <w:rPr>
      <w:sz w:val="20"/>
      <w:szCs w:val="18"/>
    </w:rPr>
  </w:style>
  <w:style w:type="paragraph" w:styleId="TOC5">
    <w:name w:val="toc 5"/>
    <w:basedOn w:val="Normal"/>
    <w:next w:val="Normal"/>
    <w:autoRedefine/>
    <w:uiPriority w:val="39"/>
    <w:rsid w:val="00B300AC"/>
    <w:pPr>
      <w:spacing w:before="0"/>
      <w:ind w:left="800"/>
    </w:pPr>
    <w:rPr>
      <w:sz w:val="18"/>
      <w:szCs w:val="18"/>
    </w:rPr>
  </w:style>
  <w:style w:type="paragraph" w:styleId="TOC6">
    <w:name w:val="toc 6"/>
    <w:basedOn w:val="Normal"/>
    <w:next w:val="Normal"/>
    <w:autoRedefine/>
    <w:uiPriority w:val="39"/>
    <w:rsid w:val="00B300AC"/>
    <w:pPr>
      <w:spacing w:before="0"/>
      <w:ind w:left="1000"/>
    </w:pPr>
    <w:rPr>
      <w:sz w:val="18"/>
      <w:szCs w:val="18"/>
    </w:rPr>
  </w:style>
  <w:style w:type="paragraph" w:styleId="TOC7">
    <w:name w:val="toc 7"/>
    <w:basedOn w:val="Normal"/>
    <w:next w:val="Normal"/>
    <w:autoRedefine/>
    <w:uiPriority w:val="39"/>
    <w:rsid w:val="00B300AC"/>
    <w:pPr>
      <w:spacing w:before="0"/>
      <w:ind w:left="1200"/>
    </w:pPr>
    <w:rPr>
      <w:sz w:val="18"/>
      <w:szCs w:val="18"/>
    </w:rPr>
  </w:style>
  <w:style w:type="paragraph" w:styleId="TOC8">
    <w:name w:val="toc 8"/>
    <w:basedOn w:val="Normal"/>
    <w:next w:val="Normal"/>
    <w:autoRedefine/>
    <w:uiPriority w:val="39"/>
    <w:rsid w:val="00B300AC"/>
    <w:pPr>
      <w:spacing w:before="0"/>
      <w:ind w:left="1400"/>
    </w:pPr>
    <w:rPr>
      <w:sz w:val="18"/>
      <w:szCs w:val="18"/>
    </w:rPr>
  </w:style>
  <w:style w:type="paragraph" w:styleId="TOC9">
    <w:name w:val="toc 9"/>
    <w:basedOn w:val="Normal"/>
    <w:next w:val="Normal"/>
    <w:autoRedefine/>
    <w:uiPriority w:val="39"/>
    <w:rsid w:val="00B300AC"/>
    <w:pPr>
      <w:spacing w:before="0"/>
      <w:ind w:left="1600"/>
    </w:pPr>
    <w:rPr>
      <w:sz w:val="18"/>
      <w:szCs w:val="18"/>
    </w:rPr>
  </w:style>
  <w:style w:type="paragraph" w:styleId="BodyText">
    <w:name w:val="Body Text"/>
    <w:basedOn w:val="Normal"/>
    <w:link w:val="BodyTextChar"/>
    <w:rsid w:val="00B300AC"/>
    <w:pPr>
      <w:spacing w:before="0"/>
      <w:jc w:val="center"/>
    </w:pPr>
    <w:rPr>
      <w:rFonts w:cs="Times New Roman"/>
      <w:sz w:val="22"/>
      <w:szCs w:val="22"/>
    </w:rPr>
  </w:style>
  <w:style w:type="paragraph" w:customStyle="1" w:styleId="NormalTB">
    <w:name w:val="NormalTB"/>
    <w:rsid w:val="00B300AC"/>
    <w:pPr>
      <w:jc w:val="center"/>
    </w:pPr>
    <w:rPr>
      <w:rFonts w:ascii=".VnTime" w:hAnsi=".VnTime"/>
      <w:lang w:val="en-GB"/>
    </w:rPr>
  </w:style>
  <w:style w:type="paragraph" w:customStyle="1" w:styleId="Vidu">
    <w:name w:val="Vidu"/>
    <w:basedOn w:val="Normal"/>
    <w:rsid w:val="00B300AC"/>
    <w:pPr>
      <w:tabs>
        <w:tab w:val="num" w:pos="795"/>
      </w:tabs>
      <w:spacing w:before="0"/>
      <w:ind w:left="360" w:hanging="360"/>
      <w:jc w:val="both"/>
    </w:pPr>
  </w:style>
  <w:style w:type="paragraph" w:customStyle="1" w:styleId="Mucvidu">
    <w:name w:val="Mucvidu"/>
    <w:basedOn w:val="Vidu"/>
    <w:rsid w:val="00B300AC"/>
    <w:pPr>
      <w:tabs>
        <w:tab w:val="clear" w:pos="795"/>
      </w:tabs>
      <w:ind w:left="1080"/>
    </w:pPr>
  </w:style>
  <w:style w:type="paragraph" w:customStyle="1" w:styleId="Tailieu">
    <w:name w:val="Tailieu"/>
    <w:basedOn w:val="Refer"/>
    <w:rsid w:val="00B300AC"/>
    <w:pPr>
      <w:tabs>
        <w:tab w:val="num" w:pos="360"/>
      </w:tabs>
      <w:ind w:left="360" w:hanging="360"/>
    </w:pPr>
    <w:rPr>
      <w:sz w:val="28"/>
      <w:szCs w:val="28"/>
    </w:rPr>
  </w:style>
  <w:style w:type="paragraph" w:customStyle="1" w:styleId="Refer">
    <w:name w:val="Refer"/>
    <w:basedOn w:val="Normal"/>
    <w:rsid w:val="00B300AC"/>
    <w:pPr>
      <w:spacing w:before="0" w:after="120"/>
      <w:ind w:firstLine="720"/>
      <w:jc w:val="both"/>
    </w:pPr>
  </w:style>
  <w:style w:type="paragraph" w:customStyle="1" w:styleId="Point">
    <w:name w:val="Point"/>
    <w:basedOn w:val="Header"/>
    <w:rsid w:val="00B300AC"/>
    <w:pPr>
      <w:tabs>
        <w:tab w:val="num" w:pos="795"/>
      </w:tabs>
      <w:spacing w:before="0"/>
      <w:ind w:left="795" w:hanging="360"/>
    </w:pPr>
  </w:style>
  <w:style w:type="character" w:styleId="CommentReference">
    <w:name w:val="annotation reference"/>
    <w:semiHidden/>
    <w:rsid w:val="00B300AC"/>
    <w:rPr>
      <w:sz w:val="16"/>
      <w:szCs w:val="16"/>
    </w:rPr>
  </w:style>
  <w:style w:type="paragraph" w:styleId="CommentText">
    <w:name w:val="annotation text"/>
    <w:basedOn w:val="Normal"/>
    <w:link w:val="CommentTextChar1"/>
    <w:semiHidden/>
    <w:rsid w:val="00B300AC"/>
    <w:pPr>
      <w:spacing w:before="0"/>
      <w:jc w:val="both"/>
    </w:pPr>
    <w:rPr>
      <w:rFonts w:ascii=".VnTime" w:hAnsi=".VnTime" w:cs="Times New Roman"/>
      <w:sz w:val="22"/>
    </w:rPr>
  </w:style>
  <w:style w:type="paragraph" w:customStyle="1" w:styleId="Bang">
    <w:name w:val="Bang"/>
    <w:basedOn w:val="Normal"/>
    <w:autoRedefine/>
    <w:rsid w:val="00B300AC"/>
    <w:pPr>
      <w:spacing w:before="80" w:after="80" w:line="240" w:lineRule="auto"/>
    </w:pPr>
    <w:rPr>
      <w:sz w:val="18"/>
      <w:szCs w:val="18"/>
    </w:rPr>
  </w:style>
  <w:style w:type="paragraph" w:styleId="BodyText3">
    <w:name w:val="Body Text 3"/>
    <w:basedOn w:val="Normal"/>
    <w:link w:val="BodyText3Char"/>
    <w:rsid w:val="00B300AC"/>
    <w:pPr>
      <w:spacing w:before="0"/>
    </w:pPr>
    <w:rPr>
      <w:rFonts w:ascii=".VnTime" w:hAnsi=".VnTime" w:cs="Times New Roman"/>
      <w:i/>
      <w:iCs/>
      <w:sz w:val="22"/>
    </w:rPr>
  </w:style>
  <w:style w:type="paragraph" w:customStyle="1" w:styleId="Content">
    <w:name w:val="Content"/>
    <w:basedOn w:val="Normal"/>
    <w:rsid w:val="00B300AC"/>
    <w:pPr>
      <w:ind w:firstLine="720"/>
      <w:jc w:val="both"/>
    </w:pPr>
    <w:rPr>
      <w:rFonts w:ascii=".VnTime" w:hAnsi=".VnTime" w:cs="Times New Roman"/>
    </w:rPr>
  </w:style>
  <w:style w:type="paragraph" w:styleId="TableofFigures">
    <w:name w:val="table of figures"/>
    <w:basedOn w:val="Normal"/>
    <w:next w:val="Normal"/>
    <w:semiHidden/>
    <w:rsid w:val="00B300AC"/>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 w:val="28"/>
      <w:szCs w:val="28"/>
    </w:rPr>
  </w:style>
  <w:style w:type="paragraph" w:customStyle="1" w:styleId="TableCaption">
    <w:name w:val="TableCaption"/>
    <w:basedOn w:val="NormalIndent"/>
    <w:rsid w:val="00B300AC"/>
    <w:rPr>
      <w:b/>
      <w:bCs w:val="0"/>
    </w:rPr>
  </w:style>
  <w:style w:type="character" w:styleId="Strong">
    <w:name w:val="Strong"/>
    <w:qFormat/>
    <w:rsid w:val="00B300AC"/>
    <w:rPr>
      <w:b/>
      <w:bCs/>
    </w:rPr>
  </w:style>
  <w:style w:type="paragraph" w:styleId="Title">
    <w:name w:val="Title"/>
    <w:basedOn w:val="Normal"/>
    <w:link w:val="TitleChar"/>
    <w:qFormat/>
    <w:rsid w:val="00B300AC"/>
    <w:pPr>
      <w:spacing w:before="240" w:after="60"/>
      <w:jc w:val="center"/>
      <w:outlineLvl w:val="0"/>
    </w:pPr>
    <w:rPr>
      <w:rFonts w:cs="Times New Roman"/>
      <w:b/>
      <w:bCs/>
      <w:kern w:val="28"/>
      <w:sz w:val="32"/>
      <w:szCs w:val="32"/>
    </w:rPr>
  </w:style>
  <w:style w:type="paragraph" w:customStyle="1" w:styleId="TableTitle">
    <w:name w:val="Table Title"/>
    <w:basedOn w:val="NormalIndent"/>
    <w:autoRedefine/>
    <w:rsid w:val="00B300AC"/>
    <w:pPr>
      <w:tabs>
        <w:tab w:val="num" w:pos="1080"/>
      </w:tabs>
      <w:ind w:right="29" w:hanging="360"/>
      <w:jc w:val="right"/>
    </w:pPr>
    <w:rPr>
      <w:rFonts w:ascii=".VnTime" w:hAnsi=".VnTime" w:cs="Times New Roman"/>
    </w:rPr>
  </w:style>
  <w:style w:type="paragraph" w:customStyle="1" w:styleId="Arial">
    <w:name w:val="Arial"/>
    <w:basedOn w:val="NormalIndent"/>
    <w:rsid w:val="00B300AC"/>
  </w:style>
  <w:style w:type="paragraph" w:customStyle="1" w:styleId="NormalNV">
    <w:name w:val="NormalNV"/>
    <w:basedOn w:val="Normal"/>
    <w:rsid w:val="00B300AC"/>
    <w:pPr>
      <w:tabs>
        <w:tab w:val="left" w:pos="720"/>
        <w:tab w:val="left" w:pos="2160"/>
        <w:tab w:val="right" w:leader="dot" w:pos="8640"/>
      </w:tabs>
    </w:pPr>
    <w:rPr>
      <w:rFonts w:ascii=".VnTime" w:hAnsi=".VnTime" w:cs="Times New Roman"/>
      <w:lang w:val="en-GB"/>
    </w:rPr>
  </w:style>
  <w:style w:type="paragraph" w:customStyle="1" w:styleId="TableText">
    <w:name w:val="Table Text"/>
    <w:basedOn w:val="Normal"/>
    <w:rsid w:val="00B300AC"/>
    <w:pPr>
      <w:spacing w:before="60" w:after="60" w:line="480" w:lineRule="auto"/>
    </w:pPr>
  </w:style>
  <w:style w:type="character" w:styleId="FollowedHyperlink">
    <w:name w:val="FollowedHyperlink"/>
    <w:rsid w:val="00B300AC"/>
    <w:rPr>
      <w:color w:val="800080"/>
      <w:u w:val="single"/>
    </w:rPr>
  </w:style>
  <w:style w:type="paragraph" w:styleId="BodyTextIndent3">
    <w:name w:val="Body Text Indent 3"/>
    <w:basedOn w:val="Normal"/>
    <w:link w:val="BodyTextIndent3Char"/>
    <w:rsid w:val="00B300AC"/>
    <w:pPr>
      <w:jc w:val="both"/>
    </w:pPr>
    <w:rPr>
      <w:rFonts w:cs="Times New Roman"/>
      <w:sz w:val="22"/>
    </w:rPr>
  </w:style>
  <w:style w:type="paragraph" w:customStyle="1" w:styleId="InfoBlue">
    <w:name w:val="InfoBlue"/>
    <w:basedOn w:val="Normal"/>
    <w:next w:val="BodyText"/>
    <w:autoRedefine/>
    <w:rsid w:val="00D12201"/>
    <w:pPr>
      <w:spacing w:before="0" w:after="120" w:line="240" w:lineRule="atLeast"/>
      <w:ind w:left="90"/>
    </w:pPr>
    <w:rPr>
      <w:rFonts w:cs="Times New Roman"/>
      <w:b/>
    </w:rPr>
  </w:style>
  <w:style w:type="paragraph" w:customStyle="1" w:styleId="Guideline">
    <w:name w:val="Guideline"/>
    <w:basedOn w:val="NormalIndent"/>
    <w:rsid w:val="00B300AC"/>
    <w:pPr>
      <w:spacing w:before="0"/>
      <w:ind w:left="432" w:right="0"/>
    </w:pPr>
    <w:rPr>
      <w:i/>
      <w:iCs/>
      <w:color w:val="0000FF"/>
      <w:lang w:val="en-AU"/>
    </w:rPr>
  </w:style>
  <w:style w:type="paragraph" w:styleId="NormalWeb">
    <w:name w:val="Normal (Web)"/>
    <w:basedOn w:val="Normal"/>
    <w:rsid w:val="00B300AC"/>
    <w:pPr>
      <w:spacing w:before="100" w:beforeAutospacing="1" w:after="100" w:afterAutospacing="1"/>
    </w:pPr>
    <w:rPr>
      <w:rFonts w:ascii="Arial Unicode MS" w:eastAsia="Arial Unicode MS" w:hAnsi="Arial Unicode MS" w:cs="Times New Roman"/>
      <w:lang w:val="en-GB"/>
    </w:rPr>
  </w:style>
  <w:style w:type="character" w:customStyle="1" w:styleId="arial12byell1">
    <w:name w:val="arial12byell1"/>
    <w:rsid w:val="00B300AC"/>
    <w:rPr>
      <w:rFonts w:ascii="Arial" w:hAnsi="Arial" w:cs="Arial"/>
      <w:b/>
      <w:bCs/>
      <w:color w:val="auto"/>
      <w:sz w:val="18"/>
      <w:szCs w:val="18"/>
      <w:u w:val="none"/>
      <w:effect w:val="none"/>
    </w:rPr>
  </w:style>
  <w:style w:type="character" w:customStyle="1" w:styleId="arial10bblue1">
    <w:name w:val="arial10bblue1"/>
    <w:rsid w:val="00B300AC"/>
    <w:rPr>
      <w:rFonts w:ascii="Arial" w:hAnsi="Arial" w:cs="Arial"/>
      <w:b/>
      <w:bCs/>
      <w:color w:val="auto"/>
      <w:sz w:val="15"/>
      <w:szCs w:val="15"/>
      <w:u w:val="none"/>
      <w:effect w:val="none"/>
    </w:rPr>
  </w:style>
  <w:style w:type="paragraph" w:customStyle="1" w:styleId="HeadingBig">
    <w:name w:val="Heading Big"/>
    <w:basedOn w:val="NormalTB"/>
    <w:autoRedefine/>
    <w:rsid w:val="00B300AC"/>
    <w:pPr>
      <w:widowControl w:val="0"/>
      <w:spacing w:before="120"/>
    </w:pPr>
    <w:rPr>
      <w:rFonts w:ascii="Swis721 BlkEx BT" w:hAnsi="Swis721 BlkEx BT"/>
      <w:b/>
      <w:bCs/>
      <w:color w:val="6E2500"/>
      <w:sz w:val="32"/>
      <w:szCs w:val="32"/>
      <w:lang w:val="en-US"/>
    </w:rPr>
  </w:style>
  <w:style w:type="paragraph" w:customStyle="1" w:styleId="HeadingLv1">
    <w:name w:val="Heading Lv1"/>
    <w:basedOn w:val="Normal"/>
    <w:autoRedefine/>
    <w:rsid w:val="00B300AC"/>
    <w:pPr>
      <w:spacing w:before="80" w:after="80" w:line="240" w:lineRule="auto"/>
      <w:jc w:val="center"/>
    </w:pPr>
    <w:rPr>
      <w:b/>
      <w:color w:val="6E2500"/>
    </w:rPr>
  </w:style>
  <w:style w:type="paragraph" w:customStyle="1" w:styleId="HeadingLv2">
    <w:name w:val="Heading Lv2"/>
    <w:basedOn w:val="Bang"/>
    <w:autoRedefine/>
    <w:rsid w:val="00B300AC"/>
    <w:rPr>
      <w:b/>
      <w:bCs/>
      <w:color w:val="003400"/>
    </w:rPr>
  </w:style>
  <w:style w:type="paragraph" w:styleId="ListBullet">
    <w:name w:val="List Bullet"/>
    <w:basedOn w:val="Normal"/>
    <w:autoRedefine/>
    <w:rsid w:val="00B300AC"/>
    <w:pPr>
      <w:numPr>
        <w:numId w:val="3"/>
      </w:numPr>
      <w:tabs>
        <w:tab w:val="clear" w:pos="0"/>
        <w:tab w:val="num" w:pos="851"/>
      </w:tabs>
      <w:ind w:left="851" w:hanging="284"/>
    </w:pPr>
    <w:rPr>
      <w:rFonts w:ascii="Arial" w:hAnsi="Arial" w:cs="Arial"/>
      <w:sz w:val="18"/>
      <w:szCs w:val="18"/>
    </w:rPr>
  </w:style>
  <w:style w:type="paragraph" w:customStyle="1" w:styleId="Heading1H1">
    <w:name w:val="Heading 1.H1"/>
    <w:basedOn w:val="Normal"/>
    <w:next w:val="Normal"/>
    <w:rsid w:val="00B300AC"/>
    <w:pPr>
      <w:tabs>
        <w:tab w:val="num" w:pos="709"/>
      </w:tabs>
      <w:spacing w:before="240" w:after="240" w:line="240" w:lineRule="auto"/>
      <w:ind w:left="360" w:hanging="360"/>
      <w:outlineLvl w:val="0"/>
    </w:pPr>
    <w:rPr>
      <w:rFonts w:cs="Times New Roman"/>
      <w:b/>
      <w:bCs/>
      <w:caps/>
      <w:kern w:val="28"/>
      <w:lang w:val="en-AU"/>
    </w:rPr>
  </w:style>
  <w:style w:type="paragraph" w:customStyle="1" w:styleId="Heading2H2">
    <w:name w:val="Heading 2.H2"/>
    <w:basedOn w:val="Normal"/>
    <w:next w:val="Normal"/>
    <w:rsid w:val="00B300AC"/>
    <w:pPr>
      <w:tabs>
        <w:tab w:val="num" w:pos="709"/>
      </w:tabs>
      <w:spacing w:before="240" w:after="200" w:line="240" w:lineRule="auto"/>
      <w:ind w:left="360" w:hanging="360"/>
      <w:jc w:val="both"/>
      <w:outlineLvl w:val="1"/>
    </w:pPr>
    <w:rPr>
      <w:rFonts w:cs="Times New Roman"/>
      <w:b/>
      <w:bCs/>
      <w:lang w:val="en-AU"/>
    </w:rPr>
  </w:style>
  <w:style w:type="paragraph" w:customStyle="1" w:styleId="References">
    <w:name w:val="References"/>
    <w:basedOn w:val="ListNumber"/>
    <w:rsid w:val="00B300AC"/>
    <w:pPr>
      <w:numPr>
        <w:numId w:val="0"/>
      </w:numPr>
      <w:tabs>
        <w:tab w:val="num" w:pos="360"/>
      </w:tabs>
      <w:spacing w:before="120"/>
      <w:ind w:left="360" w:right="-360" w:hanging="360"/>
    </w:pPr>
    <w:rPr>
      <w:rFonts w:ascii="Arial" w:hAnsi="Arial" w:cs="Arial"/>
      <w:sz w:val="18"/>
      <w:szCs w:val="18"/>
      <w:lang w:val="en-GB"/>
    </w:rPr>
  </w:style>
  <w:style w:type="paragraph" w:styleId="MessageHeader">
    <w:name w:val="Message Header"/>
    <w:basedOn w:val="BodyText"/>
    <w:link w:val="MessageHeaderChar"/>
    <w:rsid w:val="00B300AC"/>
    <w:pPr>
      <w:keepLines/>
      <w:tabs>
        <w:tab w:val="num" w:pos="567"/>
      </w:tabs>
      <w:spacing w:before="120" w:line="415" w:lineRule="atLeast"/>
      <w:ind w:left="1560" w:hanging="720"/>
      <w:jc w:val="left"/>
    </w:pPr>
    <w:rPr>
      <w:rFonts w:ascii="Arial" w:hAnsi="Arial"/>
      <w:sz w:val="18"/>
      <w:szCs w:val="18"/>
      <w:lang w:val="en-AU"/>
    </w:rPr>
  </w:style>
  <w:style w:type="paragraph" w:styleId="ListNumber">
    <w:name w:val="List Number"/>
    <w:basedOn w:val="Normal"/>
    <w:rsid w:val="00B300AC"/>
    <w:pPr>
      <w:numPr>
        <w:numId w:val="2"/>
      </w:numPr>
      <w:spacing w:before="0" w:line="240" w:lineRule="auto"/>
    </w:pPr>
    <w:rPr>
      <w:rFonts w:cs="Times New Roman"/>
    </w:rPr>
  </w:style>
  <w:style w:type="paragraph" w:styleId="DocumentMap">
    <w:name w:val="Document Map"/>
    <w:basedOn w:val="Normal"/>
    <w:link w:val="DocumentMapChar"/>
    <w:semiHidden/>
    <w:rsid w:val="005F5288"/>
    <w:pPr>
      <w:shd w:val="clear" w:color="auto" w:fill="000080"/>
    </w:pPr>
    <w:rPr>
      <w:rFonts w:cs="Times New Roman"/>
      <w:sz w:val="22"/>
      <w:szCs w:val="20"/>
    </w:rPr>
  </w:style>
  <w:style w:type="table" w:styleId="TableGrid">
    <w:name w:val="Table Grid"/>
    <w:basedOn w:val="TableNormal"/>
    <w:rsid w:val="00B300AC"/>
    <w:pPr>
      <w:widowControl w:val="0"/>
      <w:spacing w:before="12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 w:val="28"/>
      <w:szCs w:val="28"/>
    </w:rPr>
  </w:style>
  <w:style w:type="paragraph" w:customStyle="1" w:styleId="emrule1">
    <w:name w:val="em rule 1"/>
    <w:basedOn w:val="Normal"/>
    <w:rsid w:val="006D00A2"/>
    <w:pPr>
      <w:keepNext w:val="0"/>
      <w:numPr>
        <w:numId w:val="4"/>
      </w:numPr>
      <w:tabs>
        <w:tab w:val="clear" w:pos="1211"/>
        <w:tab w:val="left" w:pos="851"/>
      </w:tabs>
      <w:spacing w:line="320" w:lineRule="atLeast"/>
      <w:ind w:left="851" w:hanging="284"/>
      <w:jc w:val="both"/>
    </w:pPr>
    <w:rPr>
      <w:rFonts w:cs="Times New Roman"/>
      <w:sz w:val="26"/>
      <w:szCs w:val="20"/>
    </w:rPr>
  </w:style>
  <w:style w:type="paragraph" w:customStyle="1" w:styleId="DefaultParagraphFontParaCharCharCharCharChar">
    <w:name w:val="Default Paragraph Font Para Char Char Char Char Char"/>
    <w:autoRedefine/>
    <w:rsid w:val="006D00A2"/>
    <w:pPr>
      <w:tabs>
        <w:tab w:val="num" w:pos="922"/>
      </w:tabs>
      <w:spacing w:after="160" w:line="240" w:lineRule="exact"/>
      <w:ind w:left="922" w:hanging="360"/>
    </w:pPr>
    <w:rPr>
      <w:rFonts w:ascii="Verdana" w:hAnsi="Verdana"/>
    </w:rPr>
  </w:style>
  <w:style w:type="paragraph" w:customStyle="1" w:styleId="MyNormal">
    <w:name w:val="MyNormal"/>
    <w:basedOn w:val="Normal"/>
    <w:link w:val="MyNormalChar"/>
    <w:rsid w:val="00B45357"/>
    <w:pPr>
      <w:keepNext w:val="0"/>
      <w:numPr>
        <w:numId w:val="5"/>
      </w:numPr>
      <w:spacing w:after="120" w:line="240" w:lineRule="auto"/>
      <w:jc w:val="both"/>
    </w:pPr>
    <w:rPr>
      <w:rFonts w:cs="Times New Roman"/>
    </w:rPr>
  </w:style>
  <w:style w:type="paragraph" w:customStyle="1" w:styleId="hinh">
    <w:name w:val="hinh"/>
    <w:autoRedefine/>
    <w:rsid w:val="000E21F2"/>
    <w:pPr>
      <w:keepNext/>
      <w:spacing w:before="120" w:after="120" w:line="360" w:lineRule="auto"/>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rPr>
  </w:style>
  <w:style w:type="paragraph" w:customStyle="1" w:styleId="Char">
    <w:name w:val="Char"/>
    <w:rsid w:val="008F1396"/>
    <w:pPr>
      <w:spacing w:after="160" w:line="240" w:lineRule="exact"/>
    </w:pPr>
    <w:rPr>
      <w:rFonts w:ascii="Verdana" w:hAnsi="Verdana"/>
    </w:rPr>
  </w:style>
  <w:style w:type="paragraph" w:customStyle="1" w:styleId="Char2">
    <w:name w:val="Char2"/>
    <w:basedOn w:val="Normal"/>
    <w:next w:val="Heading1"/>
    <w:autoRedefine/>
    <w:rsid w:val="0070587D"/>
    <w:pPr>
      <w:keepNext w:val="0"/>
      <w:spacing w:before="0" w:after="160" w:line="240" w:lineRule="exact"/>
    </w:pPr>
    <w:rPr>
      <w:rFonts w:ascii="Arial" w:hAnsi="Arial" w:cs="Arial"/>
      <w:smallCaps/>
      <w:szCs w:val="22"/>
    </w:rPr>
  </w:style>
  <w:style w:type="character" w:customStyle="1" w:styleId="Heading2Char2">
    <w:name w:val="Heading 2 Char2"/>
    <w:aliases w:val="l2 Char2,H2 Char2,h21 Char2,Chapter Number/Appendix Letter Char,chn Char,h2 Char2,Level 2 Topic Heading Char,Heading 2 Char Char1,l2 Char Char1,H2 Char Char1,h21 Char Char Char,Heading 2 Char1 Char,Heading 2 Char Char Char,l2 Char1 Char"/>
    <w:link w:val="Heading2"/>
    <w:locked/>
    <w:rsid w:val="004B217A"/>
    <w:rPr>
      <w:bCs/>
      <w:i/>
      <w:iCs/>
      <w:color w:val="000000" w:themeColor="text1"/>
      <w:sz w:val="24"/>
      <w:szCs w:val="24"/>
    </w:rPr>
  </w:style>
  <w:style w:type="character" w:customStyle="1" w:styleId="Heading1Char1">
    <w:name w:val="Heading 1 Char1"/>
    <w:aliases w:val="H1 Char,Heading 1(Report Only) Char,Chapter Char,Heading 1(Report Only)1 Char,Chapter1 Char,DO NOT USE_h1 Char,Level 1 Topic Heading Char,h1 Char,Heading 1 Char Char"/>
    <w:link w:val="Heading1"/>
    <w:locked/>
    <w:rsid w:val="002845F2"/>
    <w:rPr>
      <w:b/>
      <w:caps/>
      <w:kern w:val="28"/>
      <w:sz w:val="24"/>
      <w:szCs w:val="24"/>
    </w:rPr>
  </w:style>
  <w:style w:type="character" w:customStyle="1" w:styleId="Heading3Char">
    <w:name w:val="Heading 3 Char"/>
    <w:aliases w:val="h3 Char,h31 Char1,h31 Char Char,Heading 3 Char Char Char,H3 Char,d Char"/>
    <w:link w:val="Heading3"/>
    <w:rsid w:val="004B217A"/>
    <w:rPr>
      <w:b/>
      <w:color w:val="000000" w:themeColor="text1"/>
      <w:sz w:val="24"/>
      <w:szCs w:val="24"/>
    </w:rPr>
  </w:style>
  <w:style w:type="character" w:customStyle="1" w:styleId="Heading4Char">
    <w:name w:val="Heading 4 Char"/>
    <w:aliases w:val="h4 Char Char2,h41 Char Char Char Char Char2,h4 Char3,h41 Char2"/>
    <w:link w:val="Heading4"/>
    <w:locked/>
    <w:rsid w:val="00527772"/>
    <w:rPr>
      <w:b/>
      <w:i/>
      <w:sz w:val="24"/>
      <w:szCs w:val="24"/>
    </w:rPr>
  </w:style>
  <w:style w:type="character" w:customStyle="1" w:styleId="Heading5Char1">
    <w:name w:val="Heading 5 Char1"/>
    <w:aliases w:val="New Char,Heading 5 Char Char Char,Heading 5 Char Char1,Heading 5(unused) Char"/>
    <w:link w:val="Heading5"/>
    <w:locked/>
    <w:rsid w:val="00DB6BAE"/>
    <w:rPr>
      <w:rFonts w:cs="Tahoma"/>
      <w:b/>
      <w:bCs/>
      <w:sz w:val="22"/>
      <w:szCs w:val="24"/>
    </w:rPr>
  </w:style>
  <w:style w:type="character" w:customStyle="1" w:styleId="Heading6Char">
    <w:name w:val="Heading 6 Char"/>
    <w:aliases w:val="Heading5 Char"/>
    <w:link w:val="Heading6"/>
    <w:locked/>
    <w:rsid w:val="00027182"/>
    <w:rPr>
      <w:b/>
      <w:bCs/>
      <w:i/>
      <w:iCs/>
      <w:sz w:val="24"/>
      <w:szCs w:val="22"/>
    </w:rPr>
  </w:style>
  <w:style w:type="character" w:customStyle="1" w:styleId="Heading7Char">
    <w:name w:val="Heading 7 Char"/>
    <w:link w:val="Heading7"/>
    <w:qFormat/>
    <w:locked/>
    <w:rsid w:val="00DB6BAE"/>
    <w:rPr>
      <w:rFonts w:ascii=".VnTimeH" w:hAnsi=".VnTimeH"/>
      <w:b/>
      <w:bCs/>
      <w:color w:val="000000"/>
      <w:sz w:val="18"/>
      <w:szCs w:val="18"/>
    </w:rPr>
  </w:style>
  <w:style w:type="character" w:customStyle="1" w:styleId="Heading8Char">
    <w:name w:val="Heading 8 Char"/>
    <w:link w:val="Heading8"/>
    <w:locked/>
    <w:rsid w:val="00DB6BAE"/>
    <w:rPr>
      <w:rFonts w:ascii=".VnArialH" w:hAnsi=".VnArialH"/>
      <w:b/>
      <w:bCs/>
      <w:sz w:val="22"/>
      <w:szCs w:val="24"/>
    </w:rPr>
  </w:style>
  <w:style w:type="character" w:customStyle="1" w:styleId="Heading9Char">
    <w:name w:val="Heading 9 Char"/>
    <w:link w:val="Heading9"/>
    <w:locked/>
    <w:rsid w:val="00DB6BAE"/>
    <w:rPr>
      <w:rFonts w:ascii=".VnArial" w:hAnsi=".VnArial"/>
      <w:b/>
      <w:bCs/>
      <w:sz w:val="24"/>
      <w:szCs w:val="24"/>
    </w:rPr>
  </w:style>
  <w:style w:type="character" w:customStyle="1" w:styleId="BodyTextIndentChar">
    <w:name w:val="Body Text Indent Char"/>
    <w:link w:val="BodyTextIndent"/>
    <w:locked/>
    <w:rsid w:val="00DB6BAE"/>
    <w:rPr>
      <w:rFonts w:ascii="Arial" w:hAnsi="Arial" w:cs="Arial"/>
      <w:i/>
      <w:iCs/>
      <w:sz w:val="18"/>
      <w:szCs w:val="18"/>
      <w:lang w:val="en-AU"/>
    </w:rPr>
  </w:style>
  <w:style w:type="character" w:customStyle="1" w:styleId="BodyTextIndent2Char">
    <w:name w:val="Body Text Indent 2 Char"/>
    <w:link w:val="BodyTextIndent2"/>
    <w:locked/>
    <w:rsid w:val="00DB6BAE"/>
    <w:rPr>
      <w:rFonts w:ascii=".VnTime" w:hAnsi=".VnTime"/>
      <w:sz w:val="22"/>
      <w:szCs w:val="24"/>
    </w:rPr>
  </w:style>
  <w:style w:type="character" w:customStyle="1" w:styleId="FooterChar">
    <w:name w:val="Footer Char"/>
    <w:link w:val="Footer"/>
    <w:locked/>
    <w:rsid w:val="00DB6BAE"/>
    <w:rPr>
      <w:rFonts w:cs="Tahoma"/>
      <w:sz w:val="22"/>
      <w:szCs w:val="24"/>
    </w:rPr>
  </w:style>
  <w:style w:type="character" w:customStyle="1" w:styleId="HeaderChar">
    <w:name w:val="Header Char"/>
    <w:link w:val="Header"/>
    <w:locked/>
    <w:rsid w:val="00DB6BAE"/>
    <w:rPr>
      <w:sz w:val="22"/>
      <w:szCs w:val="22"/>
    </w:rPr>
  </w:style>
  <w:style w:type="character" w:customStyle="1" w:styleId="FootnoteTextChar">
    <w:name w:val="Footnote Text Char"/>
    <w:link w:val="FootnoteText"/>
    <w:semiHidden/>
    <w:locked/>
    <w:rsid w:val="00DB6BAE"/>
    <w:rPr>
      <w:rFonts w:cs="Tahoma"/>
      <w:sz w:val="16"/>
      <w:szCs w:val="16"/>
    </w:rPr>
  </w:style>
  <w:style w:type="character" w:customStyle="1" w:styleId="BodyTextChar">
    <w:name w:val="Body Text Char"/>
    <w:link w:val="BodyText"/>
    <w:locked/>
    <w:rsid w:val="00DB6BAE"/>
    <w:rPr>
      <w:rFonts w:cs="Tahoma"/>
      <w:sz w:val="22"/>
      <w:szCs w:val="22"/>
    </w:rPr>
  </w:style>
  <w:style w:type="character" w:customStyle="1" w:styleId="CommentTextChar">
    <w:name w:val="Comment Text Char"/>
    <w:semiHidden/>
    <w:locked/>
    <w:rsid w:val="00DB6BAE"/>
    <w:rPr>
      <w:rFonts w:ascii=".VnTime" w:hAnsi=".VnTime"/>
      <w:sz w:val="22"/>
      <w:szCs w:val="24"/>
      <w:lang w:val="en-US" w:eastAsia="en-US" w:bidi="ar-SA"/>
    </w:rPr>
  </w:style>
  <w:style w:type="character" w:customStyle="1" w:styleId="BodyText3Char">
    <w:name w:val="Body Text 3 Char"/>
    <w:link w:val="BodyText3"/>
    <w:locked/>
    <w:rsid w:val="00DB6BAE"/>
    <w:rPr>
      <w:rFonts w:ascii=".VnTime" w:hAnsi=".VnTime"/>
      <w:i/>
      <w:iCs/>
      <w:sz w:val="22"/>
      <w:szCs w:val="24"/>
    </w:rPr>
  </w:style>
  <w:style w:type="character" w:customStyle="1" w:styleId="TitleChar">
    <w:name w:val="Title Char"/>
    <w:link w:val="Title"/>
    <w:locked/>
    <w:rsid w:val="00DB6BAE"/>
    <w:rPr>
      <w:rFonts w:cs="Tahoma"/>
      <w:b/>
      <w:bCs/>
      <w:kern w:val="28"/>
      <w:sz w:val="32"/>
      <w:szCs w:val="32"/>
    </w:rPr>
  </w:style>
  <w:style w:type="character" w:customStyle="1" w:styleId="BodyTextIndent3Char">
    <w:name w:val="Body Text Indent 3 Char"/>
    <w:link w:val="BodyTextIndent3"/>
    <w:locked/>
    <w:rsid w:val="00DB6BAE"/>
    <w:rPr>
      <w:rFonts w:cs="Tahoma"/>
      <w:sz w:val="22"/>
      <w:szCs w:val="24"/>
    </w:rPr>
  </w:style>
  <w:style w:type="character" w:customStyle="1" w:styleId="MessageHeaderChar">
    <w:name w:val="Message Header Char"/>
    <w:link w:val="MessageHeader"/>
    <w:locked/>
    <w:rsid w:val="00DB6BAE"/>
    <w:rPr>
      <w:rFonts w:ascii="Arial" w:hAnsi="Arial" w:cs="Arial"/>
      <w:sz w:val="18"/>
      <w:szCs w:val="18"/>
      <w:lang w:val="en-AU"/>
    </w:rPr>
  </w:style>
  <w:style w:type="character" w:customStyle="1" w:styleId="DocumentMapChar">
    <w:name w:val="Document Map Char"/>
    <w:link w:val="DocumentMap"/>
    <w:semiHidden/>
    <w:locked/>
    <w:rsid w:val="00DB6BAE"/>
    <w:rPr>
      <w:rFonts w:cs="Tahoma"/>
      <w:sz w:val="22"/>
      <w:shd w:val="clear" w:color="auto" w:fill="000080"/>
    </w:rPr>
  </w:style>
  <w:style w:type="paragraph" w:customStyle="1" w:styleId="NEWSTEP">
    <w:name w:val="NEW STEP"/>
    <w:basedOn w:val="Normal"/>
    <w:link w:val="NEWSTEPChar"/>
    <w:qFormat/>
    <w:rsid w:val="00DB6BAE"/>
    <w:pPr>
      <w:tabs>
        <w:tab w:val="left" w:pos="450"/>
        <w:tab w:val="num" w:pos="540"/>
        <w:tab w:val="left" w:pos="630"/>
        <w:tab w:val="left" w:pos="1350"/>
      </w:tabs>
      <w:ind w:left="450" w:right="14" w:hanging="360"/>
      <w:jc w:val="both"/>
    </w:pPr>
    <w:rPr>
      <w:rFonts w:cs="Times New Roman"/>
    </w:rPr>
  </w:style>
  <w:style w:type="character" w:customStyle="1" w:styleId="NEWSTEPChar">
    <w:name w:val="NEW STEP Char"/>
    <w:link w:val="NEWSTEP"/>
    <w:rsid w:val="00DB6BAE"/>
    <w:rPr>
      <w:sz w:val="24"/>
      <w:szCs w:val="24"/>
    </w:rPr>
  </w:style>
  <w:style w:type="paragraph" w:customStyle="1" w:styleId="BT">
    <w:name w:val="BT"/>
    <w:basedOn w:val="Normal"/>
    <w:link w:val="BTChar"/>
    <w:qFormat/>
    <w:rsid w:val="00DB6BAE"/>
    <w:pPr>
      <w:tabs>
        <w:tab w:val="num" w:pos="623"/>
      </w:tabs>
      <w:spacing w:after="120"/>
      <w:ind w:left="986" w:hanging="266"/>
      <w:jc w:val="both"/>
    </w:pPr>
    <w:rPr>
      <w:rFonts w:cs="Times New Roman"/>
    </w:rPr>
  </w:style>
  <w:style w:type="character" w:customStyle="1" w:styleId="BTChar">
    <w:name w:val="BT Char"/>
    <w:link w:val="BT"/>
    <w:rsid w:val="00DB6BAE"/>
    <w:rPr>
      <w:sz w:val="24"/>
      <w:szCs w:val="24"/>
    </w:rPr>
  </w:style>
  <w:style w:type="paragraph" w:customStyle="1" w:styleId="NEWNORMAL">
    <w:name w:val="NEWNORMAL"/>
    <w:basedOn w:val="NEWSTEP"/>
    <w:link w:val="NEWNORMALChar"/>
    <w:qFormat/>
    <w:rsid w:val="00DB6BAE"/>
    <w:pPr>
      <w:tabs>
        <w:tab w:val="clear" w:pos="540"/>
      </w:tabs>
      <w:ind w:left="86" w:firstLine="0"/>
    </w:pPr>
    <w:rPr>
      <w:szCs w:val="22"/>
    </w:rPr>
  </w:style>
  <w:style w:type="character" w:customStyle="1" w:styleId="NEWNORMALChar">
    <w:name w:val="NEWNORMAL Char"/>
    <w:link w:val="NEWNORMAL"/>
    <w:rsid w:val="00DB6BAE"/>
    <w:rPr>
      <w:sz w:val="24"/>
      <w:szCs w:val="22"/>
    </w:rPr>
  </w:style>
  <w:style w:type="paragraph" w:customStyle="1" w:styleId="tvNote">
    <w:name w:val="tvNote"/>
    <w:basedOn w:val="Normal"/>
    <w:link w:val="tvNoteChar"/>
    <w:autoRedefine/>
    <w:rsid w:val="009C536D"/>
    <w:pPr>
      <w:keepNext w:val="0"/>
      <w:numPr>
        <w:numId w:val="25"/>
      </w:numPr>
      <w:spacing w:before="0"/>
    </w:pPr>
    <w:rPr>
      <w:rFonts w:cs="Times New Roman"/>
      <w:iCs/>
    </w:rPr>
  </w:style>
  <w:style w:type="character" w:customStyle="1" w:styleId="tvNoteChar">
    <w:name w:val="tvNote Char"/>
    <w:link w:val="tvNote"/>
    <w:rsid w:val="009C536D"/>
    <w:rPr>
      <w:iCs/>
      <w:sz w:val="24"/>
      <w:szCs w:val="24"/>
    </w:rPr>
  </w:style>
  <w:style w:type="paragraph" w:styleId="ListParagraph">
    <w:name w:val="List Paragraph"/>
    <w:aliases w:val="Paragraph,Norm,abc,Nga 3,List Paragraph1,Đoạn của Danh sách,List Paragraph11,List Paragraph 1,Đoạn c𞹺Danh sách,List Paragraph111,List Paragraph2,List Paragraph1111,List Paragraph11111,Colorful List - Accent 11,List Paragraph21,1.,Ng,s1,b"/>
    <w:basedOn w:val="Normal"/>
    <w:link w:val="ListParagraphChar"/>
    <w:uiPriority w:val="34"/>
    <w:qFormat/>
    <w:rsid w:val="00DB6BAE"/>
    <w:pPr>
      <w:keepNext w:val="0"/>
      <w:spacing w:before="60" w:after="60" w:line="264" w:lineRule="auto"/>
      <w:ind w:left="720"/>
      <w:contextualSpacing/>
      <w:jc w:val="both"/>
    </w:pPr>
    <w:rPr>
      <w:rFonts w:ascii="Arial" w:hAnsi="Arial" w:cs="Times New Roman"/>
      <w:sz w:val="26"/>
    </w:rPr>
  </w:style>
  <w:style w:type="paragraph" w:styleId="z-TopofForm">
    <w:name w:val="HTML Top of Form"/>
    <w:basedOn w:val="Normal"/>
    <w:next w:val="Normal"/>
    <w:link w:val="z-TopofFormChar1"/>
    <w:hidden/>
    <w:rsid w:val="00DB6BAE"/>
    <w:pPr>
      <w:pBdr>
        <w:bottom w:val="single" w:sz="6" w:space="1" w:color="auto"/>
      </w:pBdr>
      <w:spacing w:before="0"/>
      <w:jc w:val="center"/>
    </w:pPr>
    <w:rPr>
      <w:rFonts w:ascii="Arial" w:hAnsi="Arial" w:cs="Times New Roman"/>
      <w:vanish/>
      <w:sz w:val="16"/>
      <w:szCs w:val="16"/>
    </w:rPr>
  </w:style>
  <w:style w:type="character" w:customStyle="1" w:styleId="z-TopofFormChar">
    <w:name w:val="z-Top of Form Char"/>
    <w:rsid w:val="00DB6BAE"/>
    <w:rPr>
      <w:rFonts w:ascii="Arial" w:hAnsi="Arial" w:cs="Arial"/>
      <w:vanish/>
      <w:sz w:val="16"/>
      <w:szCs w:val="16"/>
    </w:rPr>
  </w:style>
  <w:style w:type="character" w:customStyle="1" w:styleId="z-TopofFormChar1">
    <w:name w:val="z-Top of Form Char1"/>
    <w:link w:val="z-TopofForm"/>
    <w:rsid w:val="00DB6BAE"/>
    <w:rPr>
      <w:rFonts w:ascii="Arial" w:hAnsi="Arial"/>
      <w:vanish/>
      <w:sz w:val="16"/>
      <w:szCs w:val="16"/>
    </w:rPr>
  </w:style>
  <w:style w:type="paragraph" w:styleId="z-BottomofForm">
    <w:name w:val="HTML Bottom of Form"/>
    <w:basedOn w:val="Normal"/>
    <w:next w:val="Normal"/>
    <w:link w:val="z-BottomofFormChar1"/>
    <w:hidden/>
    <w:rsid w:val="00DB6BAE"/>
    <w:pPr>
      <w:pBdr>
        <w:top w:val="single" w:sz="6" w:space="1" w:color="auto"/>
      </w:pBdr>
      <w:spacing w:before="0"/>
      <w:jc w:val="center"/>
    </w:pPr>
    <w:rPr>
      <w:rFonts w:ascii="Arial" w:hAnsi="Arial" w:cs="Times New Roman"/>
      <w:vanish/>
      <w:sz w:val="16"/>
      <w:szCs w:val="16"/>
    </w:rPr>
  </w:style>
  <w:style w:type="character" w:customStyle="1" w:styleId="z-BottomofFormChar">
    <w:name w:val="z-Bottom of Form Char"/>
    <w:rsid w:val="00DB6BAE"/>
    <w:rPr>
      <w:rFonts w:ascii="Arial" w:hAnsi="Arial" w:cs="Arial"/>
      <w:vanish/>
      <w:sz w:val="16"/>
      <w:szCs w:val="16"/>
    </w:rPr>
  </w:style>
  <w:style w:type="character" w:customStyle="1" w:styleId="z-BottomofFormChar1">
    <w:name w:val="z-Bottom of Form Char1"/>
    <w:link w:val="z-BottomofForm"/>
    <w:rsid w:val="00DB6BAE"/>
    <w:rPr>
      <w:rFonts w:ascii="Arial" w:hAnsi="Arial"/>
      <w:vanish/>
      <w:sz w:val="16"/>
      <w:szCs w:val="16"/>
    </w:rPr>
  </w:style>
  <w:style w:type="paragraph" w:styleId="CommentSubject">
    <w:name w:val="annotation subject"/>
    <w:basedOn w:val="CommentText"/>
    <w:next w:val="CommentText"/>
    <w:link w:val="CommentSubjectChar"/>
    <w:rsid w:val="00DB6BAE"/>
    <w:pPr>
      <w:spacing w:before="120"/>
      <w:jc w:val="left"/>
    </w:pPr>
    <w:rPr>
      <w:rFonts w:ascii="Times New Roman" w:hAnsi="Times New Roman" w:cs="Tahoma"/>
      <w:b/>
      <w:bCs/>
      <w:sz w:val="20"/>
      <w:szCs w:val="20"/>
    </w:rPr>
  </w:style>
  <w:style w:type="character" w:customStyle="1" w:styleId="CommentTextChar1">
    <w:name w:val="Comment Text Char1"/>
    <w:link w:val="CommentText"/>
    <w:semiHidden/>
    <w:rsid w:val="00DB6BAE"/>
    <w:rPr>
      <w:rFonts w:ascii=".VnTime" w:hAnsi=".VnTime"/>
      <w:sz w:val="22"/>
      <w:szCs w:val="24"/>
    </w:rPr>
  </w:style>
  <w:style w:type="character" w:customStyle="1" w:styleId="CommentSubjectChar">
    <w:name w:val="Comment Subject Char"/>
    <w:basedOn w:val="CommentTextChar1"/>
    <w:link w:val="CommentSubject"/>
    <w:rsid w:val="00DB6BAE"/>
    <w:rPr>
      <w:rFonts w:ascii=".VnTime" w:hAnsi=".VnTime"/>
      <w:sz w:val="22"/>
      <w:szCs w:val="24"/>
    </w:rPr>
  </w:style>
  <w:style w:type="paragraph" w:styleId="BalloonText">
    <w:name w:val="Balloon Text"/>
    <w:basedOn w:val="Normal"/>
    <w:link w:val="BalloonTextChar"/>
    <w:rsid w:val="00DB6BAE"/>
    <w:rPr>
      <w:rFonts w:ascii="Tahoma" w:hAnsi="Tahoma" w:cs="Times New Roman"/>
      <w:sz w:val="16"/>
      <w:szCs w:val="16"/>
    </w:rPr>
  </w:style>
  <w:style w:type="character" w:customStyle="1" w:styleId="BalloonTextChar">
    <w:name w:val="Balloon Text Char"/>
    <w:link w:val="BalloonText"/>
    <w:rsid w:val="00DB6BAE"/>
    <w:rPr>
      <w:rFonts w:ascii="Tahoma" w:hAnsi="Tahoma" w:cs="Tahoma"/>
      <w:sz w:val="16"/>
      <w:szCs w:val="16"/>
    </w:rPr>
  </w:style>
  <w:style w:type="paragraph" w:customStyle="1" w:styleId="Footer11">
    <w:name w:val="Footer11"/>
    <w:basedOn w:val="Arial"/>
    <w:autoRedefine/>
    <w:rsid w:val="00DB6BAE"/>
    <w:pPr>
      <w:pBdr>
        <w:top w:val="dotDash" w:sz="4" w:space="6" w:color="auto"/>
      </w:pBdr>
      <w:tabs>
        <w:tab w:val="center" w:pos="4536"/>
        <w:tab w:val="right" w:pos="9072"/>
      </w:tabs>
      <w:spacing w:after="120" w:line="240" w:lineRule="auto"/>
      <w:ind w:right="0"/>
    </w:pPr>
    <w:rPr>
      <w:rFonts w:ascii="Arial" w:hAnsi="Arial" w:cs="Arial"/>
      <w:sz w:val="20"/>
      <w:szCs w:val="20"/>
    </w:rPr>
  </w:style>
  <w:style w:type="character" w:customStyle="1" w:styleId="successmessage">
    <w:name w:val="successmessage"/>
    <w:basedOn w:val="DefaultParagraphFont"/>
    <w:rsid w:val="00DB6BAE"/>
  </w:style>
  <w:style w:type="character" w:customStyle="1" w:styleId="errormessage">
    <w:name w:val="errormessage"/>
    <w:basedOn w:val="DefaultParagraphFont"/>
    <w:rsid w:val="00DB6BAE"/>
  </w:style>
  <w:style w:type="paragraph" w:customStyle="1" w:styleId="Sothutu-1so">
    <w:name w:val="Sothutu-1so"/>
    <w:basedOn w:val="Normal"/>
    <w:rsid w:val="00DB6BAE"/>
    <w:pPr>
      <w:keepNext w:val="0"/>
      <w:spacing w:before="80" w:line="312" w:lineRule="auto"/>
      <w:jc w:val="both"/>
    </w:pPr>
    <w:rPr>
      <w:rFonts w:cs="Times New Roman"/>
      <w:szCs w:val="26"/>
    </w:rPr>
  </w:style>
  <w:style w:type="paragraph" w:customStyle="1" w:styleId="Char1">
    <w:name w:val="Char1"/>
    <w:basedOn w:val="Normal"/>
    <w:next w:val="Heading1"/>
    <w:autoRedefine/>
    <w:semiHidden/>
    <w:rsid w:val="00DB6BAE"/>
    <w:pPr>
      <w:keepNext w:val="0"/>
      <w:spacing w:before="0" w:after="160" w:line="240" w:lineRule="exact"/>
    </w:pPr>
    <w:rPr>
      <w:rFonts w:ascii="Arial" w:hAnsi="Arial" w:cs="Arial"/>
      <w:smallCaps/>
      <w:szCs w:val="22"/>
    </w:rPr>
  </w:style>
  <w:style w:type="paragraph" w:customStyle="1" w:styleId="h50">
    <w:name w:val="h5"/>
    <w:basedOn w:val="Heading5"/>
    <w:link w:val="h5Char"/>
    <w:autoRedefine/>
    <w:qFormat/>
    <w:rsid w:val="00262A69"/>
    <w:pPr>
      <w:tabs>
        <w:tab w:val="left" w:pos="630"/>
      </w:tabs>
      <w:ind w:left="300"/>
    </w:pPr>
  </w:style>
  <w:style w:type="character" w:customStyle="1" w:styleId="H1Char1">
    <w:name w:val="H1 Char1"/>
    <w:aliases w:val="Heading 1(Report Only) Char1,Chapter Char1,Heading 1(Report Only)1 Char1,Chapter1 Char1,DO NOT USE_h1 Char1,Level 1 Topic Heading Char1,h1 Char1"/>
    <w:rsid w:val="00F50058"/>
    <w:rPr>
      <w:caps/>
      <w:kern w:val="28"/>
      <w:sz w:val="24"/>
      <w:szCs w:val="24"/>
    </w:rPr>
  </w:style>
  <w:style w:type="character" w:customStyle="1" w:styleId="h5Char">
    <w:name w:val="h5 Char"/>
    <w:link w:val="h50"/>
    <w:rsid w:val="00262A69"/>
    <w:rPr>
      <w:b/>
      <w:bCs/>
      <w:sz w:val="22"/>
      <w:szCs w:val="24"/>
    </w:rPr>
  </w:style>
  <w:style w:type="character" w:customStyle="1" w:styleId="l2Char3">
    <w:name w:val="l2 Char3"/>
    <w:aliases w:val="H2 Char3,h21 Char3,Chapter Number/Appendix Letter Char1,chn Char1,h2 Char3,Level 2 Topic Heading Char1,l2 Char Char2,H2 Char Char2,h21 Char Char Char1,Heading 2 Char1 Char1,Heading 2 Char Char Char1,l2 Char Char Char"/>
    <w:semiHidden/>
    <w:rsid w:val="00F50058"/>
    <w:rPr>
      <w:rFonts w:ascii="Cambria" w:eastAsia="Times New Roman" w:hAnsi="Cambria" w:cs="Times New Roman"/>
      <w:b/>
      <w:bCs/>
      <w:color w:val="4F81BD"/>
      <w:sz w:val="26"/>
      <w:szCs w:val="26"/>
    </w:rPr>
  </w:style>
  <w:style w:type="character" w:customStyle="1" w:styleId="h4CharChar1">
    <w:name w:val="h4 Char Char1"/>
    <w:aliases w:val="h41 Char Char Char Char Char1,h4 Char2,h41 Char1"/>
    <w:semiHidden/>
    <w:rsid w:val="00F50058"/>
    <w:rPr>
      <w:rFonts w:ascii="Cambria" w:eastAsia="Times New Roman" w:hAnsi="Cambria" w:cs="Times New Roman"/>
      <w:b/>
      <w:bCs/>
      <w:i/>
      <w:iCs/>
      <w:color w:val="4F81BD"/>
      <w:sz w:val="22"/>
      <w:szCs w:val="24"/>
    </w:rPr>
  </w:style>
  <w:style w:type="character" w:customStyle="1" w:styleId="NewChar1">
    <w:name w:val="New Char1"/>
    <w:aliases w:val="Heading 5 Char Char Char1,Heading 5(unused) Char1"/>
    <w:semiHidden/>
    <w:rsid w:val="00F50058"/>
    <w:rPr>
      <w:rFonts w:cs="Tahoma"/>
      <w:sz w:val="22"/>
      <w:szCs w:val="24"/>
    </w:rPr>
  </w:style>
  <w:style w:type="character" w:customStyle="1" w:styleId="Heading3Char1">
    <w:name w:val="Heading 3 Char1"/>
    <w:aliases w:val="h3 Char1,h31 Char2,h31 Char Char1,Heading 3 Char Char Char1,H3 Char1,d Char1"/>
    <w:semiHidden/>
    <w:rsid w:val="00F50058"/>
    <w:rPr>
      <w:rFonts w:ascii="Cambria" w:eastAsia="Times New Roman" w:hAnsi="Cambria" w:cs="Times New Roman"/>
      <w:b/>
      <w:bCs/>
      <w:color w:val="4F81BD"/>
      <w:sz w:val="22"/>
      <w:szCs w:val="24"/>
    </w:rPr>
  </w:style>
  <w:style w:type="paragraph" w:customStyle="1" w:styleId="h6">
    <w:name w:val="h6"/>
    <w:basedOn w:val="Heading4"/>
    <w:link w:val="h6Char"/>
    <w:qFormat/>
    <w:rsid w:val="000D17FE"/>
    <w:pPr>
      <w:numPr>
        <w:ilvl w:val="5"/>
        <w:numId w:val="7"/>
      </w:numPr>
      <w:ind w:hanging="2520"/>
    </w:pPr>
  </w:style>
  <w:style w:type="character" w:customStyle="1" w:styleId="h6Char">
    <w:name w:val="h6 Char"/>
    <w:basedOn w:val="Heading4Char"/>
    <w:link w:val="h6"/>
    <w:rsid w:val="000D17FE"/>
    <w:rPr>
      <w:b/>
      <w:i/>
      <w:sz w:val="24"/>
      <w:szCs w:val="24"/>
    </w:rPr>
  </w:style>
  <w:style w:type="character" w:customStyle="1" w:styleId="t-link">
    <w:name w:val="t-link"/>
    <w:basedOn w:val="DefaultParagraphFont"/>
    <w:rsid w:val="00D53FC2"/>
  </w:style>
  <w:style w:type="character" w:customStyle="1" w:styleId="apple-converted-space">
    <w:name w:val="apple-converted-space"/>
    <w:basedOn w:val="DefaultParagraphFont"/>
    <w:rsid w:val="00AC0573"/>
  </w:style>
  <w:style w:type="paragraph" w:customStyle="1" w:styleId="Footer2">
    <w:name w:val="Footer2"/>
    <w:basedOn w:val="Arial"/>
    <w:autoRedefine/>
    <w:rsid w:val="000004F5"/>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customStyle="1" w:styleId="Char0">
    <w:name w:val="Char"/>
    <w:rsid w:val="000004F5"/>
    <w:pPr>
      <w:spacing w:after="160" w:line="240" w:lineRule="exact"/>
    </w:pPr>
    <w:rPr>
      <w:rFonts w:ascii="Verdana" w:hAnsi="Verdana"/>
    </w:rPr>
  </w:style>
  <w:style w:type="paragraph" w:styleId="TOCHeading">
    <w:name w:val="TOC Heading"/>
    <w:basedOn w:val="Heading1"/>
    <w:next w:val="Normal"/>
    <w:uiPriority w:val="39"/>
    <w:unhideWhenUsed/>
    <w:qFormat/>
    <w:rsid w:val="000004F5"/>
    <w:pPr>
      <w:keepLines/>
      <w:numPr>
        <w:numId w:val="0"/>
      </w:numPr>
      <w:spacing w:before="240" w:after="0" w:line="259" w:lineRule="auto"/>
      <w:outlineLvl w:val="9"/>
    </w:pPr>
    <w:rPr>
      <w:rFonts w:ascii="Calibri Light" w:hAnsi="Calibri Light"/>
      <w:b w:val="0"/>
      <w:caps w:val="0"/>
      <w:color w:val="2E74B5"/>
      <w:kern w:val="0"/>
      <w:sz w:val="32"/>
      <w:szCs w:val="32"/>
    </w:rPr>
  </w:style>
  <w:style w:type="character" w:customStyle="1" w:styleId="btchar0">
    <w:name w:val="btchar"/>
    <w:basedOn w:val="DefaultParagraphFont"/>
    <w:rsid w:val="00B96901"/>
  </w:style>
  <w:style w:type="character" w:customStyle="1" w:styleId="ListParagraphChar">
    <w:name w:val="List Paragraph Char"/>
    <w:aliases w:val="Paragraph Char,Norm Char,abc Char,Nga 3 Char,List Paragraph1 Char,Đoạn của Danh sách Char,List Paragraph11 Char,List Paragraph 1 Char,Đoạn c𞹺Danh sách Char,List Paragraph111 Char,List Paragraph2 Char,List Paragraph1111 Char,1. Char"/>
    <w:link w:val="ListParagraph"/>
    <w:uiPriority w:val="34"/>
    <w:qFormat/>
    <w:locked/>
    <w:rsid w:val="0048515D"/>
    <w:rPr>
      <w:rFonts w:ascii="Arial" w:hAnsi="Arial"/>
      <w:sz w:val="26"/>
      <w:szCs w:val="24"/>
    </w:rPr>
  </w:style>
  <w:style w:type="paragraph" w:customStyle="1" w:styleId="TableData12">
    <w:name w:val="TableData12"/>
    <w:basedOn w:val="Normal"/>
    <w:link w:val="TableData12Char"/>
    <w:qFormat/>
    <w:rsid w:val="003B7CB3"/>
    <w:pPr>
      <w:keepNext w:val="0"/>
      <w:widowControl w:val="0"/>
      <w:spacing w:line="312" w:lineRule="auto"/>
      <w:ind w:right="11"/>
    </w:pPr>
    <w:rPr>
      <w:rFonts w:ascii="Verdana" w:hAnsi="Verdana" w:cs="Times New Roman"/>
      <w:b/>
      <w:bCs/>
      <w:snapToGrid w:val="0"/>
      <w:sz w:val="20"/>
      <w:szCs w:val="20"/>
    </w:rPr>
  </w:style>
  <w:style w:type="character" w:customStyle="1" w:styleId="TableData12Char">
    <w:name w:val="TableData12 Char"/>
    <w:basedOn w:val="DefaultParagraphFont"/>
    <w:link w:val="TableData12"/>
    <w:qFormat/>
    <w:rsid w:val="003B7CB3"/>
    <w:rPr>
      <w:rFonts w:ascii="Verdana" w:hAnsi="Verdana"/>
      <w:b/>
      <w:bCs/>
      <w:snapToGrid w:val="0"/>
    </w:rPr>
  </w:style>
  <w:style w:type="character" w:customStyle="1" w:styleId="tabmenupath-active">
    <w:name w:val="tabmenupath-active"/>
    <w:basedOn w:val="DefaultParagraphFont"/>
    <w:rsid w:val="00A776B0"/>
  </w:style>
  <w:style w:type="character" w:customStyle="1" w:styleId="UnresolvedMention1">
    <w:name w:val="Unresolved Mention1"/>
    <w:basedOn w:val="DefaultParagraphFont"/>
    <w:uiPriority w:val="99"/>
    <w:semiHidden/>
    <w:unhideWhenUsed/>
    <w:rsid w:val="00134E2F"/>
    <w:rPr>
      <w:color w:val="605E5C"/>
      <w:shd w:val="clear" w:color="auto" w:fill="E1DFDD"/>
    </w:rPr>
  </w:style>
  <w:style w:type="character" w:styleId="UnresolvedMention">
    <w:name w:val="Unresolved Mention"/>
    <w:basedOn w:val="DefaultParagraphFont"/>
    <w:uiPriority w:val="99"/>
    <w:semiHidden/>
    <w:unhideWhenUsed/>
    <w:rsid w:val="003721A6"/>
    <w:rPr>
      <w:color w:val="605E5C"/>
      <w:shd w:val="clear" w:color="auto" w:fill="E1DFDD"/>
    </w:rPr>
  </w:style>
  <w:style w:type="character" w:customStyle="1" w:styleId="Heading4Char1">
    <w:name w:val="Heading 4 Char1"/>
    <w:aliases w:val="Heading 4 Char Char,h4 Char Char,h41 Char Char Char Char Char,h4 Char1,h41 Char"/>
    <w:locked/>
    <w:rsid w:val="00526588"/>
    <w:rPr>
      <w:b/>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81790">
      <w:bodyDiv w:val="1"/>
      <w:marLeft w:val="0"/>
      <w:marRight w:val="0"/>
      <w:marTop w:val="0"/>
      <w:marBottom w:val="0"/>
      <w:divBdr>
        <w:top w:val="none" w:sz="0" w:space="0" w:color="auto"/>
        <w:left w:val="none" w:sz="0" w:space="0" w:color="auto"/>
        <w:bottom w:val="none" w:sz="0" w:space="0" w:color="auto"/>
        <w:right w:val="none" w:sz="0" w:space="0" w:color="auto"/>
      </w:divBdr>
    </w:div>
    <w:div w:id="325670998">
      <w:bodyDiv w:val="1"/>
      <w:marLeft w:val="0"/>
      <w:marRight w:val="0"/>
      <w:marTop w:val="0"/>
      <w:marBottom w:val="0"/>
      <w:divBdr>
        <w:top w:val="none" w:sz="0" w:space="0" w:color="auto"/>
        <w:left w:val="none" w:sz="0" w:space="0" w:color="auto"/>
        <w:bottom w:val="none" w:sz="0" w:space="0" w:color="auto"/>
        <w:right w:val="none" w:sz="0" w:space="0" w:color="auto"/>
      </w:divBdr>
      <w:divsChild>
        <w:div w:id="1471288725">
          <w:marLeft w:val="0"/>
          <w:marRight w:val="0"/>
          <w:marTop w:val="0"/>
          <w:marBottom w:val="0"/>
          <w:divBdr>
            <w:top w:val="none" w:sz="0" w:space="0" w:color="auto"/>
            <w:left w:val="none" w:sz="0" w:space="0" w:color="auto"/>
            <w:bottom w:val="none" w:sz="0" w:space="0" w:color="auto"/>
            <w:right w:val="none" w:sz="0" w:space="0" w:color="auto"/>
          </w:divBdr>
        </w:div>
      </w:divsChild>
    </w:div>
    <w:div w:id="337081291">
      <w:bodyDiv w:val="1"/>
      <w:marLeft w:val="0"/>
      <w:marRight w:val="0"/>
      <w:marTop w:val="0"/>
      <w:marBottom w:val="0"/>
      <w:divBdr>
        <w:top w:val="none" w:sz="0" w:space="0" w:color="auto"/>
        <w:left w:val="none" w:sz="0" w:space="0" w:color="auto"/>
        <w:bottom w:val="none" w:sz="0" w:space="0" w:color="auto"/>
        <w:right w:val="none" w:sz="0" w:space="0" w:color="auto"/>
      </w:divBdr>
      <w:divsChild>
        <w:div w:id="282227615">
          <w:marLeft w:val="0"/>
          <w:marRight w:val="0"/>
          <w:marTop w:val="0"/>
          <w:marBottom w:val="0"/>
          <w:divBdr>
            <w:top w:val="none" w:sz="0" w:space="6" w:color="auto"/>
            <w:left w:val="none" w:sz="0" w:space="6" w:color="auto"/>
            <w:bottom w:val="single" w:sz="6" w:space="6" w:color="AABFD4"/>
            <w:right w:val="none" w:sz="0" w:space="6" w:color="auto"/>
          </w:divBdr>
        </w:div>
      </w:divsChild>
    </w:div>
    <w:div w:id="348290710">
      <w:bodyDiv w:val="1"/>
      <w:marLeft w:val="0"/>
      <w:marRight w:val="0"/>
      <w:marTop w:val="0"/>
      <w:marBottom w:val="0"/>
      <w:divBdr>
        <w:top w:val="none" w:sz="0" w:space="0" w:color="auto"/>
        <w:left w:val="none" w:sz="0" w:space="0" w:color="auto"/>
        <w:bottom w:val="none" w:sz="0" w:space="0" w:color="auto"/>
        <w:right w:val="none" w:sz="0" w:space="0" w:color="auto"/>
      </w:divBdr>
      <w:divsChild>
        <w:div w:id="1893149599">
          <w:marLeft w:val="0"/>
          <w:marRight w:val="0"/>
          <w:marTop w:val="0"/>
          <w:marBottom w:val="0"/>
          <w:divBdr>
            <w:top w:val="none" w:sz="0" w:space="0" w:color="auto"/>
            <w:left w:val="none" w:sz="0" w:space="0" w:color="auto"/>
            <w:bottom w:val="none" w:sz="0" w:space="0" w:color="auto"/>
            <w:right w:val="none" w:sz="0" w:space="0" w:color="auto"/>
          </w:divBdr>
          <w:divsChild>
            <w:div w:id="2013334745">
              <w:marLeft w:val="0"/>
              <w:marRight w:val="0"/>
              <w:marTop w:val="0"/>
              <w:marBottom w:val="0"/>
              <w:divBdr>
                <w:top w:val="none" w:sz="0" w:space="0" w:color="auto"/>
                <w:left w:val="none" w:sz="0" w:space="0" w:color="auto"/>
                <w:bottom w:val="none" w:sz="0" w:space="0" w:color="auto"/>
                <w:right w:val="none" w:sz="0" w:space="0" w:color="auto"/>
              </w:divBdr>
              <w:divsChild>
                <w:div w:id="12508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087414">
      <w:bodyDiv w:val="1"/>
      <w:marLeft w:val="0"/>
      <w:marRight w:val="0"/>
      <w:marTop w:val="0"/>
      <w:marBottom w:val="0"/>
      <w:divBdr>
        <w:top w:val="none" w:sz="0" w:space="0" w:color="auto"/>
        <w:left w:val="none" w:sz="0" w:space="0" w:color="auto"/>
        <w:bottom w:val="none" w:sz="0" w:space="0" w:color="auto"/>
        <w:right w:val="none" w:sz="0" w:space="0" w:color="auto"/>
      </w:divBdr>
    </w:div>
    <w:div w:id="439766464">
      <w:bodyDiv w:val="1"/>
      <w:marLeft w:val="0"/>
      <w:marRight w:val="0"/>
      <w:marTop w:val="0"/>
      <w:marBottom w:val="0"/>
      <w:divBdr>
        <w:top w:val="none" w:sz="0" w:space="0" w:color="auto"/>
        <w:left w:val="none" w:sz="0" w:space="0" w:color="auto"/>
        <w:bottom w:val="none" w:sz="0" w:space="0" w:color="auto"/>
        <w:right w:val="none" w:sz="0" w:space="0" w:color="auto"/>
      </w:divBdr>
    </w:div>
    <w:div w:id="496071719">
      <w:bodyDiv w:val="1"/>
      <w:marLeft w:val="0"/>
      <w:marRight w:val="0"/>
      <w:marTop w:val="0"/>
      <w:marBottom w:val="0"/>
      <w:divBdr>
        <w:top w:val="none" w:sz="0" w:space="0" w:color="auto"/>
        <w:left w:val="none" w:sz="0" w:space="0" w:color="auto"/>
        <w:bottom w:val="none" w:sz="0" w:space="0" w:color="auto"/>
        <w:right w:val="none" w:sz="0" w:space="0" w:color="auto"/>
      </w:divBdr>
    </w:div>
    <w:div w:id="628168700">
      <w:bodyDiv w:val="1"/>
      <w:marLeft w:val="0"/>
      <w:marRight w:val="0"/>
      <w:marTop w:val="0"/>
      <w:marBottom w:val="0"/>
      <w:divBdr>
        <w:top w:val="none" w:sz="0" w:space="0" w:color="auto"/>
        <w:left w:val="none" w:sz="0" w:space="0" w:color="auto"/>
        <w:bottom w:val="none" w:sz="0" w:space="0" w:color="auto"/>
        <w:right w:val="none" w:sz="0" w:space="0" w:color="auto"/>
      </w:divBdr>
    </w:div>
    <w:div w:id="642468843">
      <w:bodyDiv w:val="1"/>
      <w:marLeft w:val="0"/>
      <w:marRight w:val="0"/>
      <w:marTop w:val="0"/>
      <w:marBottom w:val="0"/>
      <w:divBdr>
        <w:top w:val="none" w:sz="0" w:space="0" w:color="auto"/>
        <w:left w:val="none" w:sz="0" w:space="0" w:color="auto"/>
        <w:bottom w:val="none" w:sz="0" w:space="0" w:color="auto"/>
        <w:right w:val="none" w:sz="0" w:space="0" w:color="auto"/>
      </w:divBdr>
    </w:div>
    <w:div w:id="675959967">
      <w:bodyDiv w:val="1"/>
      <w:marLeft w:val="0"/>
      <w:marRight w:val="0"/>
      <w:marTop w:val="0"/>
      <w:marBottom w:val="0"/>
      <w:divBdr>
        <w:top w:val="none" w:sz="0" w:space="0" w:color="auto"/>
        <w:left w:val="none" w:sz="0" w:space="0" w:color="auto"/>
        <w:bottom w:val="none" w:sz="0" w:space="0" w:color="auto"/>
        <w:right w:val="none" w:sz="0" w:space="0" w:color="auto"/>
      </w:divBdr>
      <w:divsChild>
        <w:div w:id="1973900773">
          <w:marLeft w:val="0"/>
          <w:marRight w:val="0"/>
          <w:marTop w:val="0"/>
          <w:marBottom w:val="0"/>
          <w:divBdr>
            <w:top w:val="none" w:sz="0" w:space="6" w:color="auto"/>
            <w:left w:val="none" w:sz="0" w:space="6" w:color="auto"/>
            <w:bottom w:val="single" w:sz="6" w:space="6" w:color="AABFD4"/>
            <w:right w:val="none" w:sz="0" w:space="6" w:color="auto"/>
          </w:divBdr>
        </w:div>
      </w:divsChild>
    </w:div>
    <w:div w:id="821314837">
      <w:bodyDiv w:val="1"/>
      <w:marLeft w:val="0"/>
      <w:marRight w:val="0"/>
      <w:marTop w:val="0"/>
      <w:marBottom w:val="0"/>
      <w:divBdr>
        <w:top w:val="none" w:sz="0" w:space="0" w:color="auto"/>
        <w:left w:val="none" w:sz="0" w:space="0" w:color="auto"/>
        <w:bottom w:val="none" w:sz="0" w:space="0" w:color="auto"/>
        <w:right w:val="none" w:sz="0" w:space="0" w:color="auto"/>
      </w:divBdr>
    </w:div>
    <w:div w:id="1045567997">
      <w:bodyDiv w:val="1"/>
      <w:marLeft w:val="0"/>
      <w:marRight w:val="0"/>
      <w:marTop w:val="0"/>
      <w:marBottom w:val="0"/>
      <w:divBdr>
        <w:top w:val="none" w:sz="0" w:space="0" w:color="auto"/>
        <w:left w:val="none" w:sz="0" w:space="0" w:color="auto"/>
        <w:bottom w:val="none" w:sz="0" w:space="0" w:color="auto"/>
        <w:right w:val="none" w:sz="0" w:space="0" w:color="auto"/>
      </w:divBdr>
    </w:div>
    <w:div w:id="1194685002">
      <w:bodyDiv w:val="1"/>
      <w:marLeft w:val="0"/>
      <w:marRight w:val="0"/>
      <w:marTop w:val="0"/>
      <w:marBottom w:val="0"/>
      <w:divBdr>
        <w:top w:val="none" w:sz="0" w:space="0" w:color="auto"/>
        <w:left w:val="none" w:sz="0" w:space="0" w:color="auto"/>
        <w:bottom w:val="none" w:sz="0" w:space="0" w:color="auto"/>
        <w:right w:val="none" w:sz="0" w:space="0" w:color="auto"/>
      </w:divBdr>
    </w:div>
    <w:div w:id="1197742427">
      <w:bodyDiv w:val="1"/>
      <w:marLeft w:val="0"/>
      <w:marRight w:val="0"/>
      <w:marTop w:val="0"/>
      <w:marBottom w:val="0"/>
      <w:divBdr>
        <w:top w:val="none" w:sz="0" w:space="0" w:color="auto"/>
        <w:left w:val="none" w:sz="0" w:space="0" w:color="auto"/>
        <w:bottom w:val="none" w:sz="0" w:space="0" w:color="auto"/>
        <w:right w:val="none" w:sz="0" w:space="0" w:color="auto"/>
      </w:divBdr>
    </w:div>
    <w:div w:id="1253663501">
      <w:bodyDiv w:val="1"/>
      <w:marLeft w:val="0"/>
      <w:marRight w:val="0"/>
      <w:marTop w:val="0"/>
      <w:marBottom w:val="0"/>
      <w:divBdr>
        <w:top w:val="none" w:sz="0" w:space="0" w:color="auto"/>
        <w:left w:val="none" w:sz="0" w:space="0" w:color="auto"/>
        <w:bottom w:val="none" w:sz="0" w:space="0" w:color="auto"/>
        <w:right w:val="none" w:sz="0" w:space="0" w:color="auto"/>
      </w:divBdr>
    </w:div>
    <w:div w:id="1295405846">
      <w:bodyDiv w:val="1"/>
      <w:marLeft w:val="0"/>
      <w:marRight w:val="0"/>
      <w:marTop w:val="0"/>
      <w:marBottom w:val="0"/>
      <w:divBdr>
        <w:top w:val="none" w:sz="0" w:space="0" w:color="auto"/>
        <w:left w:val="none" w:sz="0" w:space="0" w:color="auto"/>
        <w:bottom w:val="none" w:sz="0" w:space="0" w:color="auto"/>
        <w:right w:val="none" w:sz="0" w:space="0" w:color="auto"/>
      </w:divBdr>
      <w:divsChild>
        <w:div w:id="1012609414">
          <w:marLeft w:val="0"/>
          <w:marRight w:val="0"/>
          <w:marTop w:val="0"/>
          <w:marBottom w:val="0"/>
          <w:divBdr>
            <w:top w:val="none" w:sz="0" w:space="5" w:color="auto"/>
            <w:left w:val="none" w:sz="0" w:space="6" w:color="auto"/>
            <w:bottom w:val="single" w:sz="6" w:space="1" w:color="AABFD4"/>
            <w:right w:val="none" w:sz="0" w:space="3" w:color="auto"/>
          </w:divBdr>
        </w:div>
      </w:divsChild>
    </w:div>
    <w:div w:id="1423726277">
      <w:bodyDiv w:val="1"/>
      <w:marLeft w:val="0"/>
      <w:marRight w:val="0"/>
      <w:marTop w:val="0"/>
      <w:marBottom w:val="0"/>
      <w:divBdr>
        <w:top w:val="none" w:sz="0" w:space="0" w:color="auto"/>
        <w:left w:val="none" w:sz="0" w:space="0" w:color="auto"/>
        <w:bottom w:val="none" w:sz="0" w:space="0" w:color="auto"/>
        <w:right w:val="none" w:sz="0" w:space="0" w:color="auto"/>
      </w:divBdr>
    </w:div>
    <w:div w:id="1496997327">
      <w:bodyDiv w:val="1"/>
      <w:marLeft w:val="0"/>
      <w:marRight w:val="0"/>
      <w:marTop w:val="0"/>
      <w:marBottom w:val="0"/>
      <w:divBdr>
        <w:top w:val="none" w:sz="0" w:space="0" w:color="auto"/>
        <w:left w:val="none" w:sz="0" w:space="0" w:color="auto"/>
        <w:bottom w:val="none" w:sz="0" w:space="0" w:color="auto"/>
        <w:right w:val="none" w:sz="0" w:space="0" w:color="auto"/>
      </w:divBdr>
    </w:div>
    <w:div w:id="1558397986">
      <w:bodyDiv w:val="1"/>
      <w:marLeft w:val="0"/>
      <w:marRight w:val="0"/>
      <w:marTop w:val="0"/>
      <w:marBottom w:val="0"/>
      <w:divBdr>
        <w:top w:val="none" w:sz="0" w:space="0" w:color="auto"/>
        <w:left w:val="none" w:sz="0" w:space="0" w:color="auto"/>
        <w:bottom w:val="none" w:sz="0" w:space="0" w:color="auto"/>
        <w:right w:val="none" w:sz="0" w:space="0" w:color="auto"/>
      </w:divBdr>
    </w:div>
    <w:div w:id="1592854394">
      <w:bodyDiv w:val="1"/>
      <w:marLeft w:val="0"/>
      <w:marRight w:val="0"/>
      <w:marTop w:val="0"/>
      <w:marBottom w:val="0"/>
      <w:divBdr>
        <w:top w:val="none" w:sz="0" w:space="0" w:color="auto"/>
        <w:left w:val="none" w:sz="0" w:space="0" w:color="auto"/>
        <w:bottom w:val="none" w:sz="0" w:space="0" w:color="auto"/>
        <w:right w:val="none" w:sz="0" w:space="0" w:color="auto"/>
      </w:divBdr>
    </w:div>
    <w:div w:id="1605915756">
      <w:bodyDiv w:val="1"/>
      <w:marLeft w:val="0"/>
      <w:marRight w:val="0"/>
      <w:marTop w:val="0"/>
      <w:marBottom w:val="0"/>
      <w:divBdr>
        <w:top w:val="none" w:sz="0" w:space="0" w:color="auto"/>
        <w:left w:val="none" w:sz="0" w:space="0" w:color="auto"/>
        <w:bottom w:val="none" w:sz="0" w:space="0" w:color="auto"/>
        <w:right w:val="none" w:sz="0" w:space="0" w:color="auto"/>
      </w:divBdr>
      <w:divsChild>
        <w:div w:id="1269310229">
          <w:marLeft w:val="0"/>
          <w:marRight w:val="0"/>
          <w:marTop w:val="0"/>
          <w:marBottom w:val="0"/>
          <w:divBdr>
            <w:top w:val="none" w:sz="0" w:space="0" w:color="auto"/>
            <w:left w:val="none" w:sz="0" w:space="0" w:color="auto"/>
            <w:bottom w:val="none" w:sz="0" w:space="0" w:color="auto"/>
            <w:right w:val="none" w:sz="0" w:space="0" w:color="auto"/>
          </w:divBdr>
        </w:div>
      </w:divsChild>
    </w:div>
    <w:div w:id="1613392580">
      <w:bodyDiv w:val="1"/>
      <w:marLeft w:val="0"/>
      <w:marRight w:val="0"/>
      <w:marTop w:val="0"/>
      <w:marBottom w:val="0"/>
      <w:divBdr>
        <w:top w:val="none" w:sz="0" w:space="0" w:color="auto"/>
        <w:left w:val="none" w:sz="0" w:space="0" w:color="auto"/>
        <w:bottom w:val="none" w:sz="0" w:space="0" w:color="auto"/>
        <w:right w:val="none" w:sz="0" w:space="0" w:color="auto"/>
      </w:divBdr>
    </w:div>
    <w:div w:id="1675259705">
      <w:bodyDiv w:val="1"/>
      <w:marLeft w:val="0"/>
      <w:marRight w:val="0"/>
      <w:marTop w:val="0"/>
      <w:marBottom w:val="0"/>
      <w:divBdr>
        <w:top w:val="none" w:sz="0" w:space="0" w:color="auto"/>
        <w:left w:val="none" w:sz="0" w:space="0" w:color="auto"/>
        <w:bottom w:val="none" w:sz="0" w:space="0" w:color="auto"/>
        <w:right w:val="none" w:sz="0" w:space="0" w:color="auto"/>
      </w:divBdr>
    </w:div>
    <w:div w:id="1760368298">
      <w:bodyDiv w:val="1"/>
      <w:marLeft w:val="0"/>
      <w:marRight w:val="0"/>
      <w:marTop w:val="0"/>
      <w:marBottom w:val="0"/>
      <w:divBdr>
        <w:top w:val="none" w:sz="0" w:space="0" w:color="auto"/>
        <w:left w:val="none" w:sz="0" w:space="0" w:color="auto"/>
        <w:bottom w:val="none" w:sz="0" w:space="0" w:color="auto"/>
        <w:right w:val="none" w:sz="0" w:space="0" w:color="auto"/>
      </w:divBdr>
    </w:div>
    <w:div w:id="1905725185">
      <w:bodyDiv w:val="1"/>
      <w:marLeft w:val="0"/>
      <w:marRight w:val="0"/>
      <w:marTop w:val="0"/>
      <w:marBottom w:val="0"/>
      <w:divBdr>
        <w:top w:val="none" w:sz="0" w:space="0" w:color="auto"/>
        <w:left w:val="none" w:sz="0" w:space="0" w:color="auto"/>
        <w:bottom w:val="none" w:sz="0" w:space="0" w:color="auto"/>
        <w:right w:val="none" w:sz="0" w:space="0" w:color="auto"/>
      </w:divBdr>
    </w:div>
    <w:div w:id="1919634318">
      <w:bodyDiv w:val="1"/>
      <w:marLeft w:val="0"/>
      <w:marRight w:val="0"/>
      <w:marTop w:val="0"/>
      <w:marBottom w:val="0"/>
      <w:divBdr>
        <w:top w:val="none" w:sz="0" w:space="0" w:color="auto"/>
        <w:left w:val="none" w:sz="0" w:space="0" w:color="auto"/>
        <w:bottom w:val="none" w:sz="0" w:space="0" w:color="auto"/>
        <w:right w:val="none" w:sz="0" w:space="0" w:color="auto"/>
      </w:divBdr>
      <w:divsChild>
        <w:div w:id="934635010">
          <w:marLeft w:val="0"/>
          <w:marRight w:val="0"/>
          <w:marTop w:val="0"/>
          <w:marBottom w:val="0"/>
          <w:divBdr>
            <w:top w:val="none" w:sz="0" w:space="0" w:color="auto"/>
            <w:left w:val="none" w:sz="0" w:space="0" w:color="auto"/>
            <w:bottom w:val="none" w:sz="0" w:space="0" w:color="auto"/>
            <w:right w:val="none" w:sz="0" w:space="0" w:color="auto"/>
          </w:divBdr>
        </w:div>
      </w:divsChild>
    </w:div>
    <w:div w:id="2041780452">
      <w:bodyDiv w:val="1"/>
      <w:marLeft w:val="0"/>
      <w:marRight w:val="0"/>
      <w:marTop w:val="0"/>
      <w:marBottom w:val="0"/>
      <w:divBdr>
        <w:top w:val="none" w:sz="0" w:space="0" w:color="auto"/>
        <w:left w:val="none" w:sz="0" w:space="0" w:color="auto"/>
        <w:bottom w:val="none" w:sz="0" w:space="0" w:color="auto"/>
        <w:right w:val="none" w:sz="0" w:space="0" w:color="auto"/>
      </w:divBdr>
    </w:div>
    <w:div w:id="2046561725">
      <w:bodyDiv w:val="1"/>
      <w:marLeft w:val="0"/>
      <w:marRight w:val="0"/>
      <w:marTop w:val="0"/>
      <w:marBottom w:val="0"/>
      <w:divBdr>
        <w:top w:val="none" w:sz="0" w:space="0" w:color="auto"/>
        <w:left w:val="none" w:sz="0" w:space="0" w:color="auto"/>
        <w:bottom w:val="none" w:sz="0" w:space="0" w:color="auto"/>
        <w:right w:val="none" w:sz="0" w:space="0" w:color="auto"/>
      </w:divBdr>
      <w:divsChild>
        <w:div w:id="1072392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38" Type="http://schemas.openxmlformats.org/officeDocument/2006/relationships/image" Target="media/image133.png"/><Relationship Id="rId154" Type="http://schemas.openxmlformats.org/officeDocument/2006/relationships/header" Target="header1.xml"/><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28" Type="http://schemas.openxmlformats.org/officeDocument/2006/relationships/image" Target="media/image123.png"/><Relationship Id="rId144" Type="http://schemas.openxmlformats.org/officeDocument/2006/relationships/image" Target="media/image139.png"/><Relationship Id="rId149" Type="http://schemas.openxmlformats.org/officeDocument/2006/relationships/image" Target="media/image144.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5.png"/><Relationship Id="rId155" Type="http://schemas.openxmlformats.org/officeDocument/2006/relationships/header" Target="header2.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11" Type="http://schemas.openxmlformats.org/officeDocument/2006/relationships/image" Target="media/image106.png"/><Relationship Id="rId132" Type="http://schemas.openxmlformats.org/officeDocument/2006/relationships/image" Target="media/image127.png"/><Relationship Id="rId140" Type="http://schemas.openxmlformats.org/officeDocument/2006/relationships/image" Target="media/image135.png"/><Relationship Id="rId145" Type="http://schemas.openxmlformats.org/officeDocument/2006/relationships/image" Target="media/image140.png"/><Relationship Id="rId153" Type="http://schemas.openxmlformats.org/officeDocument/2006/relationships/image" Target="media/image1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14" Type="http://schemas.openxmlformats.org/officeDocument/2006/relationships/image" Target="media/image109.png"/><Relationship Id="rId119" Type="http://schemas.openxmlformats.org/officeDocument/2006/relationships/image" Target="media/image114.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30" Type="http://schemas.openxmlformats.org/officeDocument/2006/relationships/image" Target="media/image125.png"/><Relationship Id="rId135" Type="http://schemas.openxmlformats.org/officeDocument/2006/relationships/image" Target="media/image130.png"/><Relationship Id="rId143" Type="http://schemas.openxmlformats.org/officeDocument/2006/relationships/image" Target="media/image138.png"/><Relationship Id="rId148" Type="http://schemas.openxmlformats.org/officeDocument/2006/relationships/image" Target="media/image143.png"/><Relationship Id="rId151" Type="http://schemas.openxmlformats.org/officeDocument/2006/relationships/image" Target="media/image146.png"/><Relationship Id="rId15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endnotes" Target="endnotes.xml"/><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fontTable" Target="fontTable.xml"/><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PROJECTS\CMM-4\Document\Fsoft\Software\Template\Template_CM%20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600B8AF-2619-4DC6-86F9-CA57B2FA3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Template_CM plan.dot</Template>
  <TotalTime>6311</TotalTime>
  <Pages>125</Pages>
  <Words>8405</Words>
  <Characters>47914</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User manual template</vt:lpstr>
    </vt:vector>
  </TitlesOfParts>
  <Company/>
  <LinksUpToDate>false</LinksUpToDate>
  <CharactersWithSpaces>56207</CharactersWithSpaces>
  <SharedDoc>false</SharedDoc>
  <HLinks>
    <vt:vector size="1632" baseType="variant">
      <vt:variant>
        <vt:i4>14155874</vt:i4>
      </vt:variant>
      <vt:variant>
        <vt:i4>1557</vt:i4>
      </vt:variant>
      <vt:variant>
        <vt:i4>0</vt:i4>
      </vt:variant>
      <vt:variant>
        <vt:i4>5</vt:i4>
      </vt:variant>
      <vt:variant>
        <vt:lpwstr/>
      </vt:variant>
      <vt:variant>
        <vt:lpwstr>_Phân_công_giám</vt:lpwstr>
      </vt:variant>
      <vt:variant>
        <vt:i4>15736462</vt:i4>
      </vt:variant>
      <vt:variant>
        <vt:i4>1554</vt:i4>
      </vt:variant>
      <vt:variant>
        <vt:i4>0</vt:i4>
      </vt:variant>
      <vt:variant>
        <vt:i4>5</vt:i4>
      </vt:variant>
      <vt:variant>
        <vt:lpwstr/>
      </vt:variant>
      <vt:variant>
        <vt:lpwstr>_Xếp_phòng_thi</vt:lpwstr>
      </vt:variant>
      <vt:variant>
        <vt:i4>2621472</vt:i4>
      </vt:variant>
      <vt:variant>
        <vt:i4>1551</vt:i4>
      </vt:variant>
      <vt:variant>
        <vt:i4>0</vt:i4>
      </vt:variant>
      <vt:variant>
        <vt:i4>5</vt:i4>
      </vt:variant>
      <vt:variant>
        <vt:lpwstr>http://210.211.101.23:8888/ExaminationArea/Examination/GetDetail?ExaminationID=4899</vt:lpwstr>
      </vt:variant>
      <vt:variant>
        <vt:lpwstr/>
      </vt:variant>
      <vt:variant>
        <vt:i4>536608795</vt:i4>
      </vt:variant>
      <vt:variant>
        <vt:i4>1548</vt:i4>
      </vt:variant>
      <vt:variant>
        <vt:i4>0</vt:i4>
      </vt:variant>
      <vt:variant>
        <vt:i4>5</vt:i4>
      </vt:variant>
      <vt:variant>
        <vt:lpwstr/>
      </vt:variant>
      <vt:variant>
        <vt:lpwstr>_Đánh_số_báo</vt:lpwstr>
      </vt:variant>
      <vt:variant>
        <vt:i4>15802091</vt:i4>
      </vt:variant>
      <vt:variant>
        <vt:i4>1545</vt:i4>
      </vt:variant>
      <vt:variant>
        <vt:i4>0</vt:i4>
      </vt:variant>
      <vt:variant>
        <vt:i4>5</vt:i4>
      </vt:variant>
      <vt:variant>
        <vt:lpwstr/>
      </vt:variant>
      <vt:variant>
        <vt:lpwstr>_Lập_danh_sách_1</vt:lpwstr>
      </vt:variant>
      <vt:variant>
        <vt:i4>12590772</vt:i4>
      </vt:variant>
      <vt:variant>
        <vt:i4>1542</vt:i4>
      </vt:variant>
      <vt:variant>
        <vt:i4>0</vt:i4>
      </vt:variant>
      <vt:variant>
        <vt:i4>5</vt:i4>
      </vt:variant>
      <vt:variant>
        <vt:lpwstr/>
      </vt:variant>
      <vt:variant>
        <vt:lpwstr>_Lập_danh_sách</vt:lpwstr>
      </vt:variant>
      <vt:variant>
        <vt:i4>12590772</vt:i4>
      </vt:variant>
      <vt:variant>
        <vt:i4>1539</vt:i4>
      </vt:variant>
      <vt:variant>
        <vt:i4>0</vt:i4>
      </vt:variant>
      <vt:variant>
        <vt:i4>5</vt:i4>
      </vt:variant>
      <vt:variant>
        <vt:lpwstr/>
      </vt:variant>
      <vt:variant>
        <vt:lpwstr>_Lập_danh_sách</vt:lpwstr>
      </vt:variant>
      <vt:variant>
        <vt:i4>12590772</vt:i4>
      </vt:variant>
      <vt:variant>
        <vt:i4>1536</vt:i4>
      </vt:variant>
      <vt:variant>
        <vt:i4>0</vt:i4>
      </vt:variant>
      <vt:variant>
        <vt:i4>5</vt:i4>
      </vt:variant>
      <vt:variant>
        <vt:lpwstr/>
      </vt:variant>
      <vt:variant>
        <vt:lpwstr>_Lập_danh_sách</vt:lpwstr>
      </vt:variant>
      <vt:variant>
        <vt:i4>22479342</vt:i4>
      </vt:variant>
      <vt:variant>
        <vt:i4>1533</vt:i4>
      </vt:variant>
      <vt:variant>
        <vt:i4>0</vt:i4>
      </vt:variant>
      <vt:variant>
        <vt:i4>5</vt:i4>
      </vt:variant>
      <vt:variant>
        <vt:lpwstr/>
      </vt:variant>
      <vt:variant>
        <vt:lpwstr>_Thông_tin_lương</vt:lpwstr>
      </vt:variant>
      <vt:variant>
        <vt:i4>25362640</vt:i4>
      </vt:variant>
      <vt:variant>
        <vt:i4>1530</vt:i4>
      </vt:variant>
      <vt:variant>
        <vt:i4>0</vt:i4>
      </vt:variant>
      <vt:variant>
        <vt:i4>5</vt:i4>
      </vt:variant>
      <vt:variant>
        <vt:lpwstr/>
      </vt:variant>
      <vt:variant>
        <vt:lpwstr>_Thông_tin_đào</vt:lpwstr>
      </vt:variant>
      <vt:variant>
        <vt:i4>517996546</vt:i4>
      </vt:variant>
      <vt:variant>
        <vt:i4>1527</vt:i4>
      </vt:variant>
      <vt:variant>
        <vt:i4>0</vt:i4>
      </vt:variant>
      <vt:variant>
        <vt:i4>5</vt:i4>
      </vt:variant>
      <vt:variant>
        <vt:lpwstr/>
      </vt:variant>
      <vt:variant>
        <vt:lpwstr>_Quản_lý_quá</vt:lpwstr>
      </vt:variant>
      <vt:variant>
        <vt:i4>22479342</vt:i4>
      </vt:variant>
      <vt:variant>
        <vt:i4>1524</vt:i4>
      </vt:variant>
      <vt:variant>
        <vt:i4>0</vt:i4>
      </vt:variant>
      <vt:variant>
        <vt:i4>5</vt:i4>
      </vt:variant>
      <vt:variant>
        <vt:lpwstr/>
      </vt:variant>
      <vt:variant>
        <vt:lpwstr>_Thông_tin_lương</vt:lpwstr>
      </vt:variant>
      <vt:variant>
        <vt:i4>25362640</vt:i4>
      </vt:variant>
      <vt:variant>
        <vt:i4>1521</vt:i4>
      </vt:variant>
      <vt:variant>
        <vt:i4>0</vt:i4>
      </vt:variant>
      <vt:variant>
        <vt:i4>5</vt:i4>
      </vt:variant>
      <vt:variant>
        <vt:lpwstr/>
      </vt:variant>
      <vt:variant>
        <vt:lpwstr>_Thông_tin_đào</vt:lpwstr>
      </vt:variant>
      <vt:variant>
        <vt:i4>517996546</vt:i4>
      </vt:variant>
      <vt:variant>
        <vt:i4>1518</vt:i4>
      </vt:variant>
      <vt:variant>
        <vt:i4>0</vt:i4>
      </vt:variant>
      <vt:variant>
        <vt:i4>5</vt:i4>
      </vt:variant>
      <vt:variant>
        <vt:lpwstr/>
      </vt:variant>
      <vt:variant>
        <vt:lpwstr>_Quản_lý_quá</vt:lpwstr>
      </vt:variant>
      <vt:variant>
        <vt:i4>4791863</vt:i4>
      </vt:variant>
      <vt:variant>
        <vt:i4>1515</vt:i4>
      </vt:variant>
      <vt:variant>
        <vt:i4>0</vt:i4>
      </vt:variant>
      <vt:variant>
        <vt:i4>5</vt:i4>
      </vt:variant>
      <vt:variant>
        <vt:lpwstr/>
      </vt:variant>
      <vt:variant>
        <vt:lpwstr>_Cấu_hình_chung</vt:lpwstr>
      </vt:variant>
      <vt:variant>
        <vt:i4>2031678</vt:i4>
      </vt:variant>
      <vt:variant>
        <vt:i4>1512</vt:i4>
      </vt:variant>
      <vt:variant>
        <vt:i4>0</vt:i4>
      </vt:variant>
      <vt:variant>
        <vt:i4>5</vt:i4>
      </vt:variant>
      <vt:variant>
        <vt:lpwstr/>
      </vt:variant>
      <vt:variant>
        <vt:lpwstr>_Khai_báo_môn</vt:lpwstr>
      </vt:variant>
      <vt:variant>
        <vt:i4>7864399</vt:i4>
      </vt:variant>
      <vt:variant>
        <vt:i4>1509</vt:i4>
      </vt:variant>
      <vt:variant>
        <vt:i4>0</vt:i4>
      </vt:variant>
      <vt:variant>
        <vt:i4>5</vt:i4>
      </vt:variant>
      <vt:variant>
        <vt:lpwstr/>
      </vt:variant>
      <vt:variant>
        <vt:lpwstr>_Sắp_xếp_số</vt:lpwstr>
      </vt:variant>
      <vt:variant>
        <vt:i4>4595385</vt:i4>
      </vt:variant>
      <vt:variant>
        <vt:i4>1506</vt:i4>
      </vt:variant>
      <vt:variant>
        <vt:i4>0</vt:i4>
      </vt:variant>
      <vt:variant>
        <vt:i4>5</vt:i4>
      </vt:variant>
      <vt:variant>
        <vt:lpwstr/>
      </vt:variant>
      <vt:variant>
        <vt:lpwstr>_Cấu_hình_khóa</vt:lpwstr>
      </vt:variant>
      <vt:variant>
        <vt:i4>4595385</vt:i4>
      </vt:variant>
      <vt:variant>
        <vt:i4>1503</vt:i4>
      </vt:variant>
      <vt:variant>
        <vt:i4>0</vt:i4>
      </vt:variant>
      <vt:variant>
        <vt:i4>5</vt:i4>
      </vt:variant>
      <vt:variant>
        <vt:lpwstr/>
      </vt:variant>
      <vt:variant>
        <vt:lpwstr>_Cấu_hình_khóa</vt:lpwstr>
      </vt:variant>
      <vt:variant>
        <vt:i4>4595385</vt:i4>
      </vt:variant>
      <vt:variant>
        <vt:i4>1500</vt:i4>
      </vt:variant>
      <vt:variant>
        <vt:i4>0</vt:i4>
      </vt:variant>
      <vt:variant>
        <vt:i4>5</vt:i4>
      </vt:variant>
      <vt:variant>
        <vt:lpwstr/>
      </vt:variant>
      <vt:variant>
        <vt:lpwstr>_Cấu_hình_khóa</vt:lpwstr>
      </vt:variant>
      <vt:variant>
        <vt:i4>4595385</vt:i4>
      </vt:variant>
      <vt:variant>
        <vt:i4>1497</vt:i4>
      </vt:variant>
      <vt:variant>
        <vt:i4>0</vt:i4>
      </vt:variant>
      <vt:variant>
        <vt:i4>5</vt:i4>
      </vt:variant>
      <vt:variant>
        <vt:lpwstr/>
      </vt:variant>
      <vt:variant>
        <vt:lpwstr>_Cấu_hình_khóa</vt:lpwstr>
      </vt:variant>
      <vt:variant>
        <vt:i4>7864399</vt:i4>
      </vt:variant>
      <vt:variant>
        <vt:i4>1494</vt:i4>
      </vt:variant>
      <vt:variant>
        <vt:i4>0</vt:i4>
      </vt:variant>
      <vt:variant>
        <vt:i4>5</vt:i4>
      </vt:variant>
      <vt:variant>
        <vt:lpwstr/>
      </vt:variant>
      <vt:variant>
        <vt:lpwstr>_Sắp_xếp_số</vt:lpwstr>
      </vt:variant>
      <vt:variant>
        <vt:i4>7864399</vt:i4>
      </vt:variant>
      <vt:variant>
        <vt:i4>1491</vt:i4>
      </vt:variant>
      <vt:variant>
        <vt:i4>0</vt:i4>
      </vt:variant>
      <vt:variant>
        <vt:i4>5</vt:i4>
      </vt:variant>
      <vt:variant>
        <vt:lpwstr/>
      </vt:variant>
      <vt:variant>
        <vt:lpwstr>_Sắp_xếp_số</vt:lpwstr>
      </vt:variant>
      <vt:variant>
        <vt:i4>519052855</vt:i4>
      </vt:variant>
      <vt:variant>
        <vt:i4>1488</vt:i4>
      </vt:variant>
      <vt:variant>
        <vt:i4>0</vt:i4>
      </vt:variant>
      <vt:variant>
        <vt:i4>5</vt:i4>
      </vt:variant>
      <vt:variant>
        <vt:lpwstr/>
      </vt:variant>
      <vt:variant>
        <vt:lpwstr>_Miễn_giảm_môn</vt:lpwstr>
      </vt:variant>
      <vt:variant>
        <vt:i4>11017903</vt:i4>
      </vt:variant>
      <vt:variant>
        <vt:i4>1485</vt:i4>
      </vt:variant>
      <vt:variant>
        <vt:i4>0</vt:i4>
      </vt:variant>
      <vt:variant>
        <vt:i4>5</vt:i4>
      </vt:variant>
      <vt:variant>
        <vt:lpwstr/>
      </vt:variant>
      <vt:variant>
        <vt:lpwstr>_Học_sinh_cá</vt:lpwstr>
      </vt:variant>
      <vt:variant>
        <vt:i4>1966128</vt:i4>
      </vt:variant>
      <vt:variant>
        <vt:i4>1478</vt:i4>
      </vt:variant>
      <vt:variant>
        <vt:i4>0</vt:i4>
      </vt:variant>
      <vt:variant>
        <vt:i4>5</vt:i4>
      </vt:variant>
      <vt:variant>
        <vt:lpwstr/>
      </vt:variant>
      <vt:variant>
        <vt:lpwstr>_Toc356228761</vt:lpwstr>
      </vt:variant>
      <vt:variant>
        <vt:i4>1966128</vt:i4>
      </vt:variant>
      <vt:variant>
        <vt:i4>1472</vt:i4>
      </vt:variant>
      <vt:variant>
        <vt:i4>0</vt:i4>
      </vt:variant>
      <vt:variant>
        <vt:i4>5</vt:i4>
      </vt:variant>
      <vt:variant>
        <vt:lpwstr/>
      </vt:variant>
      <vt:variant>
        <vt:lpwstr>_Toc356228760</vt:lpwstr>
      </vt:variant>
      <vt:variant>
        <vt:i4>1900592</vt:i4>
      </vt:variant>
      <vt:variant>
        <vt:i4>1466</vt:i4>
      </vt:variant>
      <vt:variant>
        <vt:i4>0</vt:i4>
      </vt:variant>
      <vt:variant>
        <vt:i4>5</vt:i4>
      </vt:variant>
      <vt:variant>
        <vt:lpwstr/>
      </vt:variant>
      <vt:variant>
        <vt:lpwstr>_Toc356228759</vt:lpwstr>
      </vt:variant>
      <vt:variant>
        <vt:i4>1900592</vt:i4>
      </vt:variant>
      <vt:variant>
        <vt:i4>1460</vt:i4>
      </vt:variant>
      <vt:variant>
        <vt:i4>0</vt:i4>
      </vt:variant>
      <vt:variant>
        <vt:i4>5</vt:i4>
      </vt:variant>
      <vt:variant>
        <vt:lpwstr/>
      </vt:variant>
      <vt:variant>
        <vt:lpwstr>_Toc356228758</vt:lpwstr>
      </vt:variant>
      <vt:variant>
        <vt:i4>1900592</vt:i4>
      </vt:variant>
      <vt:variant>
        <vt:i4>1454</vt:i4>
      </vt:variant>
      <vt:variant>
        <vt:i4>0</vt:i4>
      </vt:variant>
      <vt:variant>
        <vt:i4>5</vt:i4>
      </vt:variant>
      <vt:variant>
        <vt:lpwstr/>
      </vt:variant>
      <vt:variant>
        <vt:lpwstr>_Toc356228757</vt:lpwstr>
      </vt:variant>
      <vt:variant>
        <vt:i4>1900592</vt:i4>
      </vt:variant>
      <vt:variant>
        <vt:i4>1448</vt:i4>
      </vt:variant>
      <vt:variant>
        <vt:i4>0</vt:i4>
      </vt:variant>
      <vt:variant>
        <vt:i4>5</vt:i4>
      </vt:variant>
      <vt:variant>
        <vt:lpwstr/>
      </vt:variant>
      <vt:variant>
        <vt:lpwstr>_Toc356228756</vt:lpwstr>
      </vt:variant>
      <vt:variant>
        <vt:i4>1900592</vt:i4>
      </vt:variant>
      <vt:variant>
        <vt:i4>1442</vt:i4>
      </vt:variant>
      <vt:variant>
        <vt:i4>0</vt:i4>
      </vt:variant>
      <vt:variant>
        <vt:i4>5</vt:i4>
      </vt:variant>
      <vt:variant>
        <vt:lpwstr/>
      </vt:variant>
      <vt:variant>
        <vt:lpwstr>_Toc356228755</vt:lpwstr>
      </vt:variant>
      <vt:variant>
        <vt:i4>1900592</vt:i4>
      </vt:variant>
      <vt:variant>
        <vt:i4>1436</vt:i4>
      </vt:variant>
      <vt:variant>
        <vt:i4>0</vt:i4>
      </vt:variant>
      <vt:variant>
        <vt:i4>5</vt:i4>
      </vt:variant>
      <vt:variant>
        <vt:lpwstr/>
      </vt:variant>
      <vt:variant>
        <vt:lpwstr>_Toc356228754</vt:lpwstr>
      </vt:variant>
      <vt:variant>
        <vt:i4>1900592</vt:i4>
      </vt:variant>
      <vt:variant>
        <vt:i4>1430</vt:i4>
      </vt:variant>
      <vt:variant>
        <vt:i4>0</vt:i4>
      </vt:variant>
      <vt:variant>
        <vt:i4>5</vt:i4>
      </vt:variant>
      <vt:variant>
        <vt:lpwstr/>
      </vt:variant>
      <vt:variant>
        <vt:lpwstr>_Toc356228753</vt:lpwstr>
      </vt:variant>
      <vt:variant>
        <vt:i4>1900592</vt:i4>
      </vt:variant>
      <vt:variant>
        <vt:i4>1424</vt:i4>
      </vt:variant>
      <vt:variant>
        <vt:i4>0</vt:i4>
      </vt:variant>
      <vt:variant>
        <vt:i4>5</vt:i4>
      </vt:variant>
      <vt:variant>
        <vt:lpwstr/>
      </vt:variant>
      <vt:variant>
        <vt:lpwstr>_Toc356228752</vt:lpwstr>
      </vt:variant>
      <vt:variant>
        <vt:i4>1900592</vt:i4>
      </vt:variant>
      <vt:variant>
        <vt:i4>1418</vt:i4>
      </vt:variant>
      <vt:variant>
        <vt:i4>0</vt:i4>
      </vt:variant>
      <vt:variant>
        <vt:i4>5</vt:i4>
      </vt:variant>
      <vt:variant>
        <vt:lpwstr/>
      </vt:variant>
      <vt:variant>
        <vt:lpwstr>_Toc356228751</vt:lpwstr>
      </vt:variant>
      <vt:variant>
        <vt:i4>1900592</vt:i4>
      </vt:variant>
      <vt:variant>
        <vt:i4>1412</vt:i4>
      </vt:variant>
      <vt:variant>
        <vt:i4>0</vt:i4>
      </vt:variant>
      <vt:variant>
        <vt:i4>5</vt:i4>
      </vt:variant>
      <vt:variant>
        <vt:lpwstr/>
      </vt:variant>
      <vt:variant>
        <vt:lpwstr>_Toc356228750</vt:lpwstr>
      </vt:variant>
      <vt:variant>
        <vt:i4>1835056</vt:i4>
      </vt:variant>
      <vt:variant>
        <vt:i4>1406</vt:i4>
      </vt:variant>
      <vt:variant>
        <vt:i4>0</vt:i4>
      </vt:variant>
      <vt:variant>
        <vt:i4>5</vt:i4>
      </vt:variant>
      <vt:variant>
        <vt:lpwstr/>
      </vt:variant>
      <vt:variant>
        <vt:lpwstr>_Toc356228749</vt:lpwstr>
      </vt:variant>
      <vt:variant>
        <vt:i4>1835056</vt:i4>
      </vt:variant>
      <vt:variant>
        <vt:i4>1400</vt:i4>
      </vt:variant>
      <vt:variant>
        <vt:i4>0</vt:i4>
      </vt:variant>
      <vt:variant>
        <vt:i4>5</vt:i4>
      </vt:variant>
      <vt:variant>
        <vt:lpwstr/>
      </vt:variant>
      <vt:variant>
        <vt:lpwstr>_Toc356228748</vt:lpwstr>
      </vt:variant>
      <vt:variant>
        <vt:i4>1835056</vt:i4>
      </vt:variant>
      <vt:variant>
        <vt:i4>1394</vt:i4>
      </vt:variant>
      <vt:variant>
        <vt:i4>0</vt:i4>
      </vt:variant>
      <vt:variant>
        <vt:i4>5</vt:i4>
      </vt:variant>
      <vt:variant>
        <vt:lpwstr/>
      </vt:variant>
      <vt:variant>
        <vt:lpwstr>_Toc356228747</vt:lpwstr>
      </vt:variant>
      <vt:variant>
        <vt:i4>1835056</vt:i4>
      </vt:variant>
      <vt:variant>
        <vt:i4>1388</vt:i4>
      </vt:variant>
      <vt:variant>
        <vt:i4>0</vt:i4>
      </vt:variant>
      <vt:variant>
        <vt:i4>5</vt:i4>
      </vt:variant>
      <vt:variant>
        <vt:lpwstr/>
      </vt:variant>
      <vt:variant>
        <vt:lpwstr>_Toc356228746</vt:lpwstr>
      </vt:variant>
      <vt:variant>
        <vt:i4>1835056</vt:i4>
      </vt:variant>
      <vt:variant>
        <vt:i4>1382</vt:i4>
      </vt:variant>
      <vt:variant>
        <vt:i4>0</vt:i4>
      </vt:variant>
      <vt:variant>
        <vt:i4>5</vt:i4>
      </vt:variant>
      <vt:variant>
        <vt:lpwstr/>
      </vt:variant>
      <vt:variant>
        <vt:lpwstr>_Toc356228745</vt:lpwstr>
      </vt:variant>
      <vt:variant>
        <vt:i4>1835056</vt:i4>
      </vt:variant>
      <vt:variant>
        <vt:i4>1376</vt:i4>
      </vt:variant>
      <vt:variant>
        <vt:i4>0</vt:i4>
      </vt:variant>
      <vt:variant>
        <vt:i4>5</vt:i4>
      </vt:variant>
      <vt:variant>
        <vt:lpwstr/>
      </vt:variant>
      <vt:variant>
        <vt:lpwstr>_Toc356228744</vt:lpwstr>
      </vt:variant>
      <vt:variant>
        <vt:i4>1835056</vt:i4>
      </vt:variant>
      <vt:variant>
        <vt:i4>1370</vt:i4>
      </vt:variant>
      <vt:variant>
        <vt:i4>0</vt:i4>
      </vt:variant>
      <vt:variant>
        <vt:i4>5</vt:i4>
      </vt:variant>
      <vt:variant>
        <vt:lpwstr/>
      </vt:variant>
      <vt:variant>
        <vt:lpwstr>_Toc356228743</vt:lpwstr>
      </vt:variant>
      <vt:variant>
        <vt:i4>1835056</vt:i4>
      </vt:variant>
      <vt:variant>
        <vt:i4>1364</vt:i4>
      </vt:variant>
      <vt:variant>
        <vt:i4>0</vt:i4>
      </vt:variant>
      <vt:variant>
        <vt:i4>5</vt:i4>
      </vt:variant>
      <vt:variant>
        <vt:lpwstr/>
      </vt:variant>
      <vt:variant>
        <vt:lpwstr>_Toc356228742</vt:lpwstr>
      </vt:variant>
      <vt:variant>
        <vt:i4>1835056</vt:i4>
      </vt:variant>
      <vt:variant>
        <vt:i4>1358</vt:i4>
      </vt:variant>
      <vt:variant>
        <vt:i4>0</vt:i4>
      </vt:variant>
      <vt:variant>
        <vt:i4>5</vt:i4>
      </vt:variant>
      <vt:variant>
        <vt:lpwstr/>
      </vt:variant>
      <vt:variant>
        <vt:lpwstr>_Toc356228741</vt:lpwstr>
      </vt:variant>
      <vt:variant>
        <vt:i4>1835056</vt:i4>
      </vt:variant>
      <vt:variant>
        <vt:i4>1352</vt:i4>
      </vt:variant>
      <vt:variant>
        <vt:i4>0</vt:i4>
      </vt:variant>
      <vt:variant>
        <vt:i4>5</vt:i4>
      </vt:variant>
      <vt:variant>
        <vt:lpwstr/>
      </vt:variant>
      <vt:variant>
        <vt:lpwstr>_Toc356228740</vt:lpwstr>
      </vt:variant>
      <vt:variant>
        <vt:i4>1769520</vt:i4>
      </vt:variant>
      <vt:variant>
        <vt:i4>1346</vt:i4>
      </vt:variant>
      <vt:variant>
        <vt:i4>0</vt:i4>
      </vt:variant>
      <vt:variant>
        <vt:i4>5</vt:i4>
      </vt:variant>
      <vt:variant>
        <vt:lpwstr/>
      </vt:variant>
      <vt:variant>
        <vt:lpwstr>_Toc356228739</vt:lpwstr>
      </vt:variant>
      <vt:variant>
        <vt:i4>1769520</vt:i4>
      </vt:variant>
      <vt:variant>
        <vt:i4>1340</vt:i4>
      </vt:variant>
      <vt:variant>
        <vt:i4>0</vt:i4>
      </vt:variant>
      <vt:variant>
        <vt:i4>5</vt:i4>
      </vt:variant>
      <vt:variant>
        <vt:lpwstr/>
      </vt:variant>
      <vt:variant>
        <vt:lpwstr>_Toc356228738</vt:lpwstr>
      </vt:variant>
      <vt:variant>
        <vt:i4>1769520</vt:i4>
      </vt:variant>
      <vt:variant>
        <vt:i4>1334</vt:i4>
      </vt:variant>
      <vt:variant>
        <vt:i4>0</vt:i4>
      </vt:variant>
      <vt:variant>
        <vt:i4>5</vt:i4>
      </vt:variant>
      <vt:variant>
        <vt:lpwstr/>
      </vt:variant>
      <vt:variant>
        <vt:lpwstr>_Toc356228737</vt:lpwstr>
      </vt:variant>
      <vt:variant>
        <vt:i4>1769520</vt:i4>
      </vt:variant>
      <vt:variant>
        <vt:i4>1328</vt:i4>
      </vt:variant>
      <vt:variant>
        <vt:i4>0</vt:i4>
      </vt:variant>
      <vt:variant>
        <vt:i4>5</vt:i4>
      </vt:variant>
      <vt:variant>
        <vt:lpwstr/>
      </vt:variant>
      <vt:variant>
        <vt:lpwstr>_Toc356228736</vt:lpwstr>
      </vt:variant>
      <vt:variant>
        <vt:i4>1769520</vt:i4>
      </vt:variant>
      <vt:variant>
        <vt:i4>1322</vt:i4>
      </vt:variant>
      <vt:variant>
        <vt:i4>0</vt:i4>
      </vt:variant>
      <vt:variant>
        <vt:i4>5</vt:i4>
      </vt:variant>
      <vt:variant>
        <vt:lpwstr/>
      </vt:variant>
      <vt:variant>
        <vt:lpwstr>_Toc356228735</vt:lpwstr>
      </vt:variant>
      <vt:variant>
        <vt:i4>1769520</vt:i4>
      </vt:variant>
      <vt:variant>
        <vt:i4>1316</vt:i4>
      </vt:variant>
      <vt:variant>
        <vt:i4>0</vt:i4>
      </vt:variant>
      <vt:variant>
        <vt:i4>5</vt:i4>
      </vt:variant>
      <vt:variant>
        <vt:lpwstr/>
      </vt:variant>
      <vt:variant>
        <vt:lpwstr>_Toc356228734</vt:lpwstr>
      </vt:variant>
      <vt:variant>
        <vt:i4>1769520</vt:i4>
      </vt:variant>
      <vt:variant>
        <vt:i4>1310</vt:i4>
      </vt:variant>
      <vt:variant>
        <vt:i4>0</vt:i4>
      </vt:variant>
      <vt:variant>
        <vt:i4>5</vt:i4>
      </vt:variant>
      <vt:variant>
        <vt:lpwstr/>
      </vt:variant>
      <vt:variant>
        <vt:lpwstr>_Toc356228733</vt:lpwstr>
      </vt:variant>
      <vt:variant>
        <vt:i4>1769520</vt:i4>
      </vt:variant>
      <vt:variant>
        <vt:i4>1304</vt:i4>
      </vt:variant>
      <vt:variant>
        <vt:i4>0</vt:i4>
      </vt:variant>
      <vt:variant>
        <vt:i4>5</vt:i4>
      </vt:variant>
      <vt:variant>
        <vt:lpwstr/>
      </vt:variant>
      <vt:variant>
        <vt:lpwstr>_Toc356228732</vt:lpwstr>
      </vt:variant>
      <vt:variant>
        <vt:i4>1769520</vt:i4>
      </vt:variant>
      <vt:variant>
        <vt:i4>1298</vt:i4>
      </vt:variant>
      <vt:variant>
        <vt:i4>0</vt:i4>
      </vt:variant>
      <vt:variant>
        <vt:i4>5</vt:i4>
      </vt:variant>
      <vt:variant>
        <vt:lpwstr/>
      </vt:variant>
      <vt:variant>
        <vt:lpwstr>_Toc356228731</vt:lpwstr>
      </vt:variant>
      <vt:variant>
        <vt:i4>1769520</vt:i4>
      </vt:variant>
      <vt:variant>
        <vt:i4>1292</vt:i4>
      </vt:variant>
      <vt:variant>
        <vt:i4>0</vt:i4>
      </vt:variant>
      <vt:variant>
        <vt:i4>5</vt:i4>
      </vt:variant>
      <vt:variant>
        <vt:lpwstr/>
      </vt:variant>
      <vt:variant>
        <vt:lpwstr>_Toc356228730</vt:lpwstr>
      </vt:variant>
      <vt:variant>
        <vt:i4>1703984</vt:i4>
      </vt:variant>
      <vt:variant>
        <vt:i4>1286</vt:i4>
      </vt:variant>
      <vt:variant>
        <vt:i4>0</vt:i4>
      </vt:variant>
      <vt:variant>
        <vt:i4>5</vt:i4>
      </vt:variant>
      <vt:variant>
        <vt:lpwstr/>
      </vt:variant>
      <vt:variant>
        <vt:lpwstr>_Toc356228729</vt:lpwstr>
      </vt:variant>
      <vt:variant>
        <vt:i4>1703984</vt:i4>
      </vt:variant>
      <vt:variant>
        <vt:i4>1280</vt:i4>
      </vt:variant>
      <vt:variant>
        <vt:i4>0</vt:i4>
      </vt:variant>
      <vt:variant>
        <vt:i4>5</vt:i4>
      </vt:variant>
      <vt:variant>
        <vt:lpwstr/>
      </vt:variant>
      <vt:variant>
        <vt:lpwstr>_Toc356228728</vt:lpwstr>
      </vt:variant>
      <vt:variant>
        <vt:i4>1703984</vt:i4>
      </vt:variant>
      <vt:variant>
        <vt:i4>1274</vt:i4>
      </vt:variant>
      <vt:variant>
        <vt:i4>0</vt:i4>
      </vt:variant>
      <vt:variant>
        <vt:i4>5</vt:i4>
      </vt:variant>
      <vt:variant>
        <vt:lpwstr/>
      </vt:variant>
      <vt:variant>
        <vt:lpwstr>_Toc356228727</vt:lpwstr>
      </vt:variant>
      <vt:variant>
        <vt:i4>1703984</vt:i4>
      </vt:variant>
      <vt:variant>
        <vt:i4>1268</vt:i4>
      </vt:variant>
      <vt:variant>
        <vt:i4>0</vt:i4>
      </vt:variant>
      <vt:variant>
        <vt:i4>5</vt:i4>
      </vt:variant>
      <vt:variant>
        <vt:lpwstr/>
      </vt:variant>
      <vt:variant>
        <vt:lpwstr>_Toc356228726</vt:lpwstr>
      </vt:variant>
      <vt:variant>
        <vt:i4>1703984</vt:i4>
      </vt:variant>
      <vt:variant>
        <vt:i4>1262</vt:i4>
      </vt:variant>
      <vt:variant>
        <vt:i4>0</vt:i4>
      </vt:variant>
      <vt:variant>
        <vt:i4>5</vt:i4>
      </vt:variant>
      <vt:variant>
        <vt:lpwstr/>
      </vt:variant>
      <vt:variant>
        <vt:lpwstr>_Toc356228725</vt:lpwstr>
      </vt:variant>
      <vt:variant>
        <vt:i4>1703984</vt:i4>
      </vt:variant>
      <vt:variant>
        <vt:i4>1256</vt:i4>
      </vt:variant>
      <vt:variant>
        <vt:i4>0</vt:i4>
      </vt:variant>
      <vt:variant>
        <vt:i4>5</vt:i4>
      </vt:variant>
      <vt:variant>
        <vt:lpwstr/>
      </vt:variant>
      <vt:variant>
        <vt:lpwstr>_Toc356228724</vt:lpwstr>
      </vt:variant>
      <vt:variant>
        <vt:i4>1703984</vt:i4>
      </vt:variant>
      <vt:variant>
        <vt:i4>1250</vt:i4>
      </vt:variant>
      <vt:variant>
        <vt:i4>0</vt:i4>
      </vt:variant>
      <vt:variant>
        <vt:i4>5</vt:i4>
      </vt:variant>
      <vt:variant>
        <vt:lpwstr/>
      </vt:variant>
      <vt:variant>
        <vt:lpwstr>_Toc356228723</vt:lpwstr>
      </vt:variant>
      <vt:variant>
        <vt:i4>1703984</vt:i4>
      </vt:variant>
      <vt:variant>
        <vt:i4>1244</vt:i4>
      </vt:variant>
      <vt:variant>
        <vt:i4>0</vt:i4>
      </vt:variant>
      <vt:variant>
        <vt:i4>5</vt:i4>
      </vt:variant>
      <vt:variant>
        <vt:lpwstr/>
      </vt:variant>
      <vt:variant>
        <vt:lpwstr>_Toc356228722</vt:lpwstr>
      </vt:variant>
      <vt:variant>
        <vt:i4>1703984</vt:i4>
      </vt:variant>
      <vt:variant>
        <vt:i4>1238</vt:i4>
      </vt:variant>
      <vt:variant>
        <vt:i4>0</vt:i4>
      </vt:variant>
      <vt:variant>
        <vt:i4>5</vt:i4>
      </vt:variant>
      <vt:variant>
        <vt:lpwstr/>
      </vt:variant>
      <vt:variant>
        <vt:lpwstr>_Toc356228721</vt:lpwstr>
      </vt:variant>
      <vt:variant>
        <vt:i4>1703984</vt:i4>
      </vt:variant>
      <vt:variant>
        <vt:i4>1232</vt:i4>
      </vt:variant>
      <vt:variant>
        <vt:i4>0</vt:i4>
      </vt:variant>
      <vt:variant>
        <vt:i4>5</vt:i4>
      </vt:variant>
      <vt:variant>
        <vt:lpwstr/>
      </vt:variant>
      <vt:variant>
        <vt:lpwstr>_Toc356228720</vt:lpwstr>
      </vt:variant>
      <vt:variant>
        <vt:i4>1638448</vt:i4>
      </vt:variant>
      <vt:variant>
        <vt:i4>1226</vt:i4>
      </vt:variant>
      <vt:variant>
        <vt:i4>0</vt:i4>
      </vt:variant>
      <vt:variant>
        <vt:i4>5</vt:i4>
      </vt:variant>
      <vt:variant>
        <vt:lpwstr/>
      </vt:variant>
      <vt:variant>
        <vt:lpwstr>_Toc356228719</vt:lpwstr>
      </vt:variant>
      <vt:variant>
        <vt:i4>1638448</vt:i4>
      </vt:variant>
      <vt:variant>
        <vt:i4>1220</vt:i4>
      </vt:variant>
      <vt:variant>
        <vt:i4>0</vt:i4>
      </vt:variant>
      <vt:variant>
        <vt:i4>5</vt:i4>
      </vt:variant>
      <vt:variant>
        <vt:lpwstr/>
      </vt:variant>
      <vt:variant>
        <vt:lpwstr>_Toc356228718</vt:lpwstr>
      </vt:variant>
      <vt:variant>
        <vt:i4>1638448</vt:i4>
      </vt:variant>
      <vt:variant>
        <vt:i4>1214</vt:i4>
      </vt:variant>
      <vt:variant>
        <vt:i4>0</vt:i4>
      </vt:variant>
      <vt:variant>
        <vt:i4>5</vt:i4>
      </vt:variant>
      <vt:variant>
        <vt:lpwstr/>
      </vt:variant>
      <vt:variant>
        <vt:lpwstr>_Toc356228717</vt:lpwstr>
      </vt:variant>
      <vt:variant>
        <vt:i4>1638448</vt:i4>
      </vt:variant>
      <vt:variant>
        <vt:i4>1208</vt:i4>
      </vt:variant>
      <vt:variant>
        <vt:i4>0</vt:i4>
      </vt:variant>
      <vt:variant>
        <vt:i4>5</vt:i4>
      </vt:variant>
      <vt:variant>
        <vt:lpwstr/>
      </vt:variant>
      <vt:variant>
        <vt:lpwstr>_Toc356228716</vt:lpwstr>
      </vt:variant>
      <vt:variant>
        <vt:i4>1638448</vt:i4>
      </vt:variant>
      <vt:variant>
        <vt:i4>1202</vt:i4>
      </vt:variant>
      <vt:variant>
        <vt:i4>0</vt:i4>
      </vt:variant>
      <vt:variant>
        <vt:i4>5</vt:i4>
      </vt:variant>
      <vt:variant>
        <vt:lpwstr/>
      </vt:variant>
      <vt:variant>
        <vt:lpwstr>_Toc356228715</vt:lpwstr>
      </vt:variant>
      <vt:variant>
        <vt:i4>1638448</vt:i4>
      </vt:variant>
      <vt:variant>
        <vt:i4>1196</vt:i4>
      </vt:variant>
      <vt:variant>
        <vt:i4>0</vt:i4>
      </vt:variant>
      <vt:variant>
        <vt:i4>5</vt:i4>
      </vt:variant>
      <vt:variant>
        <vt:lpwstr/>
      </vt:variant>
      <vt:variant>
        <vt:lpwstr>_Toc356228714</vt:lpwstr>
      </vt:variant>
      <vt:variant>
        <vt:i4>1638448</vt:i4>
      </vt:variant>
      <vt:variant>
        <vt:i4>1190</vt:i4>
      </vt:variant>
      <vt:variant>
        <vt:i4>0</vt:i4>
      </vt:variant>
      <vt:variant>
        <vt:i4>5</vt:i4>
      </vt:variant>
      <vt:variant>
        <vt:lpwstr/>
      </vt:variant>
      <vt:variant>
        <vt:lpwstr>_Toc356228713</vt:lpwstr>
      </vt:variant>
      <vt:variant>
        <vt:i4>1638448</vt:i4>
      </vt:variant>
      <vt:variant>
        <vt:i4>1184</vt:i4>
      </vt:variant>
      <vt:variant>
        <vt:i4>0</vt:i4>
      </vt:variant>
      <vt:variant>
        <vt:i4>5</vt:i4>
      </vt:variant>
      <vt:variant>
        <vt:lpwstr/>
      </vt:variant>
      <vt:variant>
        <vt:lpwstr>_Toc356228712</vt:lpwstr>
      </vt:variant>
      <vt:variant>
        <vt:i4>1638448</vt:i4>
      </vt:variant>
      <vt:variant>
        <vt:i4>1178</vt:i4>
      </vt:variant>
      <vt:variant>
        <vt:i4>0</vt:i4>
      </vt:variant>
      <vt:variant>
        <vt:i4>5</vt:i4>
      </vt:variant>
      <vt:variant>
        <vt:lpwstr/>
      </vt:variant>
      <vt:variant>
        <vt:lpwstr>_Toc356228711</vt:lpwstr>
      </vt:variant>
      <vt:variant>
        <vt:i4>1638448</vt:i4>
      </vt:variant>
      <vt:variant>
        <vt:i4>1172</vt:i4>
      </vt:variant>
      <vt:variant>
        <vt:i4>0</vt:i4>
      </vt:variant>
      <vt:variant>
        <vt:i4>5</vt:i4>
      </vt:variant>
      <vt:variant>
        <vt:lpwstr/>
      </vt:variant>
      <vt:variant>
        <vt:lpwstr>_Toc356228710</vt:lpwstr>
      </vt:variant>
      <vt:variant>
        <vt:i4>1572912</vt:i4>
      </vt:variant>
      <vt:variant>
        <vt:i4>1166</vt:i4>
      </vt:variant>
      <vt:variant>
        <vt:i4>0</vt:i4>
      </vt:variant>
      <vt:variant>
        <vt:i4>5</vt:i4>
      </vt:variant>
      <vt:variant>
        <vt:lpwstr/>
      </vt:variant>
      <vt:variant>
        <vt:lpwstr>_Toc356228709</vt:lpwstr>
      </vt:variant>
      <vt:variant>
        <vt:i4>1572912</vt:i4>
      </vt:variant>
      <vt:variant>
        <vt:i4>1160</vt:i4>
      </vt:variant>
      <vt:variant>
        <vt:i4>0</vt:i4>
      </vt:variant>
      <vt:variant>
        <vt:i4>5</vt:i4>
      </vt:variant>
      <vt:variant>
        <vt:lpwstr/>
      </vt:variant>
      <vt:variant>
        <vt:lpwstr>_Toc356228708</vt:lpwstr>
      </vt:variant>
      <vt:variant>
        <vt:i4>1572912</vt:i4>
      </vt:variant>
      <vt:variant>
        <vt:i4>1154</vt:i4>
      </vt:variant>
      <vt:variant>
        <vt:i4>0</vt:i4>
      </vt:variant>
      <vt:variant>
        <vt:i4>5</vt:i4>
      </vt:variant>
      <vt:variant>
        <vt:lpwstr/>
      </vt:variant>
      <vt:variant>
        <vt:lpwstr>_Toc356228707</vt:lpwstr>
      </vt:variant>
      <vt:variant>
        <vt:i4>1572912</vt:i4>
      </vt:variant>
      <vt:variant>
        <vt:i4>1148</vt:i4>
      </vt:variant>
      <vt:variant>
        <vt:i4>0</vt:i4>
      </vt:variant>
      <vt:variant>
        <vt:i4>5</vt:i4>
      </vt:variant>
      <vt:variant>
        <vt:lpwstr/>
      </vt:variant>
      <vt:variant>
        <vt:lpwstr>_Toc356228706</vt:lpwstr>
      </vt:variant>
      <vt:variant>
        <vt:i4>1572912</vt:i4>
      </vt:variant>
      <vt:variant>
        <vt:i4>1142</vt:i4>
      </vt:variant>
      <vt:variant>
        <vt:i4>0</vt:i4>
      </vt:variant>
      <vt:variant>
        <vt:i4>5</vt:i4>
      </vt:variant>
      <vt:variant>
        <vt:lpwstr/>
      </vt:variant>
      <vt:variant>
        <vt:lpwstr>_Toc356228705</vt:lpwstr>
      </vt:variant>
      <vt:variant>
        <vt:i4>1572912</vt:i4>
      </vt:variant>
      <vt:variant>
        <vt:i4>1136</vt:i4>
      </vt:variant>
      <vt:variant>
        <vt:i4>0</vt:i4>
      </vt:variant>
      <vt:variant>
        <vt:i4>5</vt:i4>
      </vt:variant>
      <vt:variant>
        <vt:lpwstr/>
      </vt:variant>
      <vt:variant>
        <vt:lpwstr>_Toc356228704</vt:lpwstr>
      </vt:variant>
      <vt:variant>
        <vt:i4>1572912</vt:i4>
      </vt:variant>
      <vt:variant>
        <vt:i4>1130</vt:i4>
      </vt:variant>
      <vt:variant>
        <vt:i4>0</vt:i4>
      </vt:variant>
      <vt:variant>
        <vt:i4>5</vt:i4>
      </vt:variant>
      <vt:variant>
        <vt:lpwstr/>
      </vt:variant>
      <vt:variant>
        <vt:lpwstr>_Toc356228703</vt:lpwstr>
      </vt:variant>
      <vt:variant>
        <vt:i4>1572912</vt:i4>
      </vt:variant>
      <vt:variant>
        <vt:i4>1124</vt:i4>
      </vt:variant>
      <vt:variant>
        <vt:i4>0</vt:i4>
      </vt:variant>
      <vt:variant>
        <vt:i4>5</vt:i4>
      </vt:variant>
      <vt:variant>
        <vt:lpwstr/>
      </vt:variant>
      <vt:variant>
        <vt:lpwstr>_Toc356228702</vt:lpwstr>
      </vt:variant>
      <vt:variant>
        <vt:i4>1572912</vt:i4>
      </vt:variant>
      <vt:variant>
        <vt:i4>1118</vt:i4>
      </vt:variant>
      <vt:variant>
        <vt:i4>0</vt:i4>
      </vt:variant>
      <vt:variant>
        <vt:i4>5</vt:i4>
      </vt:variant>
      <vt:variant>
        <vt:lpwstr/>
      </vt:variant>
      <vt:variant>
        <vt:lpwstr>_Toc356228701</vt:lpwstr>
      </vt:variant>
      <vt:variant>
        <vt:i4>1572912</vt:i4>
      </vt:variant>
      <vt:variant>
        <vt:i4>1112</vt:i4>
      </vt:variant>
      <vt:variant>
        <vt:i4>0</vt:i4>
      </vt:variant>
      <vt:variant>
        <vt:i4>5</vt:i4>
      </vt:variant>
      <vt:variant>
        <vt:lpwstr/>
      </vt:variant>
      <vt:variant>
        <vt:lpwstr>_Toc356228700</vt:lpwstr>
      </vt:variant>
      <vt:variant>
        <vt:i4>1114161</vt:i4>
      </vt:variant>
      <vt:variant>
        <vt:i4>1106</vt:i4>
      </vt:variant>
      <vt:variant>
        <vt:i4>0</vt:i4>
      </vt:variant>
      <vt:variant>
        <vt:i4>5</vt:i4>
      </vt:variant>
      <vt:variant>
        <vt:lpwstr/>
      </vt:variant>
      <vt:variant>
        <vt:lpwstr>_Toc356228699</vt:lpwstr>
      </vt:variant>
      <vt:variant>
        <vt:i4>1114161</vt:i4>
      </vt:variant>
      <vt:variant>
        <vt:i4>1100</vt:i4>
      </vt:variant>
      <vt:variant>
        <vt:i4>0</vt:i4>
      </vt:variant>
      <vt:variant>
        <vt:i4>5</vt:i4>
      </vt:variant>
      <vt:variant>
        <vt:lpwstr/>
      </vt:variant>
      <vt:variant>
        <vt:lpwstr>_Toc356228698</vt:lpwstr>
      </vt:variant>
      <vt:variant>
        <vt:i4>1114161</vt:i4>
      </vt:variant>
      <vt:variant>
        <vt:i4>1094</vt:i4>
      </vt:variant>
      <vt:variant>
        <vt:i4>0</vt:i4>
      </vt:variant>
      <vt:variant>
        <vt:i4>5</vt:i4>
      </vt:variant>
      <vt:variant>
        <vt:lpwstr/>
      </vt:variant>
      <vt:variant>
        <vt:lpwstr>_Toc356228697</vt:lpwstr>
      </vt:variant>
      <vt:variant>
        <vt:i4>1114161</vt:i4>
      </vt:variant>
      <vt:variant>
        <vt:i4>1088</vt:i4>
      </vt:variant>
      <vt:variant>
        <vt:i4>0</vt:i4>
      </vt:variant>
      <vt:variant>
        <vt:i4>5</vt:i4>
      </vt:variant>
      <vt:variant>
        <vt:lpwstr/>
      </vt:variant>
      <vt:variant>
        <vt:lpwstr>_Toc356228696</vt:lpwstr>
      </vt:variant>
      <vt:variant>
        <vt:i4>1114161</vt:i4>
      </vt:variant>
      <vt:variant>
        <vt:i4>1082</vt:i4>
      </vt:variant>
      <vt:variant>
        <vt:i4>0</vt:i4>
      </vt:variant>
      <vt:variant>
        <vt:i4>5</vt:i4>
      </vt:variant>
      <vt:variant>
        <vt:lpwstr/>
      </vt:variant>
      <vt:variant>
        <vt:lpwstr>_Toc356228695</vt:lpwstr>
      </vt:variant>
      <vt:variant>
        <vt:i4>1114161</vt:i4>
      </vt:variant>
      <vt:variant>
        <vt:i4>1076</vt:i4>
      </vt:variant>
      <vt:variant>
        <vt:i4>0</vt:i4>
      </vt:variant>
      <vt:variant>
        <vt:i4>5</vt:i4>
      </vt:variant>
      <vt:variant>
        <vt:lpwstr/>
      </vt:variant>
      <vt:variant>
        <vt:lpwstr>_Toc356228694</vt:lpwstr>
      </vt:variant>
      <vt:variant>
        <vt:i4>1114161</vt:i4>
      </vt:variant>
      <vt:variant>
        <vt:i4>1070</vt:i4>
      </vt:variant>
      <vt:variant>
        <vt:i4>0</vt:i4>
      </vt:variant>
      <vt:variant>
        <vt:i4>5</vt:i4>
      </vt:variant>
      <vt:variant>
        <vt:lpwstr/>
      </vt:variant>
      <vt:variant>
        <vt:lpwstr>_Toc356228693</vt:lpwstr>
      </vt:variant>
      <vt:variant>
        <vt:i4>1114161</vt:i4>
      </vt:variant>
      <vt:variant>
        <vt:i4>1064</vt:i4>
      </vt:variant>
      <vt:variant>
        <vt:i4>0</vt:i4>
      </vt:variant>
      <vt:variant>
        <vt:i4>5</vt:i4>
      </vt:variant>
      <vt:variant>
        <vt:lpwstr/>
      </vt:variant>
      <vt:variant>
        <vt:lpwstr>_Toc356228692</vt:lpwstr>
      </vt:variant>
      <vt:variant>
        <vt:i4>1114161</vt:i4>
      </vt:variant>
      <vt:variant>
        <vt:i4>1058</vt:i4>
      </vt:variant>
      <vt:variant>
        <vt:i4>0</vt:i4>
      </vt:variant>
      <vt:variant>
        <vt:i4>5</vt:i4>
      </vt:variant>
      <vt:variant>
        <vt:lpwstr/>
      </vt:variant>
      <vt:variant>
        <vt:lpwstr>_Toc356228691</vt:lpwstr>
      </vt:variant>
      <vt:variant>
        <vt:i4>1114161</vt:i4>
      </vt:variant>
      <vt:variant>
        <vt:i4>1052</vt:i4>
      </vt:variant>
      <vt:variant>
        <vt:i4>0</vt:i4>
      </vt:variant>
      <vt:variant>
        <vt:i4>5</vt:i4>
      </vt:variant>
      <vt:variant>
        <vt:lpwstr/>
      </vt:variant>
      <vt:variant>
        <vt:lpwstr>_Toc356228690</vt:lpwstr>
      </vt:variant>
      <vt:variant>
        <vt:i4>1048625</vt:i4>
      </vt:variant>
      <vt:variant>
        <vt:i4>1046</vt:i4>
      </vt:variant>
      <vt:variant>
        <vt:i4>0</vt:i4>
      </vt:variant>
      <vt:variant>
        <vt:i4>5</vt:i4>
      </vt:variant>
      <vt:variant>
        <vt:lpwstr/>
      </vt:variant>
      <vt:variant>
        <vt:lpwstr>_Toc356228689</vt:lpwstr>
      </vt:variant>
      <vt:variant>
        <vt:i4>1048625</vt:i4>
      </vt:variant>
      <vt:variant>
        <vt:i4>1040</vt:i4>
      </vt:variant>
      <vt:variant>
        <vt:i4>0</vt:i4>
      </vt:variant>
      <vt:variant>
        <vt:i4>5</vt:i4>
      </vt:variant>
      <vt:variant>
        <vt:lpwstr/>
      </vt:variant>
      <vt:variant>
        <vt:lpwstr>_Toc356228688</vt:lpwstr>
      </vt:variant>
      <vt:variant>
        <vt:i4>1048625</vt:i4>
      </vt:variant>
      <vt:variant>
        <vt:i4>1034</vt:i4>
      </vt:variant>
      <vt:variant>
        <vt:i4>0</vt:i4>
      </vt:variant>
      <vt:variant>
        <vt:i4>5</vt:i4>
      </vt:variant>
      <vt:variant>
        <vt:lpwstr/>
      </vt:variant>
      <vt:variant>
        <vt:lpwstr>_Toc356228687</vt:lpwstr>
      </vt:variant>
      <vt:variant>
        <vt:i4>1048625</vt:i4>
      </vt:variant>
      <vt:variant>
        <vt:i4>1028</vt:i4>
      </vt:variant>
      <vt:variant>
        <vt:i4>0</vt:i4>
      </vt:variant>
      <vt:variant>
        <vt:i4>5</vt:i4>
      </vt:variant>
      <vt:variant>
        <vt:lpwstr/>
      </vt:variant>
      <vt:variant>
        <vt:lpwstr>_Toc356228686</vt:lpwstr>
      </vt:variant>
      <vt:variant>
        <vt:i4>1048625</vt:i4>
      </vt:variant>
      <vt:variant>
        <vt:i4>1022</vt:i4>
      </vt:variant>
      <vt:variant>
        <vt:i4>0</vt:i4>
      </vt:variant>
      <vt:variant>
        <vt:i4>5</vt:i4>
      </vt:variant>
      <vt:variant>
        <vt:lpwstr/>
      </vt:variant>
      <vt:variant>
        <vt:lpwstr>_Toc356228685</vt:lpwstr>
      </vt:variant>
      <vt:variant>
        <vt:i4>1048625</vt:i4>
      </vt:variant>
      <vt:variant>
        <vt:i4>1016</vt:i4>
      </vt:variant>
      <vt:variant>
        <vt:i4>0</vt:i4>
      </vt:variant>
      <vt:variant>
        <vt:i4>5</vt:i4>
      </vt:variant>
      <vt:variant>
        <vt:lpwstr/>
      </vt:variant>
      <vt:variant>
        <vt:lpwstr>_Toc356228684</vt:lpwstr>
      </vt:variant>
      <vt:variant>
        <vt:i4>1048625</vt:i4>
      </vt:variant>
      <vt:variant>
        <vt:i4>1010</vt:i4>
      </vt:variant>
      <vt:variant>
        <vt:i4>0</vt:i4>
      </vt:variant>
      <vt:variant>
        <vt:i4>5</vt:i4>
      </vt:variant>
      <vt:variant>
        <vt:lpwstr/>
      </vt:variant>
      <vt:variant>
        <vt:lpwstr>_Toc356228683</vt:lpwstr>
      </vt:variant>
      <vt:variant>
        <vt:i4>1048625</vt:i4>
      </vt:variant>
      <vt:variant>
        <vt:i4>1004</vt:i4>
      </vt:variant>
      <vt:variant>
        <vt:i4>0</vt:i4>
      </vt:variant>
      <vt:variant>
        <vt:i4>5</vt:i4>
      </vt:variant>
      <vt:variant>
        <vt:lpwstr/>
      </vt:variant>
      <vt:variant>
        <vt:lpwstr>_Toc356228682</vt:lpwstr>
      </vt:variant>
      <vt:variant>
        <vt:i4>1048625</vt:i4>
      </vt:variant>
      <vt:variant>
        <vt:i4>998</vt:i4>
      </vt:variant>
      <vt:variant>
        <vt:i4>0</vt:i4>
      </vt:variant>
      <vt:variant>
        <vt:i4>5</vt:i4>
      </vt:variant>
      <vt:variant>
        <vt:lpwstr/>
      </vt:variant>
      <vt:variant>
        <vt:lpwstr>_Toc356228681</vt:lpwstr>
      </vt:variant>
      <vt:variant>
        <vt:i4>1048625</vt:i4>
      </vt:variant>
      <vt:variant>
        <vt:i4>992</vt:i4>
      </vt:variant>
      <vt:variant>
        <vt:i4>0</vt:i4>
      </vt:variant>
      <vt:variant>
        <vt:i4>5</vt:i4>
      </vt:variant>
      <vt:variant>
        <vt:lpwstr/>
      </vt:variant>
      <vt:variant>
        <vt:lpwstr>_Toc356228680</vt:lpwstr>
      </vt:variant>
      <vt:variant>
        <vt:i4>2031665</vt:i4>
      </vt:variant>
      <vt:variant>
        <vt:i4>986</vt:i4>
      </vt:variant>
      <vt:variant>
        <vt:i4>0</vt:i4>
      </vt:variant>
      <vt:variant>
        <vt:i4>5</vt:i4>
      </vt:variant>
      <vt:variant>
        <vt:lpwstr/>
      </vt:variant>
      <vt:variant>
        <vt:lpwstr>_Toc356228679</vt:lpwstr>
      </vt:variant>
      <vt:variant>
        <vt:i4>2031665</vt:i4>
      </vt:variant>
      <vt:variant>
        <vt:i4>980</vt:i4>
      </vt:variant>
      <vt:variant>
        <vt:i4>0</vt:i4>
      </vt:variant>
      <vt:variant>
        <vt:i4>5</vt:i4>
      </vt:variant>
      <vt:variant>
        <vt:lpwstr/>
      </vt:variant>
      <vt:variant>
        <vt:lpwstr>_Toc356228678</vt:lpwstr>
      </vt:variant>
      <vt:variant>
        <vt:i4>2031665</vt:i4>
      </vt:variant>
      <vt:variant>
        <vt:i4>974</vt:i4>
      </vt:variant>
      <vt:variant>
        <vt:i4>0</vt:i4>
      </vt:variant>
      <vt:variant>
        <vt:i4>5</vt:i4>
      </vt:variant>
      <vt:variant>
        <vt:lpwstr/>
      </vt:variant>
      <vt:variant>
        <vt:lpwstr>_Toc356228677</vt:lpwstr>
      </vt:variant>
      <vt:variant>
        <vt:i4>2031665</vt:i4>
      </vt:variant>
      <vt:variant>
        <vt:i4>968</vt:i4>
      </vt:variant>
      <vt:variant>
        <vt:i4>0</vt:i4>
      </vt:variant>
      <vt:variant>
        <vt:i4>5</vt:i4>
      </vt:variant>
      <vt:variant>
        <vt:lpwstr/>
      </vt:variant>
      <vt:variant>
        <vt:lpwstr>_Toc356228676</vt:lpwstr>
      </vt:variant>
      <vt:variant>
        <vt:i4>2031665</vt:i4>
      </vt:variant>
      <vt:variant>
        <vt:i4>962</vt:i4>
      </vt:variant>
      <vt:variant>
        <vt:i4>0</vt:i4>
      </vt:variant>
      <vt:variant>
        <vt:i4>5</vt:i4>
      </vt:variant>
      <vt:variant>
        <vt:lpwstr/>
      </vt:variant>
      <vt:variant>
        <vt:lpwstr>_Toc356228675</vt:lpwstr>
      </vt:variant>
      <vt:variant>
        <vt:i4>2031665</vt:i4>
      </vt:variant>
      <vt:variant>
        <vt:i4>956</vt:i4>
      </vt:variant>
      <vt:variant>
        <vt:i4>0</vt:i4>
      </vt:variant>
      <vt:variant>
        <vt:i4>5</vt:i4>
      </vt:variant>
      <vt:variant>
        <vt:lpwstr/>
      </vt:variant>
      <vt:variant>
        <vt:lpwstr>_Toc356228674</vt:lpwstr>
      </vt:variant>
      <vt:variant>
        <vt:i4>2031665</vt:i4>
      </vt:variant>
      <vt:variant>
        <vt:i4>950</vt:i4>
      </vt:variant>
      <vt:variant>
        <vt:i4>0</vt:i4>
      </vt:variant>
      <vt:variant>
        <vt:i4>5</vt:i4>
      </vt:variant>
      <vt:variant>
        <vt:lpwstr/>
      </vt:variant>
      <vt:variant>
        <vt:lpwstr>_Toc356228673</vt:lpwstr>
      </vt:variant>
      <vt:variant>
        <vt:i4>2031665</vt:i4>
      </vt:variant>
      <vt:variant>
        <vt:i4>944</vt:i4>
      </vt:variant>
      <vt:variant>
        <vt:i4>0</vt:i4>
      </vt:variant>
      <vt:variant>
        <vt:i4>5</vt:i4>
      </vt:variant>
      <vt:variant>
        <vt:lpwstr/>
      </vt:variant>
      <vt:variant>
        <vt:lpwstr>_Toc356228672</vt:lpwstr>
      </vt:variant>
      <vt:variant>
        <vt:i4>2031665</vt:i4>
      </vt:variant>
      <vt:variant>
        <vt:i4>938</vt:i4>
      </vt:variant>
      <vt:variant>
        <vt:i4>0</vt:i4>
      </vt:variant>
      <vt:variant>
        <vt:i4>5</vt:i4>
      </vt:variant>
      <vt:variant>
        <vt:lpwstr/>
      </vt:variant>
      <vt:variant>
        <vt:lpwstr>_Toc356228671</vt:lpwstr>
      </vt:variant>
      <vt:variant>
        <vt:i4>2031665</vt:i4>
      </vt:variant>
      <vt:variant>
        <vt:i4>932</vt:i4>
      </vt:variant>
      <vt:variant>
        <vt:i4>0</vt:i4>
      </vt:variant>
      <vt:variant>
        <vt:i4>5</vt:i4>
      </vt:variant>
      <vt:variant>
        <vt:lpwstr/>
      </vt:variant>
      <vt:variant>
        <vt:lpwstr>_Toc356228670</vt:lpwstr>
      </vt:variant>
      <vt:variant>
        <vt:i4>1966129</vt:i4>
      </vt:variant>
      <vt:variant>
        <vt:i4>926</vt:i4>
      </vt:variant>
      <vt:variant>
        <vt:i4>0</vt:i4>
      </vt:variant>
      <vt:variant>
        <vt:i4>5</vt:i4>
      </vt:variant>
      <vt:variant>
        <vt:lpwstr/>
      </vt:variant>
      <vt:variant>
        <vt:lpwstr>_Toc356228669</vt:lpwstr>
      </vt:variant>
      <vt:variant>
        <vt:i4>1966129</vt:i4>
      </vt:variant>
      <vt:variant>
        <vt:i4>920</vt:i4>
      </vt:variant>
      <vt:variant>
        <vt:i4>0</vt:i4>
      </vt:variant>
      <vt:variant>
        <vt:i4>5</vt:i4>
      </vt:variant>
      <vt:variant>
        <vt:lpwstr/>
      </vt:variant>
      <vt:variant>
        <vt:lpwstr>_Toc356228668</vt:lpwstr>
      </vt:variant>
      <vt:variant>
        <vt:i4>1966129</vt:i4>
      </vt:variant>
      <vt:variant>
        <vt:i4>914</vt:i4>
      </vt:variant>
      <vt:variant>
        <vt:i4>0</vt:i4>
      </vt:variant>
      <vt:variant>
        <vt:i4>5</vt:i4>
      </vt:variant>
      <vt:variant>
        <vt:lpwstr/>
      </vt:variant>
      <vt:variant>
        <vt:lpwstr>_Toc356228667</vt:lpwstr>
      </vt:variant>
      <vt:variant>
        <vt:i4>1966129</vt:i4>
      </vt:variant>
      <vt:variant>
        <vt:i4>908</vt:i4>
      </vt:variant>
      <vt:variant>
        <vt:i4>0</vt:i4>
      </vt:variant>
      <vt:variant>
        <vt:i4>5</vt:i4>
      </vt:variant>
      <vt:variant>
        <vt:lpwstr/>
      </vt:variant>
      <vt:variant>
        <vt:lpwstr>_Toc356228666</vt:lpwstr>
      </vt:variant>
      <vt:variant>
        <vt:i4>1966129</vt:i4>
      </vt:variant>
      <vt:variant>
        <vt:i4>902</vt:i4>
      </vt:variant>
      <vt:variant>
        <vt:i4>0</vt:i4>
      </vt:variant>
      <vt:variant>
        <vt:i4>5</vt:i4>
      </vt:variant>
      <vt:variant>
        <vt:lpwstr/>
      </vt:variant>
      <vt:variant>
        <vt:lpwstr>_Toc356228665</vt:lpwstr>
      </vt:variant>
      <vt:variant>
        <vt:i4>1966129</vt:i4>
      </vt:variant>
      <vt:variant>
        <vt:i4>896</vt:i4>
      </vt:variant>
      <vt:variant>
        <vt:i4>0</vt:i4>
      </vt:variant>
      <vt:variant>
        <vt:i4>5</vt:i4>
      </vt:variant>
      <vt:variant>
        <vt:lpwstr/>
      </vt:variant>
      <vt:variant>
        <vt:lpwstr>_Toc356228664</vt:lpwstr>
      </vt:variant>
      <vt:variant>
        <vt:i4>1966129</vt:i4>
      </vt:variant>
      <vt:variant>
        <vt:i4>890</vt:i4>
      </vt:variant>
      <vt:variant>
        <vt:i4>0</vt:i4>
      </vt:variant>
      <vt:variant>
        <vt:i4>5</vt:i4>
      </vt:variant>
      <vt:variant>
        <vt:lpwstr/>
      </vt:variant>
      <vt:variant>
        <vt:lpwstr>_Toc356228663</vt:lpwstr>
      </vt:variant>
      <vt:variant>
        <vt:i4>1966129</vt:i4>
      </vt:variant>
      <vt:variant>
        <vt:i4>884</vt:i4>
      </vt:variant>
      <vt:variant>
        <vt:i4>0</vt:i4>
      </vt:variant>
      <vt:variant>
        <vt:i4>5</vt:i4>
      </vt:variant>
      <vt:variant>
        <vt:lpwstr/>
      </vt:variant>
      <vt:variant>
        <vt:lpwstr>_Toc356228662</vt:lpwstr>
      </vt:variant>
      <vt:variant>
        <vt:i4>1966129</vt:i4>
      </vt:variant>
      <vt:variant>
        <vt:i4>878</vt:i4>
      </vt:variant>
      <vt:variant>
        <vt:i4>0</vt:i4>
      </vt:variant>
      <vt:variant>
        <vt:i4>5</vt:i4>
      </vt:variant>
      <vt:variant>
        <vt:lpwstr/>
      </vt:variant>
      <vt:variant>
        <vt:lpwstr>_Toc356228661</vt:lpwstr>
      </vt:variant>
      <vt:variant>
        <vt:i4>1966129</vt:i4>
      </vt:variant>
      <vt:variant>
        <vt:i4>872</vt:i4>
      </vt:variant>
      <vt:variant>
        <vt:i4>0</vt:i4>
      </vt:variant>
      <vt:variant>
        <vt:i4>5</vt:i4>
      </vt:variant>
      <vt:variant>
        <vt:lpwstr/>
      </vt:variant>
      <vt:variant>
        <vt:lpwstr>_Toc356228660</vt:lpwstr>
      </vt:variant>
      <vt:variant>
        <vt:i4>1900593</vt:i4>
      </vt:variant>
      <vt:variant>
        <vt:i4>866</vt:i4>
      </vt:variant>
      <vt:variant>
        <vt:i4>0</vt:i4>
      </vt:variant>
      <vt:variant>
        <vt:i4>5</vt:i4>
      </vt:variant>
      <vt:variant>
        <vt:lpwstr/>
      </vt:variant>
      <vt:variant>
        <vt:lpwstr>_Toc356228659</vt:lpwstr>
      </vt:variant>
      <vt:variant>
        <vt:i4>1900593</vt:i4>
      </vt:variant>
      <vt:variant>
        <vt:i4>860</vt:i4>
      </vt:variant>
      <vt:variant>
        <vt:i4>0</vt:i4>
      </vt:variant>
      <vt:variant>
        <vt:i4>5</vt:i4>
      </vt:variant>
      <vt:variant>
        <vt:lpwstr/>
      </vt:variant>
      <vt:variant>
        <vt:lpwstr>_Toc356228658</vt:lpwstr>
      </vt:variant>
      <vt:variant>
        <vt:i4>1900593</vt:i4>
      </vt:variant>
      <vt:variant>
        <vt:i4>854</vt:i4>
      </vt:variant>
      <vt:variant>
        <vt:i4>0</vt:i4>
      </vt:variant>
      <vt:variant>
        <vt:i4>5</vt:i4>
      </vt:variant>
      <vt:variant>
        <vt:lpwstr/>
      </vt:variant>
      <vt:variant>
        <vt:lpwstr>_Toc356228657</vt:lpwstr>
      </vt:variant>
      <vt:variant>
        <vt:i4>1900593</vt:i4>
      </vt:variant>
      <vt:variant>
        <vt:i4>848</vt:i4>
      </vt:variant>
      <vt:variant>
        <vt:i4>0</vt:i4>
      </vt:variant>
      <vt:variant>
        <vt:i4>5</vt:i4>
      </vt:variant>
      <vt:variant>
        <vt:lpwstr/>
      </vt:variant>
      <vt:variant>
        <vt:lpwstr>_Toc356228656</vt:lpwstr>
      </vt:variant>
      <vt:variant>
        <vt:i4>1900593</vt:i4>
      </vt:variant>
      <vt:variant>
        <vt:i4>842</vt:i4>
      </vt:variant>
      <vt:variant>
        <vt:i4>0</vt:i4>
      </vt:variant>
      <vt:variant>
        <vt:i4>5</vt:i4>
      </vt:variant>
      <vt:variant>
        <vt:lpwstr/>
      </vt:variant>
      <vt:variant>
        <vt:lpwstr>_Toc356228655</vt:lpwstr>
      </vt:variant>
      <vt:variant>
        <vt:i4>1900593</vt:i4>
      </vt:variant>
      <vt:variant>
        <vt:i4>836</vt:i4>
      </vt:variant>
      <vt:variant>
        <vt:i4>0</vt:i4>
      </vt:variant>
      <vt:variant>
        <vt:i4>5</vt:i4>
      </vt:variant>
      <vt:variant>
        <vt:lpwstr/>
      </vt:variant>
      <vt:variant>
        <vt:lpwstr>_Toc356228654</vt:lpwstr>
      </vt:variant>
      <vt:variant>
        <vt:i4>1900593</vt:i4>
      </vt:variant>
      <vt:variant>
        <vt:i4>830</vt:i4>
      </vt:variant>
      <vt:variant>
        <vt:i4>0</vt:i4>
      </vt:variant>
      <vt:variant>
        <vt:i4>5</vt:i4>
      </vt:variant>
      <vt:variant>
        <vt:lpwstr/>
      </vt:variant>
      <vt:variant>
        <vt:lpwstr>_Toc356228653</vt:lpwstr>
      </vt:variant>
      <vt:variant>
        <vt:i4>1900593</vt:i4>
      </vt:variant>
      <vt:variant>
        <vt:i4>824</vt:i4>
      </vt:variant>
      <vt:variant>
        <vt:i4>0</vt:i4>
      </vt:variant>
      <vt:variant>
        <vt:i4>5</vt:i4>
      </vt:variant>
      <vt:variant>
        <vt:lpwstr/>
      </vt:variant>
      <vt:variant>
        <vt:lpwstr>_Toc356228652</vt:lpwstr>
      </vt:variant>
      <vt:variant>
        <vt:i4>1900593</vt:i4>
      </vt:variant>
      <vt:variant>
        <vt:i4>818</vt:i4>
      </vt:variant>
      <vt:variant>
        <vt:i4>0</vt:i4>
      </vt:variant>
      <vt:variant>
        <vt:i4>5</vt:i4>
      </vt:variant>
      <vt:variant>
        <vt:lpwstr/>
      </vt:variant>
      <vt:variant>
        <vt:lpwstr>_Toc356228651</vt:lpwstr>
      </vt:variant>
      <vt:variant>
        <vt:i4>1900593</vt:i4>
      </vt:variant>
      <vt:variant>
        <vt:i4>812</vt:i4>
      </vt:variant>
      <vt:variant>
        <vt:i4>0</vt:i4>
      </vt:variant>
      <vt:variant>
        <vt:i4>5</vt:i4>
      </vt:variant>
      <vt:variant>
        <vt:lpwstr/>
      </vt:variant>
      <vt:variant>
        <vt:lpwstr>_Toc356228650</vt:lpwstr>
      </vt:variant>
      <vt:variant>
        <vt:i4>1835057</vt:i4>
      </vt:variant>
      <vt:variant>
        <vt:i4>806</vt:i4>
      </vt:variant>
      <vt:variant>
        <vt:i4>0</vt:i4>
      </vt:variant>
      <vt:variant>
        <vt:i4>5</vt:i4>
      </vt:variant>
      <vt:variant>
        <vt:lpwstr/>
      </vt:variant>
      <vt:variant>
        <vt:lpwstr>_Toc356228649</vt:lpwstr>
      </vt:variant>
      <vt:variant>
        <vt:i4>1835057</vt:i4>
      </vt:variant>
      <vt:variant>
        <vt:i4>800</vt:i4>
      </vt:variant>
      <vt:variant>
        <vt:i4>0</vt:i4>
      </vt:variant>
      <vt:variant>
        <vt:i4>5</vt:i4>
      </vt:variant>
      <vt:variant>
        <vt:lpwstr/>
      </vt:variant>
      <vt:variant>
        <vt:lpwstr>_Toc356228648</vt:lpwstr>
      </vt:variant>
      <vt:variant>
        <vt:i4>1835057</vt:i4>
      </vt:variant>
      <vt:variant>
        <vt:i4>794</vt:i4>
      </vt:variant>
      <vt:variant>
        <vt:i4>0</vt:i4>
      </vt:variant>
      <vt:variant>
        <vt:i4>5</vt:i4>
      </vt:variant>
      <vt:variant>
        <vt:lpwstr/>
      </vt:variant>
      <vt:variant>
        <vt:lpwstr>_Toc356228647</vt:lpwstr>
      </vt:variant>
      <vt:variant>
        <vt:i4>1835057</vt:i4>
      </vt:variant>
      <vt:variant>
        <vt:i4>788</vt:i4>
      </vt:variant>
      <vt:variant>
        <vt:i4>0</vt:i4>
      </vt:variant>
      <vt:variant>
        <vt:i4>5</vt:i4>
      </vt:variant>
      <vt:variant>
        <vt:lpwstr/>
      </vt:variant>
      <vt:variant>
        <vt:lpwstr>_Toc356228646</vt:lpwstr>
      </vt:variant>
      <vt:variant>
        <vt:i4>1835057</vt:i4>
      </vt:variant>
      <vt:variant>
        <vt:i4>782</vt:i4>
      </vt:variant>
      <vt:variant>
        <vt:i4>0</vt:i4>
      </vt:variant>
      <vt:variant>
        <vt:i4>5</vt:i4>
      </vt:variant>
      <vt:variant>
        <vt:lpwstr/>
      </vt:variant>
      <vt:variant>
        <vt:lpwstr>_Toc356228645</vt:lpwstr>
      </vt:variant>
      <vt:variant>
        <vt:i4>1835057</vt:i4>
      </vt:variant>
      <vt:variant>
        <vt:i4>776</vt:i4>
      </vt:variant>
      <vt:variant>
        <vt:i4>0</vt:i4>
      </vt:variant>
      <vt:variant>
        <vt:i4>5</vt:i4>
      </vt:variant>
      <vt:variant>
        <vt:lpwstr/>
      </vt:variant>
      <vt:variant>
        <vt:lpwstr>_Toc356228644</vt:lpwstr>
      </vt:variant>
      <vt:variant>
        <vt:i4>1835057</vt:i4>
      </vt:variant>
      <vt:variant>
        <vt:i4>770</vt:i4>
      </vt:variant>
      <vt:variant>
        <vt:i4>0</vt:i4>
      </vt:variant>
      <vt:variant>
        <vt:i4>5</vt:i4>
      </vt:variant>
      <vt:variant>
        <vt:lpwstr/>
      </vt:variant>
      <vt:variant>
        <vt:lpwstr>_Toc356228643</vt:lpwstr>
      </vt:variant>
      <vt:variant>
        <vt:i4>1835057</vt:i4>
      </vt:variant>
      <vt:variant>
        <vt:i4>764</vt:i4>
      </vt:variant>
      <vt:variant>
        <vt:i4>0</vt:i4>
      </vt:variant>
      <vt:variant>
        <vt:i4>5</vt:i4>
      </vt:variant>
      <vt:variant>
        <vt:lpwstr/>
      </vt:variant>
      <vt:variant>
        <vt:lpwstr>_Toc356228642</vt:lpwstr>
      </vt:variant>
      <vt:variant>
        <vt:i4>1835057</vt:i4>
      </vt:variant>
      <vt:variant>
        <vt:i4>758</vt:i4>
      </vt:variant>
      <vt:variant>
        <vt:i4>0</vt:i4>
      </vt:variant>
      <vt:variant>
        <vt:i4>5</vt:i4>
      </vt:variant>
      <vt:variant>
        <vt:lpwstr/>
      </vt:variant>
      <vt:variant>
        <vt:lpwstr>_Toc356228641</vt:lpwstr>
      </vt:variant>
      <vt:variant>
        <vt:i4>1835057</vt:i4>
      </vt:variant>
      <vt:variant>
        <vt:i4>752</vt:i4>
      </vt:variant>
      <vt:variant>
        <vt:i4>0</vt:i4>
      </vt:variant>
      <vt:variant>
        <vt:i4>5</vt:i4>
      </vt:variant>
      <vt:variant>
        <vt:lpwstr/>
      </vt:variant>
      <vt:variant>
        <vt:lpwstr>_Toc356228640</vt:lpwstr>
      </vt:variant>
      <vt:variant>
        <vt:i4>1769521</vt:i4>
      </vt:variant>
      <vt:variant>
        <vt:i4>746</vt:i4>
      </vt:variant>
      <vt:variant>
        <vt:i4>0</vt:i4>
      </vt:variant>
      <vt:variant>
        <vt:i4>5</vt:i4>
      </vt:variant>
      <vt:variant>
        <vt:lpwstr/>
      </vt:variant>
      <vt:variant>
        <vt:lpwstr>_Toc356228639</vt:lpwstr>
      </vt:variant>
      <vt:variant>
        <vt:i4>1769521</vt:i4>
      </vt:variant>
      <vt:variant>
        <vt:i4>740</vt:i4>
      </vt:variant>
      <vt:variant>
        <vt:i4>0</vt:i4>
      </vt:variant>
      <vt:variant>
        <vt:i4>5</vt:i4>
      </vt:variant>
      <vt:variant>
        <vt:lpwstr/>
      </vt:variant>
      <vt:variant>
        <vt:lpwstr>_Toc356228638</vt:lpwstr>
      </vt:variant>
      <vt:variant>
        <vt:i4>1769521</vt:i4>
      </vt:variant>
      <vt:variant>
        <vt:i4>734</vt:i4>
      </vt:variant>
      <vt:variant>
        <vt:i4>0</vt:i4>
      </vt:variant>
      <vt:variant>
        <vt:i4>5</vt:i4>
      </vt:variant>
      <vt:variant>
        <vt:lpwstr/>
      </vt:variant>
      <vt:variant>
        <vt:lpwstr>_Toc356228637</vt:lpwstr>
      </vt:variant>
      <vt:variant>
        <vt:i4>1769521</vt:i4>
      </vt:variant>
      <vt:variant>
        <vt:i4>728</vt:i4>
      </vt:variant>
      <vt:variant>
        <vt:i4>0</vt:i4>
      </vt:variant>
      <vt:variant>
        <vt:i4>5</vt:i4>
      </vt:variant>
      <vt:variant>
        <vt:lpwstr/>
      </vt:variant>
      <vt:variant>
        <vt:lpwstr>_Toc356228636</vt:lpwstr>
      </vt:variant>
      <vt:variant>
        <vt:i4>1769521</vt:i4>
      </vt:variant>
      <vt:variant>
        <vt:i4>722</vt:i4>
      </vt:variant>
      <vt:variant>
        <vt:i4>0</vt:i4>
      </vt:variant>
      <vt:variant>
        <vt:i4>5</vt:i4>
      </vt:variant>
      <vt:variant>
        <vt:lpwstr/>
      </vt:variant>
      <vt:variant>
        <vt:lpwstr>_Toc356228635</vt:lpwstr>
      </vt:variant>
      <vt:variant>
        <vt:i4>1769521</vt:i4>
      </vt:variant>
      <vt:variant>
        <vt:i4>716</vt:i4>
      </vt:variant>
      <vt:variant>
        <vt:i4>0</vt:i4>
      </vt:variant>
      <vt:variant>
        <vt:i4>5</vt:i4>
      </vt:variant>
      <vt:variant>
        <vt:lpwstr/>
      </vt:variant>
      <vt:variant>
        <vt:lpwstr>_Toc356228634</vt:lpwstr>
      </vt:variant>
      <vt:variant>
        <vt:i4>1769521</vt:i4>
      </vt:variant>
      <vt:variant>
        <vt:i4>710</vt:i4>
      </vt:variant>
      <vt:variant>
        <vt:i4>0</vt:i4>
      </vt:variant>
      <vt:variant>
        <vt:i4>5</vt:i4>
      </vt:variant>
      <vt:variant>
        <vt:lpwstr/>
      </vt:variant>
      <vt:variant>
        <vt:lpwstr>_Toc356228633</vt:lpwstr>
      </vt:variant>
      <vt:variant>
        <vt:i4>1769521</vt:i4>
      </vt:variant>
      <vt:variant>
        <vt:i4>704</vt:i4>
      </vt:variant>
      <vt:variant>
        <vt:i4>0</vt:i4>
      </vt:variant>
      <vt:variant>
        <vt:i4>5</vt:i4>
      </vt:variant>
      <vt:variant>
        <vt:lpwstr/>
      </vt:variant>
      <vt:variant>
        <vt:lpwstr>_Toc356228632</vt:lpwstr>
      </vt:variant>
      <vt:variant>
        <vt:i4>1769521</vt:i4>
      </vt:variant>
      <vt:variant>
        <vt:i4>698</vt:i4>
      </vt:variant>
      <vt:variant>
        <vt:i4>0</vt:i4>
      </vt:variant>
      <vt:variant>
        <vt:i4>5</vt:i4>
      </vt:variant>
      <vt:variant>
        <vt:lpwstr/>
      </vt:variant>
      <vt:variant>
        <vt:lpwstr>_Toc356228631</vt:lpwstr>
      </vt:variant>
      <vt:variant>
        <vt:i4>1769521</vt:i4>
      </vt:variant>
      <vt:variant>
        <vt:i4>692</vt:i4>
      </vt:variant>
      <vt:variant>
        <vt:i4>0</vt:i4>
      </vt:variant>
      <vt:variant>
        <vt:i4>5</vt:i4>
      </vt:variant>
      <vt:variant>
        <vt:lpwstr/>
      </vt:variant>
      <vt:variant>
        <vt:lpwstr>_Toc356228630</vt:lpwstr>
      </vt:variant>
      <vt:variant>
        <vt:i4>1703985</vt:i4>
      </vt:variant>
      <vt:variant>
        <vt:i4>686</vt:i4>
      </vt:variant>
      <vt:variant>
        <vt:i4>0</vt:i4>
      </vt:variant>
      <vt:variant>
        <vt:i4>5</vt:i4>
      </vt:variant>
      <vt:variant>
        <vt:lpwstr/>
      </vt:variant>
      <vt:variant>
        <vt:lpwstr>_Toc356228629</vt:lpwstr>
      </vt:variant>
      <vt:variant>
        <vt:i4>1703985</vt:i4>
      </vt:variant>
      <vt:variant>
        <vt:i4>680</vt:i4>
      </vt:variant>
      <vt:variant>
        <vt:i4>0</vt:i4>
      </vt:variant>
      <vt:variant>
        <vt:i4>5</vt:i4>
      </vt:variant>
      <vt:variant>
        <vt:lpwstr/>
      </vt:variant>
      <vt:variant>
        <vt:lpwstr>_Toc356228628</vt:lpwstr>
      </vt:variant>
      <vt:variant>
        <vt:i4>1703985</vt:i4>
      </vt:variant>
      <vt:variant>
        <vt:i4>674</vt:i4>
      </vt:variant>
      <vt:variant>
        <vt:i4>0</vt:i4>
      </vt:variant>
      <vt:variant>
        <vt:i4>5</vt:i4>
      </vt:variant>
      <vt:variant>
        <vt:lpwstr/>
      </vt:variant>
      <vt:variant>
        <vt:lpwstr>_Toc356228627</vt:lpwstr>
      </vt:variant>
      <vt:variant>
        <vt:i4>1703985</vt:i4>
      </vt:variant>
      <vt:variant>
        <vt:i4>668</vt:i4>
      </vt:variant>
      <vt:variant>
        <vt:i4>0</vt:i4>
      </vt:variant>
      <vt:variant>
        <vt:i4>5</vt:i4>
      </vt:variant>
      <vt:variant>
        <vt:lpwstr/>
      </vt:variant>
      <vt:variant>
        <vt:lpwstr>_Toc356228626</vt:lpwstr>
      </vt:variant>
      <vt:variant>
        <vt:i4>1703985</vt:i4>
      </vt:variant>
      <vt:variant>
        <vt:i4>662</vt:i4>
      </vt:variant>
      <vt:variant>
        <vt:i4>0</vt:i4>
      </vt:variant>
      <vt:variant>
        <vt:i4>5</vt:i4>
      </vt:variant>
      <vt:variant>
        <vt:lpwstr/>
      </vt:variant>
      <vt:variant>
        <vt:lpwstr>_Toc356228625</vt:lpwstr>
      </vt:variant>
      <vt:variant>
        <vt:i4>1703985</vt:i4>
      </vt:variant>
      <vt:variant>
        <vt:i4>656</vt:i4>
      </vt:variant>
      <vt:variant>
        <vt:i4>0</vt:i4>
      </vt:variant>
      <vt:variant>
        <vt:i4>5</vt:i4>
      </vt:variant>
      <vt:variant>
        <vt:lpwstr/>
      </vt:variant>
      <vt:variant>
        <vt:lpwstr>_Toc356228624</vt:lpwstr>
      </vt:variant>
      <vt:variant>
        <vt:i4>1703985</vt:i4>
      </vt:variant>
      <vt:variant>
        <vt:i4>650</vt:i4>
      </vt:variant>
      <vt:variant>
        <vt:i4>0</vt:i4>
      </vt:variant>
      <vt:variant>
        <vt:i4>5</vt:i4>
      </vt:variant>
      <vt:variant>
        <vt:lpwstr/>
      </vt:variant>
      <vt:variant>
        <vt:lpwstr>_Toc356228623</vt:lpwstr>
      </vt:variant>
      <vt:variant>
        <vt:i4>1703985</vt:i4>
      </vt:variant>
      <vt:variant>
        <vt:i4>644</vt:i4>
      </vt:variant>
      <vt:variant>
        <vt:i4>0</vt:i4>
      </vt:variant>
      <vt:variant>
        <vt:i4>5</vt:i4>
      </vt:variant>
      <vt:variant>
        <vt:lpwstr/>
      </vt:variant>
      <vt:variant>
        <vt:lpwstr>_Toc356228622</vt:lpwstr>
      </vt:variant>
      <vt:variant>
        <vt:i4>1703985</vt:i4>
      </vt:variant>
      <vt:variant>
        <vt:i4>638</vt:i4>
      </vt:variant>
      <vt:variant>
        <vt:i4>0</vt:i4>
      </vt:variant>
      <vt:variant>
        <vt:i4>5</vt:i4>
      </vt:variant>
      <vt:variant>
        <vt:lpwstr/>
      </vt:variant>
      <vt:variant>
        <vt:lpwstr>_Toc356228621</vt:lpwstr>
      </vt:variant>
      <vt:variant>
        <vt:i4>1703985</vt:i4>
      </vt:variant>
      <vt:variant>
        <vt:i4>632</vt:i4>
      </vt:variant>
      <vt:variant>
        <vt:i4>0</vt:i4>
      </vt:variant>
      <vt:variant>
        <vt:i4>5</vt:i4>
      </vt:variant>
      <vt:variant>
        <vt:lpwstr/>
      </vt:variant>
      <vt:variant>
        <vt:lpwstr>_Toc356228620</vt:lpwstr>
      </vt:variant>
      <vt:variant>
        <vt:i4>1638449</vt:i4>
      </vt:variant>
      <vt:variant>
        <vt:i4>626</vt:i4>
      </vt:variant>
      <vt:variant>
        <vt:i4>0</vt:i4>
      </vt:variant>
      <vt:variant>
        <vt:i4>5</vt:i4>
      </vt:variant>
      <vt:variant>
        <vt:lpwstr/>
      </vt:variant>
      <vt:variant>
        <vt:lpwstr>_Toc356228619</vt:lpwstr>
      </vt:variant>
      <vt:variant>
        <vt:i4>1638449</vt:i4>
      </vt:variant>
      <vt:variant>
        <vt:i4>620</vt:i4>
      </vt:variant>
      <vt:variant>
        <vt:i4>0</vt:i4>
      </vt:variant>
      <vt:variant>
        <vt:i4>5</vt:i4>
      </vt:variant>
      <vt:variant>
        <vt:lpwstr/>
      </vt:variant>
      <vt:variant>
        <vt:lpwstr>_Toc356228618</vt:lpwstr>
      </vt:variant>
      <vt:variant>
        <vt:i4>1638449</vt:i4>
      </vt:variant>
      <vt:variant>
        <vt:i4>614</vt:i4>
      </vt:variant>
      <vt:variant>
        <vt:i4>0</vt:i4>
      </vt:variant>
      <vt:variant>
        <vt:i4>5</vt:i4>
      </vt:variant>
      <vt:variant>
        <vt:lpwstr/>
      </vt:variant>
      <vt:variant>
        <vt:lpwstr>_Toc356228617</vt:lpwstr>
      </vt:variant>
      <vt:variant>
        <vt:i4>1638449</vt:i4>
      </vt:variant>
      <vt:variant>
        <vt:i4>608</vt:i4>
      </vt:variant>
      <vt:variant>
        <vt:i4>0</vt:i4>
      </vt:variant>
      <vt:variant>
        <vt:i4>5</vt:i4>
      </vt:variant>
      <vt:variant>
        <vt:lpwstr/>
      </vt:variant>
      <vt:variant>
        <vt:lpwstr>_Toc356228616</vt:lpwstr>
      </vt:variant>
      <vt:variant>
        <vt:i4>1638449</vt:i4>
      </vt:variant>
      <vt:variant>
        <vt:i4>602</vt:i4>
      </vt:variant>
      <vt:variant>
        <vt:i4>0</vt:i4>
      </vt:variant>
      <vt:variant>
        <vt:i4>5</vt:i4>
      </vt:variant>
      <vt:variant>
        <vt:lpwstr/>
      </vt:variant>
      <vt:variant>
        <vt:lpwstr>_Toc356228615</vt:lpwstr>
      </vt:variant>
      <vt:variant>
        <vt:i4>1638449</vt:i4>
      </vt:variant>
      <vt:variant>
        <vt:i4>596</vt:i4>
      </vt:variant>
      <vt:variant>
        <vt:i4>0</vt:i4>
      </vt:variant>
      <vt:variant>
        <vt:i4>5</vt:i4>
      </vt:variant>
      <vt:variant>
        <vt:lpwstr/>
      </vt:variant>
      <vt:variant>
        <vt:lpwstr>_Toc356228614</vt:lpwstr>
      </vt:variant>
      <vt:variant>
        <vt:i4>1638449</vt:i4>
      </vt:variant>
      <vt:variant>
        <vt:i4>590</vt:i4>
      </vt:variant>
      <vt:variant>
        <vt:i4>0</vt:i4>
      </vt:variant>
      <vt:variant>
        <vt:i4>5</vt:i4>
      </vt:variant>
      <vt:variant>
        <vt:lpwstr/>
      </vt:variant>
      <vt:variant>
        <vt:lpwstr>_Toc356228613</vt:lpwstr>
      </vt:variant>
      <vt:variant>
        <vt:i4>1638449</vt:i4>
      </vt:variant>
      <vt:variant>
        <vt:i4>584</vt:i4>
      </vt:variant>
      <vt:variant>
        <vt:i4>0</vt:i4>
      </vt:variant>
      <vt:variant>
        <vt:i4>5</vt:i4>
      </vt:variant>
      <vt:variant>
        <vt:lpwstr/>
      </vt:variant>
      <vt:variant>
        <vt:lpwstr>_Toc356228612</vt:lpwstr>
      </vt:variant>
      <vt:variant>
        <vt:i4>1638449</vt:i4>
      </vt:variant>
      <vt:variant>
        <vt:i4>578</vt:i4>
      </vt:variant>
      <vt:variant>
        <vt:i4>0</vt:i4>
      </vt:variant>
      <vt:variant>
        <vt:i4>5</vt:i4>
      </vt:variant>
      <vt:variant>
        <vt:lpwstr/>
      </vt:variant>
      <vt:variant>
        <vt:lpwstr>_Toc356228611</vt:lpwstr>
      </vt:variant>
      <vt:variant>
        <vt:i4>1638449</vt:i4>
      </vt:variant>
      <vt:variant>
        <vt:i4>572</vt:i4>
      </vt:variant>
      <vt:variant>
        <vt:i4>0</vt:i4>
      </vt:variant>
      <vt:variant>
        <vt:i4>5</vt:i4>
      </vt:variant>
      <vt:variant>
        <vt:lpwstr/>
      </vt:variant>
      <vt:variant>
        <vt:lpwstr>_Toc356228610</vt:lpwstr>
      </vt:variant>
      <vt:variant>
        <vt:i4>1572913</vt:i4>
      </vt:variant>
      <vt:variant>
        <vt:i4>566</vt:i4>
      </vt:variant>
      <vt:variant>
        <vt:i4>0</vt:i4>
      </vt:variant>
      <vt:variant>
        <vt:i4>5</vt:i4>
      </vt:variant>
      <vt:variant>
        <vt:lpwstr/>
      </vt:variant>
      <vt:variant>
        <vt:lpwstr>_Toc356228609</vt:lpwstr>
      </vt:variant>
      <vt:variant>
        <vt:i4>1572913</vt:i4>
      </vt:variant>
      <vt:variant>
        <vt:i4>560</vt:i4>
      </vt:variant>
      <vt:variant>
        <vt:i4>0</vt:i4>
      </vt:variant>
      <vt:variant>
        <vt:i4>5</vt:i4>
      </vt:variant>
      <vt:variant>
        <vt:lpwstr/>
      </vt:variant>
      <vt:variant>
        <vt:lpwstr>_Toc356228608</vt:lpwstr>
      </vt:variant>
      <vt:variant>
        <vt:i4>1572913</vt:i4>
      </vt:variant>
      <vt:variant>
        <vt:i4>554</vt:i4>
      </vt:variant>
      <vt:variant>
        <vt:i4>0</vt:i4>
      </vt:variant>
      <vt:variant>
        <vt:i4>5</vt:i4>
      </vt:variant>
      <vt:variant>
        <vt:lpwstr/>
      </vt:variant>
      <vt:variant>
        <vt:lpwstr>_Toc356228607</vt:lpwstr>
      </vt:variant>
      <vt:variant>
        <vt:i4>1572913</vt:i4>
      </vt:variant>
      <vt:variant>
        <vt:i4>548</vt:i4>
      </vt:variant>
      <vt:variant>
        <vt:i4>0</vt:i4>
      </vt:variant>
      <vt:variant>
        <vt:i4>5</vt:i4>
      </vt:variant>
      <vt:variant>
        <vt:lpwstr/>
      </vt:variant>
      <vt:variant>
        <vt:lpwstr>_Toc356228606</vt:lpwstr>
      </vt:variant>
      <vt:variant>
        <vt:i4>1572913</vt:i4>
      </vt:variant>
      <vt:variant>
        <vt:i4>542</vt:i4>
      </vt:variant>
      <vt:variant>
        <vt:i4>0</vt:i4>
      </vt:variant>
      <vt:variant>
        <vt:i4>5</vt:i4>
      </vt:variant>
      <vt:variant>
        <vt:lpwstr/>
      </vt:variant>
      <vt:variant>
        <vt:lpwstr>_Toc356228605</vt:lpwstr>
      </vt:variant>
      <vt:variant>
        <vt:i4>1572913</vt:i4>
      </vt:variant>
      <vt:variant>
        <vt:i4>536</vt:i4>
      </vt:variant>
      <vt:variant>
        <vt:i4>0</vt:i4>
      </vt:variant>
      <vt:variant>
        <vt:i4>5</vt:i4>
      </vt:variant>
      <vt:variant>
        <vt:lpwstr/>
      </vt:variant>
      <vt:variant>
        <vt:lpwstr>_Toc356228604</vt:lpwstr>
      </vt:variant>
      <vt:variant>
        <vt:i4>1572913</vt:i4>
      </vt:variant>
      <vt:variant>
        <vt:i4>530</vt:i4>
      </vt:variant>
      <vt:variant>
        <vt:i4>0</vt:i4>
      </vt:variant>
      <vt:variant>
        <vt:i4>5</vt:i4>
      </vt:variant>
      <vt:variant>
        <vt:lpwstr/>
      </vt:variant>
      <vt:variant>
        <vt:lpwstr>_Toc356228603</vt:lpwstr>
      </vt:variant>
      <vt:variant>
        <vt:i4>1572913</vt:i4>
      </vt:variant>
      <vt:variant>
        <vt:i4>524</vt:i4>
      </vt:variant>
      <vt:variant>
        <vt:i4>0</vt:i4>
      </vt:variant>
      <vt:variant>
        <vt:i4>5</vt:i4>
      </vt:variant>
      <vt:variant>
        <vt:lpwstr/>
      </vt:variant>
      <vt:variant>
        <vt:lpwstr>_Toc356228602</vt:lpwstr>
      </vt:variant>
      <vt:variant>
        <vt:i4>1572913</vt:i4>
      </vt:variant>
      <vt:variant>
        <vt:i4>518</vt:i4>
      </vt:variant>
      <vt:variant>
        <vt:i4>0</vt:i4>
      </vt:variant>
      <vt:variant>
        <vt:i4>5</vt:i4>
      </vt:variant>
      <vt:variant>
        <vt:lpwstr/>
      </vt:variant>
      <vt:variant>
        <vt:lpwstr>_Toc356228601</vt:lpwstr>
      </vt:variant>
      <vt:variant>
        <vt:i4>1572913</vt:i4>
      </vt:variant>
      <vt:variant>
        <vt:i4>512</vt:i4>
      </vt:variant>
      <vt:variant>
        <vt:i4>0</vt:i4>
      </vt:variant>
      <vt:variant>
        <vt:i4>5</vt:i4>
      </vt:variant>
      <vt:variant>
        <vt:lpwstr/>
      </vt:variant>
      <vt:variant>
        <vt:lpwstr>_Toc356228600</vt:lpwstr>
      </vt:variant>
      <vt:variant>
        <vt:i4>1114162</vt:i4>
      </vt:variant>
      <vt:variant>
        <vt:i4>506</vt:i4>
      </vt:variant>
      <vt:variant>
        <vt:i4>0</vt:i4>
      </vt:variant>
      <vt:variant>
        <vt:i4>5</vt:i4>
      </vt:variant>
      <vt:variant>
        <vt:lpwstr/>
      </vt:variant>
      <vt:variant>
        <vt:lpwstr>_Toc356228599</vt:lpwstr>
      </vt:variant>
      <vt:variant>
        <vt:i4>1114162</vt:i4>
      </vt:variant>
      <vt:variant>
        <vt:i4>500</vt:i4>
      </vt:variant>
      <vt:variant>
        <vt:i4>0</vt:i4>
      </vt:variant>
      <vt:variant>
        <vt:i4>5</vt:i4>
      </vt:variant>
      <vt:variant>
        <vt:lpwstr/>
      </vt:variant>
      <vt:variant>
        <vt:lpwstr>_Toc356228598</vt:lpwstr>
      </vt:variant>
      <vt:variant>
        <vt:i4>1114162</vt:i4>
      </vt:variant>
      <vt:variant>
        <vt:i4>494</vt:i4>
      </vt:variant>
      <vt:variant>
        <vt:i4>0</vt:i4>
      </vt:variant>
      <vt:variant>
        <vt:i4>5</vt:i4>
      </vt:variant>
      <vt:variant>
        <vt:lpwstr/>
      </vt:variant>
      <vt:variant>
        <vt:lpwstr>_Toc356228597</vt:lpwstr>
      </vt:variant>
      <vt:variant>
        <vt:i4>1114162</vt:i4>
      </vt:variant>
      <vt:variant>
        <vt:i4>488</vt:i4>
      </vt:variant>
      <vt:variant>
        <vt:i4>0</vt:i4>
      </vt:variant>
      <vt:variant>
        <vt:i4>5</vt:i4>
      </vt:variant>
      <vt:variant>
        <vt:lpwstr/>
      </vt:variant>
      <vt:variant>
        <vt:lpwstr>_Toc356228596</vt:lpwstr>
      </vt:variant>
      <vt:variant>
        <vt:i4>1114162</vt:i4>
      </vt:variant>
      <vt:variant>
        <vt:i4>482</vt:i4>
      </vt:variant>
      <vt:variant>
        <vt:i4>0</vt:i4>
      </vt:variant>
      <vt:variant>
        <vt:i4>5</vt:i4>
      </vt:variant>
      <vt:variant>
        <vt:lpwstr/>
      </vt:variant>
      <vt:variant>
        <vt:lpwstr>_Toc356228595</vt:lpwstr>
      </vt:variant>
      <vt:variant>
        <vt:i4>1114162</vt:i4>
      </vt:variant>
      <vt:variant>
        <vt:i4>476</vt:i4>
      </vt:variant>
      <vt:variant>
        <vt:i4>0</vt:i4>
      </vt:variant>
      <vt:variant>
        <vt:i4>5</vt:i4>
      </vt:variant>
      <vt:variant>
        <vt:lpwstr/>
      </vt:variant>
      <vt:variant>
        <vt:lpwstr>_Toc356228594</vt:lpwstr>
      </vt:variant>
      <vt:variant>
        <vt:i4>1114162</vt:i4>
      </vt:variant>
      <vt:variant>
        <vt:i4>470</vt:i4>
      </vt:variant>
      <vt:variant>
        <vt:i4>0</vt:i4>
      </vt:variant>
      <vt:variant>
        <vt:i4>5</vt:i4>
      </vt:variant>
      <vt:variant>
        <vt:lpwstr/>
      </vt:variant>
      <vt:variant>
        <vt:lpwstr>_Toc356228593</vt:lpwstr>
      </vt:variant>
      <vt:variant>
        <vt:i4>1114162</vt:i4>
      </vt:variant>
      <vt:variant>
        <vt:i4>464</vt:i4>
      </vt:variant>
      <vt:variant>
        <vt:i4>0</vt:i4>
      </vt:variant>
      <vt:variant>
        <vt:i4>5</vt:i4>
      </vt:variant>
      <vt:variant>
        <vt:lpwstr/>
      </vt:variant>
      <vt:variant>
        <vt:lpwstr>_Toc356228592</vt:lpwstr>
      </vt:variant>
      <vt:variant>
        <vt:i4>1114162</vt:i4>
      </vt:variant>
      <vt:variant>
        <vt:i4>458</vt:i4>
      </vt:variant>
      <vt:variant>
        <vt:i4>0</vt:i4>
      </vt:variant>
      <vt:variant>
        <vt:i4>5</vt:i4>
      </vt:variant>
      <vt:variant>
        <vt:lpwstr/>
      </vt:variant>
      <vt:variant>
        <vt:lpwstr>_Toc356228591</vt:lpwstr>
      </vt:variant>
      <vt:variant>
        <vt:i4>1114162</vt:i4>
      </vt:variant>
      <vt:variant>
        <vt:i4>452</vt:i4>
      </vt:variant>
      <vt:variant>
        <vt:i4>0</vt:i4>
      </vt:variant>
      <vt:variant>
        <vt:i4>5</vt:i4>
      </vt:variant>
      <vt:variant>
        <vt:lpwstr/>
      </vt:variant>
      <vt:variant>
        <vt:lpwstr>_Toc356228590</vt:lpwstr>
      </vt:variant>
      <vt:variant>
        <vt:i4>1048626</vt:i4>
      </vt:variant>
      <vt:variant>
        <vt:i4>446</vt:i4>
      </vt:variant>
      <vt:variant>
        <vt:i4>0</vt:i4>
      </vt:variant>
      <vt:variant>
        <vt:i4>5</vt:i4>
      </vt:variant>
      <vt:variant>
        <vt:lpwstr/>
      </vt:variant>
      <vt:variant>
        <vt:lpwstr>_Toc356228589</vt:lpwstr>
      </vt:variant>
      <vt:variant>
        <vt:i4>1048626</vt:i4>
      </vt:variant>
      <vt:variant>
        <vt:i4>440</vt:i4>
      </vt:variant>
      <vt:variant>
        <vt:i4>0</vt:i4>
      </vt:variant>
      <vt:variant>
        <vt:i4>5</vt:i4>
      </vt:variant>
      <vt:variant>
        <vt:lpwstr/>
      </vt:variant>
      <vt:variant>
        <vt:lpwstr>_Toc356228588</vt:lpwstr>
      </vt:variant>
      <vt:variant>
        <vt:i4>1048626</vt:i4>
      </vt:variant>
      <vt:variant>
        <vt:i4>434</vt:i4>
      </vt:variant>
      <vt:variant>
        <vt:i4>0</vt:i4>
      </vt:variant>
      <vt:variant>
        <vt:i4>5</vt:i4>
      </vt:variant>
      <vt:variant>
        <vt:lpwstr/>
      </vt:variant>
      <vt:variant>
        <vt:lpwstr>_Toc356228587</vt:lpwstr>
      </vt:variant>
      <vt:variant>
        <vt:i4>1048626</vt:i4>
      </vt:variant>
      <vt:variant>
        <vt:i4>428</vt:i4>
      </vt:variant>
      <vt:variant>
        <vt:i4>0</vt:i4>
      </vt:variant>
      <vt:variant>
        <vt:i4>5</vt:i4>
      </vt:variant>
      <vt:variant>
        <vt:lpwstr/>
      </vt:variant>
      <vt:variant>
        <vt:lpwstr>_Toc356228586</vt:lpwstr>
      </vt:variant>
      <vt:variant>
        <vt:i4>1048626</vt:i4>
      </vt:variant>
      <vt:variant>
        <vt:i4>422</vt:i4>
      </vt:variant>
      <vt:variant>
        <vt:i4>0</vt:i4>
      </vt:variant>
      <vt:variant>
        <vt:i4>5</vt:i4>
      </vt:variant>
      <vt:variant>
        <vt:lpwstr/>
      </vt:variant>
      <vt:variant>
        <vt:lpwstr>_Toc356228585</vt:lpwstr>
      </vt:variant>
      <vt:variant>
        <vt:i4>1048626</vt:i4>
      </vt:variant>
      <vt:variant>
        <vt:i4>416</vt:i4>
      </vt:variant>
      <vt:variant>
        <vt:i4>0</vt:i4>
      </vt:variant>
      <vt:variant>
        <vt:i4>5</vt:i4>
      </vt:variant>
      <vt:variant>
        <vt:lpwstr/>
      </vt:variant>
      <vt:variant>
        <vt:lpwstr>_Toc356228584</vt:lpwstr>
      </vt:variant>
      <vt:variant>
        <vt:i4>1048626</vt:i4>
      </vt:variant>
      <vt:variant>
        <vt:i4>410</vt:i4>
      </vt:variant>
      <vt:variant>
        <vt:i4>0</vt:i4>
      </vt:variant>
      <vt:variant>
        <vt:i4>5</vt:i4>
      </vt:variant>
      <vt:variant>
        <vt:lpwstr/>
      </vt:variant>
      <vt:variant>
        <vt:lpwstr>_Toc356228583</vt:lpwstr>
      </vt:variant>
      <vt:variant>
        <vt:i4>1048626</vt:i4>
      </vt:variant>
      <vt:variant>
        <vt:i4>404</vt:i4>
      </vt:variant>
      <vt:variant>
        <vt:i4>0</vt:i4>
      </vt:variant>
      <vt:variant>
        <vt:i4>5</vt:i4>
      </vt:variant>
      <vt:variant>
        <vt:lpwstr/>
      </vt:variant>
      <vt:variant>
        <vt:lpwstr>_Toc356228582</vt:lpwstr>
      </vt:variant>
      <vt:variant>
        <vt:i4>1048626</vt:i4>
      </vt:variant>
      <vt:variant>
        <vt:i4>398</vt:i4>
      </vt:variant>
      <vt:variant>
        <vt:i4>0</vt:i4>
      </vt:variant>
      <vt:variant>
        <vt:i4>5</vt:i4>
      </vt:variant>
      <vt:variant>
        <vt:lpwstr/>
      </vt:variant>
      <vt:variant>
        <vt:lpwstr>_Toc356228581</vt:lpwstr>
      </vt:variant>
      <vt:variant>
        <vt:i4>1048626</vt:i4>
      </vt:variant>
      <vt:variant>
        <vt:i4>392</vt:i4>
      </vt:variant>
      <vt:variant>
        <vt:i4>0</vt:i4>
      </vt:variant>
      <vt:variant>
        <vt:i4>5</vt:i4>
      </vt:variant>
      <vt:variant>
        <vt:lpwstr/>
      </vt:variant>
      <vt:variant>
        <vt:lpwstr>_Toc356228580</vt:lpwstr>
      </vt:variant>
      <vt:variant>
        <vt:i4>2031666</vt:i4>
      </vt:variant>
      <vt:variant>
        <vt:i4>386</vt:i4>
      </vt:variant>
      <vt:variant>
        <vt:i4>0</vt:i4>
      </vt:variant>
      <vt:variant>
        <vt:i4>5</vt:i4>
      </vt:variant>
      <vt:variant>
        <vt:lpwstr/>
      </vt:variant>
      <vt:variant>
        <vt:lpwstr>_Toc356228579</vt:lpwstr>
      </vt:variant>
      <vt:variant>
        <vt:i4>2031666</vt:i4>
      </vt:variant>
      <vt:variant>
        <vt:i4>380</vt:i4>
      </vt:variant>
      <vt:variant>
        <vt:i4>0</vt:i4>
      </vt:variant>
      <vt:variant>
        <vt:i4>5</vt:i4>
      </vt:variant>
      <vt:variant>
        <vt:lpwstr/>
      </vt:variant>
      <vt:variant>
        <vt:lpwstr>_Toc356228578</vt:lpwstr>
      </vt:variant>
      <vt:variant>
        <vt:i4>2031666</vt:i4>
      </vt:variant>
      <vt:variant>
        <vt:i4>374</vt:i4>
      </vt:variant>
      <vt:variant>
        <vt:i4>0</vt:i4>
      </vt:variant>
      <vt:variant>
        <vt:i4>5</vt:i4>
      </vt:variant>
      <vt:variant>
        <vt:lpwstr/>
      </vt:variant>
      <vt:variant>
        <vt:lpwstr>_Toc356228577</vt:lpwstr>
      </vt:variant>
      <vt:variant>
        <vt:i4>2031666</vt:i4>
      </vt:variant>
      <vt:variant>
        <vt:i4>368</vt:i4>
      </vt:variant>
      <vt:variant>
        <vt:i4>0</vt:i4>
      </vt:variant>
      <vt:variant>
        <vt:i4>5</vt:i4>
      </vt:variant>
      <vt:variant>
        <vt:lpwstr/>
      </vt:variant>
      <vt:variant>
        <vt:lpwstr>_Toc356228576</vt:lpwstr>
      </vt:variant>
      <vt:variant>
        <vt:i4>2031666</vt:i4>
      </vt:variant>
      <vt:variant>
        <vt:i4>362</vt:i4>
      </vt:variant>
      <vt:variant>
        <vt:i4>0</vt:i4>
      </vt:variant>
      <vt:variant>
        <vt:i4>5</vt:i4>
      </vt:variant>
      <vt:variant>
        <vt:lpwstr/>
      </vt:variant>
      <vt:variant>
        <vt:lpwstr>_Toc356228575</vt:lpwstr>
      </vt:variant>
      <vt:variant>
        <vt:i4>2031666</vt:i4>
      </vt:variant>
      <vt:variant>
        <vt:i4>356</vt:i4>
      </vt:variant>
      <vt:variant>
        <vt:i4>0</vt:i4>
      </vt:variant>
      <vt:variant>
        <vt:i4>5</vt:i4>
      </vt:variant>
      <vt:variant>
        <vt:lpwstr/>
      </vt:variant>
      <vt:variant>
        <vt:lpwstr>_Toc356228574</vt:lpwstr>
      </vt:variant>
      <vt:variant>
        <vt:i4>2031666</vt:i4>
      </vt:variant>
      <vt:variant>
        <vt:i4>350</vt:i4>
      </vt:variant>
      <vt:variant>
        <vt:i4>0</vt:i4>
      </vt:variant>
      <vt:variant>
        <vt:i4>5</vt:i4>
      </vt:variant>
      <vt:variant>
        <vt:lpwstr/>
      </vt:variant>
      <vt:variant>
        <vt:lpwstr>_Toc356228573</vt:lpwstr>
      </vt:variant>
      <vt:variant>
        <vt:i4>2031666</vt:i4>
      </vt:variant>
      <vt:variant>
        <vt:i4>344</vt:i4>
      </vt:variant>
      <vt:variant>
        <vt:i4>0</vt:i4>
      </vt:variant>
      <vt:variant>
        <vt:i4>5</vt:i4>
      </vt:variant>
      <vt:variant>
        <vt:lpwstr/>
      </vt:variant>
      <vt:variant>
        <vt:lpwstr>_Toc356228572</vt:lpwstr>
      </vt:variant>
      <vt:variant>
        <vt:i4>2031666</vt:i4>
      </vt:variant>
      <vt:variant>
        <vt:i4>338</vt:i4>
      </vt:variant>
      <vt:variant>
        <vt:i4>0</vt:i4>
      </vt:variant>
      <vt:variant>
        <vt:i4>5</vt:i4>
      </vt:variant>
      <vt:variant>
        <vt:lpwstr/>
      </vt:variant>
      <vt:variant>
        <vt:lpwstr>_Toc356228571</vt:lpwstr>
      </vt:variant>
      <vt:variant>
        <vt:i4>2031666</vt:i4>
      </vt:variant>
      <vt:variant>
        <vt:i4>332</vt:i4>
      </vt:variant>
      <vt:variant>
        <vt:i4>0</vt:i4>
      </vt:variant>
      <vt:variant>
        <vt:i4>5</vt:i4>
      </vt:variant>
      <vt:variant>
        <vt:lpwstr/>
      </vt:variant>
      <vt:variant>
        <vt:lpwstr>_Toc356228570</vt:lpwstr>
      </vt:variant>
      <vt:variant>
        <vt:i4>1966130</vt:i4>
      </vt:variant>
      <vt:variant>
        <vt:i4>326</vt:i4>
      </vt:variant>
      <vt:variant>
        <vt:i4>0</vt:i4>
      </vt:variant>
      <vt:variant>
        <vt:i4>5</vt:i4>
      </vt:variant>
      <vt:variant>
        <vt:lpwstr/>
      </vt:variant>
      <vt:variant>
        <vt:lpwstr>_Toc356228569</vt:lpwstr>
      </vt:variant>
      <vt:variant>
        <vt:i4>1966130</vt:i4>
      </vt:variant>
      <vt:variant>
        <vt:i4>320</vt:i4>
      </vt:variant>
      <vt:variant>
        <vt:i4>0</vt:i4>
      </vt:variant>
      <vt:variant>
        <vt:i4>5</vt:i4>
      </vt:variant>
      <vt:variant>
        <vt:lpwstr/>
      </vt:variant>
      <vt:variant>
        <vt:lpwstr>_Toc356228568</vt:lpwstr>
      </vt:variant>
      <vt:variant>
        <vt:i4>1966130</vt:i4>
      </vt:variant>
      <vt:variant>
        <vt:i4>314</vt:i4>
      </vt:variant>
      <vt:variant>
        <vt:i4>0</vt:i4>
      </vt:variant>
      <vt:variant>
        <vt:i4>5</vt:i4>
      </vt:variant>
      <vt:variant>
        <vt:lpwstr/>
      </vt:variant>
      <vt:variant>
        <vt:lpwstr>_Toc356228567</vt:lpwstr>
      </vt:variant>
      <vt:variant>
        <vt:i4>1966130</vt:i4>
      </vt:variant>
      <vt:variant>
        <vt:i4>308</vt:i4>
      </vt:variant>
      <vt:variant>
        <vt:i4>0</vt:i4>
      </vt:variant>
      <vt:variant>
        <vt:i4>5</vt:i4>
      </vt:variant>
      <vt:variant>
        <vt:lpwstr/>
      </vt:variant>
      <vt:variant>
        <vt:lpwstr>_Toc356228566</vt:lpwstr>
      </vt:variant>
      <vt:variant>
        <vt:i4>1966130</vt:i4>
      </vt:variant>
      <vt:variant>
        <vt:i4>302</vt:i4>
      </vt:variant>
      <vt:variant>
        <vt:i4>0</vt:i4>
      </vt:variant>
      <vt:variant>
        <vt:i4>5</vt:i4>
      </vt:variant>
      <vt:variant>
        <vt:lpwstr/>
      </vt:variant>
      <vt:variant>
        <vt:lpwstr>_Toc356228565</vt:lpwstr>
      </vt:variant>
      <vt:variant>
        <vt:i4>1966130</vt:i4>
      </vt:variant>
      <vt:variant>
        <vt:i4>296</vt:i4>
      </vt:variant>
      <vt:variant>
        <vt:i4>0</vt:i4>
      </vt:variant>
      <vt:variant>
        <vt:i4>5</vt:i4>
      </vt:variant>
      <vt:variant>
        <vt:lpwstr/>
      </vt:variant>
      <vt:variant>
        <vt:lpwstr>_Toc356228564</vt:lpwstr>
      </vt:variant>
      <vt:variant>
        <vt:i4>1966130</vt:i4>
      </vt:variant>
      <vt:variant>
        <vt:i4>290</vt:i4>
      </vt:variant>
      <vt:variant>
        <vt:i4>0</vt:i4>
      </vt:variant>
      <vt:variant>
        <vt:i4>5</vt:i4>
      </vt:variant>
      <vt:variant>
        <vt:lpwstr/>
      </vt:variant>
      <vt:variant>
        <vt:lpwstr>_Toc356228563</vt:lpwstr>
      </vt:variant>
      <vt:variant>
        <vt:i4>1966130</vt:i4>
      </vt:variant>
      <vt:variant>
        <vt:i4>284</vt:i4>
      </vt:variant>
      <vt:variant>
        <vt:i4>0</vt:i4>
      </vt:variant>
      <vt:variant>
        <vt:i4>5</vt:i4>
      </vt:variant>
      <vt:variant>
        <vt:lpwstr/>
      </vt:variant>
      <vt:variant>
        <vt:lpwstr>_Toc356228562</vt:lpwstr>
      </vt:variant>
      <vt:variant>
        <vt:i4>1966130</vt:i4>
      </vt:variant>
      <vt:variant>
        <vt:i4>278</vt:i4>
      </vt:variant>
      <vt:variant>
        <vt:i4>0</vt:i4>
      </vt:variant>
      <vt:variant>
        <vt:i4>5</vt:i4>
      </vt:variant>
      <vt:variant>
        <vt:lpwstr/>
      </vt:variant>
      <vt:variant>
        <vt:lpwstr>_Toc356228561</vt:lpwstr>
      </vt:variant>
      <vt:variant>
        <vt:i4>1966130</vt:i4>
      </vt:variant>
      <vt:variant>
        <vt:i4>272</vt:i4>
      </vt:variant>
      <vt:variant>
        <vt:i4>0</vt:i4>
      </vt:variant>
      <vt:variant>
        <vt:i4>5</vt:i4>
      </vt:variant>
      <vt:variant>
        <vt:lpwstr/>
      </vt:variant>
      <vt:variant>
        <vt:lpwstr>_Toc356228560</vt:lpwstr>
      </vt:variant>
      <vt:variant>
        <vt:i4>1900594</vt:i4>
      </vt:variant>
      <vt:variant>
        <vt:i4>266</vt:i4>
      </vt:variant>
      <vt:variant>
        <vt:i4>0</vt:i4>
      </vt:variant>
      <vt:variant>
        <vt:i4>5</vt:i4>
      </vt:variant>
      <vt:variant>
        <vt:lpwstr/>
      </vt:variant>
      <vt:variant>
        <vt:lpwstr>_Toc356228559</vt:lpwstr>
      </vt:variant>
      <vt:variant>
        <vt:i4>1900594</vt:i4>
      </vt:variant>
      <vt:variant>
        <vt:i4>260</vt:i4>
      </vt:variant>
      <vt:variant>
        <vt:i4>0</vt:i4>
      </vt:variant>
      <vt:variant>
        <vt:i4>5</vt:i4>
      </vt:variant>
      <vt:variant>
        <vt:lpwstr/>
      </vt:variant>
      <vt:variant>
        <vt:lpwstr>_Toc356228558</vt:lpwstr>
      </vt:variant>
      <vt:variant>
        <vt:i4>1900594</vt:i4>
      </vt:variant>
      <vt:variant>
        <vt:i4>254</vt:i4>
      </vt:variant>
      <vt:variant>
        <vt:i4>0</vt:i4>
      </vt:variant>
      <vt:variant>
        <vt:i4>5</vt:i4>
      </vt:variant>
      <vt:variant>
        <vt:lpwstr/>
      </vt:variant>
      <vt:variant>
        <vt:lpwstr>_Toc356228557</vt:lpwstr>
      </vt:variant>
      <vt:variant>
        <vt:i4>1900594</vt:i4>
      </vt:variant>
      <vt:variant>
        <vt:i4>248</vt:i4>
      </vt:variant>
      <vt:variant>
        <vt:i4>0</vt:i4>
      </vt:variant>
      <vt:variant>
        <vt:i4>5</vt:i4>
      </vt:variant>
      <vt:variant>
        <vt:lpwstr/>
      </vt:variant>
      <vt:variant>
        <vt:lpwstr>_Toc356228556</vt:lpwstr>
      </vt:variant>
      <vt:variant>
        <vt:i4>1900594</vt:i4>
      </vt:variant>
      <vt:variant>
        <vt:i4>242</vt:i4>
      </vt:variant>
      <vt:variant>
        <vt:i4>0</vt:i4>
      </vt:variant>
      <vt:variant>
        <vt:i4>5</vt:i4>
      </vt:variant>
      <vt:variant>
        <vt:lpwstr/>
      </vt:variant>
      <vt:variant>
        <vt:lpwstr>_Toc356228555</vt:lpwstr>
      </vt:variant>
      <vt:variant>
        <vt:i4>1900594</vt:i4>
      </vt:variant>
      <vt:variant>
        <vt:i4>236</vt:i4>
      </vt:variant>
      <vt:variant>
        <vt:i4>0</vt:i4>
      </vt:variant>
      <vt:variant>
        <vt:i4>5</vt:i4>
      </vt:variant>
      <vt:variant>
        <vt:lpwstr/>
      </vt:variant>
      <vt:variant>
        <vt:lpwstr>_Toc356228554</vt:lpwstr>
      </vt:variant>
      <vt:variant>
        <vt:i4>1900594</vt:i4>
      </vt:variant>
      <vt:variant>
        <vt:i4>230</vt:i4>
      </vt:variant>
      <vt:variant>
        <vt:i4>0</vt:i4>
      </vt:variant>
      <vt:variant>
        <vt:i4>5</vt:i4>
      </vt:variant>
      <vt:variant>
        <vt:lpwstr/>
      </vt:variant>
      <vt:variant>
        <vt:lpwstr>_Toc356228553</vt:lpwstr>
      </vt:variant>
      <vt:variant>
        <vt:i4>1900594</vt:i4>
      </vt:variant>
      <vt:variant>
        <vt:i4>224</vt:i4>
      </vt:variant>
      <vt:variant>
        <vt:i4>0</vt:i4>
      </vt:variant>
      <vt:variant>
        <vt:i4>5</vt:i4>
      </vt:variant>
      <vt:variant>
        <vt:lpwstr/>
      </vt:variant>
      <vt:variant>
        <vt:lpwstr>_Toc356228552</vt:lpwstr>
      </vt:variant>
      <vt:variant>
        <vt:i4>1900594</vt:i4>
      </vt:variant>
      <vt:variant>
        <vt:i4>218</vt:i4>
      </vt:variant>
      <vt:variant>
        <vt:i4>0</vt:i4>
      </vt:variant>
      <vt:variant>
        <vt:i4>5</vt:i4>
      </vt:variant>
      <vt:variant>
        <vt:lpwstr/>
      </vt:variant>
      <vt:variant>
        <vt:lpwstr>_Toc356228551</vt:lpwstr>
      </vt:variant>
      <vt:variant>
        <vt:i4>1900594</vt:i4>
      </vt:variant>
      <vt:variant>
        <vt:i4>212</vt:i4>
      </vt:variant>
      <vt:variant>
        <vt:i4>0</vt:i4>
      </vt:variant>
      <vt:variant>
        <vt:i4>5</vt:i4>
      </vt:variant>
      <vt:variant>
        <vt:lpwstr/>
      </vt:variant>
      <vt:variant>
        <vt:lpwstr>_Toc356228550</vt:lpwstr>
      </vt:variant>
      <vt:variant>
        <vt:i4>1835058</vt:i4>
      </vt:variant>
      <vt:variant>
        <vt:i4>206</vt:i4>
      </vt:variant>
      <vt:variant>
        <vt:i4>0</vt:i4>
      </vt:variant>
      <vt:variant>
        <vt:i4>5</vt:i4>
      </vt:variant>
      <vt:variant>
        <vt:lpwstr/>
      </vt:variant>
      <vt:variant>
        <vt:lpwstr>_Toc356228549</vt:lpwstr>
      </vt:variant>
      <vt:variant>
        <vt:i4>1835058</vt:i4>
      </vt:variant>
      <vt:variant>
        <vt:i4>200</vt:i4>
      </vt:variant>
      <vt:variant>
        <vt:i4>0</vt:i4>
      </vt:variant>
      <vt:variant>
        <vt:i4>5</vt:i4>
      </vt:variant>
      <vt:variant>
        <vt:lpwstr/>
      </vt:variant>
      <vt:variant>
        <vt:lpwstr>_Toc356228548</vt:lpwstr>
      </vt:variant>
      <vt:variant>
        <vt:i4>1835058</vt:i4>
      </vt:variant>
      <vt:variant>
        <vt:i4>194</vt:i4>
      </vt:variant>
      <vt:variant>
        <vt:i4>0</vt:i4>
      </vt:variant>
      <vt:variant>
        <vt:i4>5</vt:i4>
      </vt:variant>
      <vt:variant>
        <vt:lpwstr/>
      </vt:variant>
      <vt:variant>
        <vt:lpwstr>_Toc356228547</vt:lpwstr>
      </vt:variant>
      <vt:variant>
        <vt:i4>1835058</vt:i4>
      </vt:variant>
      <vt:variant>
        <vt:i4>188</vt:i4>
      </vt:variant>
      <vt:variant>
        <vt:i4>0</vt:i4>
      </vt:variant>
      <vt:variant>
        <vt:i4>5</vt:i4>
      </vt:variant>
      <vt:variant>
        <vt:lpwstr/>
      </vt:variant>
      <vt:variant>
        <vt:lpwstr>_Toc356228546</vt:lpwstr>
      </vt:variant>
      <vt:variant>
        <vt:i4>1835058</vt:i4>
      </vt:variant>
      <vt:variant>
        <vt:i4>182</vt:i4>
      </vt:variant>
      <vt:variant>
        <vt:i4>0</vt:i4>
      </vt:variant>
      <vt:variant>
        <vt:i4>5</vt:i4>
      </vt:variant>
      <vt:variant>
        <vt:lpwstr/>
      </vt:variant>
      <vt:variant>
        <vt:lpwstr>_Toc356228545</vt:lpwstr>
      </vt:variant>
      <vt:variant>
        <vt:i4>1835058</vt:i4>
      </vt:variant>
      <vt:variant>
        <vt:i4>176</vt:i4>
      </vt:variant>
      <vt:variant>
        <vt:i4>0</vt:i4>
      </vt:variant>
      <vt:variant>
        <vt:i4>5</vt:i4>
      </vt:variant>
      <vt:variant>
        <vt:lpwstr/>
      </vt:variant>
      <vt:variant>
        <vt:lpwstr>_Toc356228544</vt:lpwstr>
      </vt:variant>
      <vt:variant>
        <vt:i4>1835058</vt:i4>
      </vt:variant>
      <vt:variant>
        <vt:i4>170</vt:i4>
      </vt:variant>
      <vt:variant>
        <vt:i4>0</vt:i4>
      </vt:variant>
      <vt:variant>
        <vt:i4>5</vt:i4>
      </vt:variant>
      <vt:variant>
        <vt:lpwstr/>
      </vt:variant>
      <vt:variant>
        <vt:lpwstr>_Toc356228543</vt:lpwstr>
      </vt:variant>
      <vt:variant>
        <vt:i4>1835058</vt:i4>
      </vt:variant>
      <vt:variant>
        <vt:i4>164</vt:i4>
      </vt:variant>
      <vt:variant>
        <vt:i4>0</vt:i4>
      </vt:variant>
      <vt:variant>
        <vt:i4>5</vt:i4>
      </vt:variant>
      <vt:variant>
        <vt:lpwstr/>
      </vt:variant>
      <vt:variant>
        <vt:lpwstr>_Toc356228542</vt:lpwstr>
      </vt:variant>
      <vt:variant>
        <vt:i4>1835058</vt:i4>
      </vt:variant>
      <vt:variant>
        <vt:i4>158</vt:i4>
      </vt:variant>
      <vt:variant>
        <vt:i4>0</vt:i4>
      </vt:variant>
      <vt:variant>
        <vt:i4>5</vt:i4>
      </vt:variant>
      <vt:variant>
        <vt:lpwstr/>
      </vt:variant>
      <vt:variant>
        <vt:lpwstr>_Toc356228541</vt:lpwstr>
      </vt:variant>
      <vt:variant>
        <vt:i4>1835058</vt:i4>
      </vt:variant>
      <vt:variant>
        <vt:i4>152</vt:i4>
      </vt:variant>
      <vt:variant>
        <vt:i4>0</vt:i4>
      </vt:variant>
      <vt:variant>
        <vt:i4>5</vt:i4>
      </vt:variant>
      <vt:variant>
        <vt:lpwstr/>
      </vt:variant>
      <vt:variant>
        <vt:lpwstr>_Toc356228540</vt:lpwstr>
      </vt:variant>
      <vt:variant>
        <vt:i4>1769522</vt:i4>
      </vt:variant>
      <vt:variant>
        <vt:i4>146</vt:i4>
      </vt:variant>
      <vt:variant>
        <vt:i4>0</vt:i4>
      </vt:variant>
      <vt:variant>
        <vt:i4>5</vt:i4>
      </vt:variant>
      <vt:variant>
        <vt:lpwstr/>
      </vt:variant>
      <vt:variant>
        <vt:lpwstr>_Toc356228539</vt:lpwstr>
      </vt:variant>
      <vt:variant>
        <vt:i4>1769522</vt:i4>
      </vt:variant>
      <vt:variant>
        <vt:i4>140</vt:i4>
      </vt:variant>
      <vt:variant>
        <vt:i4>0</vt:i4>
      </vt:variant>
      <vt:variant>
        <vt:i4>5</vt:i4>
      </vt:variant>
      <vt:variant>
        <vt:lpwstr/>
      </vt:variant>
      <vt:variant>
        <vt:lpwstr>_Toc356228538</vt:lpwstr>
      </vt:variant>
      <vt:variant>
        <vt:i4>1769522</vt:i4>
      </vt:variant>
      <vt:variant>
        <vt:i4>134</vt:i4>
      </vt:variant>
      <vt:variant>
        <vt:i4>0</vt:i4>
      </vt:variant>
      <vt:variant>
        <vt:i4>5</vt:i4>
      </vt:variant>
      <vt:variant>
        <vt:lpwstr/>
      </vt:variant>
      <vt:variant>
        <vt:lpwstr>_Toc356228537</vt:lpwstr>
      </vt:variant>
      <vt:variant>
        <vt:i4>1769522</vt:i4>
      </vt:variant>
      <vt:variant>
        <vt:i4>128</vt:i4>
      </vt:variant>
      <vt:variant>
        <vt:i4>0</vt:i4>
      </vt:variant>
      <vt:variant>
        <vt:i4>5</vt:i4>
      </vt:variant>
      <vt:variant>
        <vt:lpwstr/>
      </vt:variant>
      <vt:variant>
        <vt:lpwstr>_Toc356228536</vt:lpwstr>
      </vt:variant>
      <vt:variant>
        <vt:i4>1769522</vt:i4>
      </vt:variant>
      <vt:variant>
        <vt:i4>122</vt:i4>
      </vt:variant>
      <vt:variant>
        <vt:i4>0</vt:i4>
      </vt:variant>
      <vt:variant>
        <vt:i4>5</vt:i4>
      </vt:variant>
      <vt:variant>
        <vt:lpwstr/>
      </vt:variant>
      <vt:variant>
        <vt:lpwstr>_Toc356228535</vt:lpwstr>
      </vt:variant>
      <vt:variant>
        <vt:i4>1769522</vt:i4>
      </vt:variant>
      <vt:variant>
        <vt:i4>116</vt:i4>
      </vt:variant>
      <vt:variant>
        <vt:i4>0</vt:i4>
      </vt:variant>
      <vt:variant>
        <vt:i4>5</vt:i4>
      </vt:variant>
      <vt:variant>
        <vt:lpwstr/>
      </vt:variant>
      <vt:variant>
        <vt:lpwstr>_Toc356228534</vt:lpwstr>
      </vt:variant>
      <vt:variant>
        <vt:i4>1769522</vt:i4>
      </vt:variant>
      <vt:variant>
        <vt:i4>110</vt:i4>
      </vt:variant>
      <vt:variant>
        <vt:i4>0</vt:i4>
      </vt:variant>
      <vt:variant>
        <vt:i4>5</vt:i4>
      </vt:variant>
      <vt:variant>
        <vt:lpwstr/>
      </vt:variant>
      <vt:variant>
        <vt:lpwstr>_Toc356228533</vt:lpwstr>
      </vt:variant>
      <vt:variant>
        <vt:i4>1769522</vt:i4>
      </vt:variant>
      <vt:variant>
        <vt:i4>104</vt:i4>
      </vt:variant>
      <vt:variant>
        <vt:i4>0</vt:i4>
      </vt:variant>
      <vt:variant>
        <vt:i4>5</vt:i4>
      </vt:variant>
      <vt:variant>
        <vt:lpwstr/>
      </vt:variant>
      <vt:variant>
        <vt:lpwstr>_Toc356228532</vt:lpwstr>
      </vt:variant>
      <vt:variant>
        <vt:i4>1769522</vt:i4>
      </vt:variant>
      <vt:variant>
        <vt:i4>98</vt:i4>
      </vt:variant>
      <vt:variant>
        <vt:i4>0</vt:i4>
      </vt:variant>
      <vt:variant>
        <vt:i4>5</vt:i4>
      </vt:variant>
      <vt:variant>
        <vt:lpwstr/>
      </vt:variant>
      <vt:variant>
        <vt:lpwstr>_Toc356228531</vt:lpwstr>
      </vt:variant>
      <vt:variant>
        <vt:i4>1769522</vt:i4>
      </vt:variant>
      <vt:variant>
        <vt:i4>92</vt:i4>
      </vt:variant>
      <vt:variant>
        <vt:i4>0</vt:i4>
      </vt:variant>
      <vt:variant>
        <vt:i4>5</vt:i4>
      </vt:variant>
      <vt:variant>
        <vt:lpwstr/>
      </vt:variant>
      <vt:variant>
        <vt:lpwstr>_Toc356228530</vt:lpwstr>
      </vt:variant>
      <vt:variant>
        <vt:i4>1703986</vt:i4>
      </vt:variant>
      <vt:variant>
        <vt:i4>86</vt:i4>
      </vt:variant>
      <vt:variant>
        <vt:i4>0</vt:i4>
      </vt:variant>
      <vt:variant>
        <vt:i4>5</vt:i4>
      </vt:variant>
      <vt:variant>
        <vt:lpwstr/>
      </vt:variant>
      <vt:variant>
        <vt:lpwstr>_Toc356228529</vt:lpwstr>
      </vt:variant>
      <vt:variant>
        <vt:i4>1703986</vt:i4>
      </vt:variant>
      <vt:variant>
        <vt:i4>80</vt:i4>
      </vt:variant>
      <vt:variant>
        <vt:i4>0</vt:i4>
      </vt:variant>
      <vt:variant>
        <vt:i4>5</vt:i4>
      </vt:variant>
      <vt:variant>
        <vt:lpwstr/>
      </vt:variant>
      <vt:variant>
        <vt:lpwstr>_Toc356228528</vt:lpwstr>
      </vt:variant>
      <vt:variant>
        <vt:i4>1703986</vt:i4>
      </vt:variant>
      <vt:variant>
        <vt:i4>74</vt:i4>
      </vt:variant>
      <vt:variant>
        <vt:i4>0</vt:i4>
      </vt:variant>
      <vt:variant>
        <vt:i4>5</vt:i4>
      </vt:variant>
      <vt:variant>
        <vt:lpwstr/>
      </vt:variant>
      <vt:variant>
        <vt:lpwstr>_Toc356228527</vt:lpwstr>
      </vt:variant>
      <vt:variant>
        <vt:i4>1703986</vt:i4>
      </vt:variant>
      <vt:variant>
        <vt:i4>68</vt:i4>
      </vt:variant>
      <vt:variant>
        <vt:i4>0</vt:i4>
      </vt:variant>
      <vt:variant>
        <vt:i4>5</vt:i4>
      </vt:variant>
      <vt:variant>
        <vt:lpwstr/>
      </vt:variant>
      <vt:variant>
        <vt:lpwstr>_Toc356228526</vt:lpwstr>
      </vt:variant>
      <vt:variant>
        <vt:i4>1703986</vt:i4>
      </vt:variant>
      <vt:variant>
        <vt:i4>62</vt:i4>
      </vt:variant>
      <vt:variant>
        <vt:i4>0</vt:i4>
      </vt:variant>
      <vt:variant>
        <vt:i4>5</vt:i4>
      </vt:variant>
      <vt:variant>
        <vt:lpwstr/>
      </vt:variant>
      <vt:variant>
        <vt:lpwstr>_Toc356228525</vt:lpwstr>
      </vt:variant>
      <vt:variant>
        <vt:i4>1703986</vt:i4>
      </vt:variant>
      <vt:variant>
        <vt:i4>56</vt:i4>
      </vt:variant>
      <vt:variant>
        <vt:i4>0</vt:i4>
      </vt:variant>
      <vt:variant>
        <vt:i4>5</vt:i4>
      </vt:variant>
      <vt:variant>
        <vt:lpwstr/>
      </vt:variant>
      <vt:variant>
        <vt:lpwstr>_Toc356228524</vt:lpwstr>
      </vt:variant>
      <vt:variant>
        <vt:i4>1703986</vt:i4>
      </vt:variant>
      <vt:variant>
        <vt:i4>50</vt:i4>
      </vt:variant>
      <vt:variant>
        <vt:i4>0</vt:i4>
      </vt:variant>
      <vt:variant>
        <vt:i4>5</vt:i4>
      </vt:variant>
      <vt:variant>
        <vt:lpwstr/>
      </vt:variant>
      <vt:variant>
        <vt:lpwstr>_Toc356228523</vt:lpwstr>
      </vt:variant>
      <vt:variant>
        <vt:i4>1703986</vt:i4>
      </vt:variant>
      <vt:variant>
        <vt:i4>44</vt:i4>
      </vt:variant>
      <vt:variant>
        <vt:i4>0</vt:i4>
      </vt:variant>
      <vt:variant>
        <vt:i4>5</vt:i4>
      </vt:variant>
      <vt:variant>
        <vt:lpwstr/>
      </vt:variant>
      <vt:variant>
        <vt:lpwstr>_Toc356228522</vt:lpwstr>
      </vt:variant>
      <vt:variant>
        <vt:i4>1703986</vt:i4>
      </vt:variant>
      <vt:variant>
        <vt:i4>38</vt:i4>
      </vt:variant>
      <vt:variant>
        <vt:i4>0</vt:i4>
      </vt:variant>
      <vt:variant>
        <vt:i4>5</vt:i4>
      </vt:variant>
      <vt:variant>
        <vt:lpwstr/>
      </vt:variant>
      <vt:variant>
        <vt:lpwstr>_Toc356228521</vt:lpwstr>
      </vt:variant>
      <vt:variant>
        <vt:i4>1703986</vt:i4>
      </vt:variant>
      <vt:variant>
        <vt:i4>32</vt:i4>
      </vt:variant>
      <vt:variant>
        <vt:i4>0</vt:i4>
      </vt:variant>
      <vt:variant>
        <vt:i4>5</vt:i4>
      </vt:variant>
      <vt:variant>
        <vt:lpwstr/>
      </vt:variant>
      <vt:variant>
        <vt:lpwstr>_Toc356228520</vt:lpwstr>
      </vt:variant>
      <vt:variant>
        <vt:i4>1638450</vt:i4>
      </vt:variant>
      <vt:variant>
        <vt:i4>26</vt:i4>
      </vt:variant>
      <vt:variant>
        <vt:i4>0</vt:i4>
      </vt:variant>
      <vt:variant>
        <vt:i4>5</vt:i4>
      </vt:variant>
      <vt:variant>
        <vt:lpwstr/>
      </vt:variant>
      <vt:variant>
        <vt:lpwstr>_Toc356228519</vt:lpwstr>
      </vt:variant>
      <vt:variant>
        <vt:i4>1638450</vt:i4>
      </vt:variant>
      <vt:variant>
        <vt:i4>20</vt:i4>
      </vt:variant>
      <vt:variant>
        <vt:i4>0</vt:i4>
      </vt:variant>
      <vt:variant>
        <vt:i4>5</vt:i4>
      </vt:variant>
      <vt:variant>
        <vt:lpwstr/>
      </vt:variant>
      <vt:variant>
        <vt:lpwstr>_Toc356228518</vt:lpwstr>
      </vt:variant>
      <vt:variant>
        <vt:i4>1638450</vt:i4>
      </vt:variant>
      <vt:variant>
        <vt:i4>14</vt:i4>
      </vt:variant>
      <vt:variant>
        <vt:i4>0</vt:i4>
      </vt:variant>
      <vt:variant>
        <vt:i4>5</vt:i4>
      </vt:variant>
      <vt:variant>
        <vt:lpwstr/>
      </vt:variant>
      <vt:variant>
        <vt:lpwstr>_Toc356228517</vt:lpwstr>
      </vt:variant>
      <vt:variant>
        <vt:i4>1638450</vt:i4>
      </vt:variant>
      <vt:variant>
        <vt:i4>8</vt:i4>
      </vt:variant>
      <vt:variant>
        <vt:i4>0</vt:i4>
      </vt:variant>
      <vt:variant>
        <vt:i4>5</vt:i4>
      </vt:variant>
      <vt:variant>
        <vt:lpwstr/>
      </vt:variant>
      <vt:variant>
        <vt:lpwstr>_Toc356228516</vt:lpwstr>
      </vt:variant>
      <vt:variant>
        <vt:i4>1638450</vt:i4>
      </vt:variant>
      <vt:variant>
        <vt:i4>2</vt:i4>
      </vt:variant>
      <vt:variant>
        <vt:i4>0</vt:i4>
      </vt:variant>
      <vt:variant>
        <vt:i4>5</vt:i4>
      </vt:variant>
      <vt:variant>
        <vt:lpwstr/>
      </vt:variant>
      <vt:variant>
        <vt:lpwstr>_Toc356228515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version 1.0</dc:subject>
  <dc:creator>Bui Thi Kim Duyen</dc:creator>
  <cp:keywords>user manual</cp:keywords>
  <cp:lastModifiedBy>NganDT5</cp:lastModifiedBy>
  <cp:revision>196</cp:revision>
  <cp:lastPrinted>2013-03-08T09:39:00Z</cp:lastPrinted>
  <dcterms:created xsi:type="dcterms:W3CDTF">2025-03-29T05:49:00Z</dcterms:created>
  <dcterms:modified xsi:type="dcterms:W3CDTF">2025-10-15T11:42:00Z</dcterms:modified>
</cp:coreProperties>
</file>